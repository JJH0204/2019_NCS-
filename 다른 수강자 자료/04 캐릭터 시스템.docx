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67582A" w14:textId="0FA051D1" w:rsidR="00402794" w:rsidRPr="00826B0D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  <w:bookmarkStart w:id="0" w:name="_Toc204427384"/>
      <w:bookmarkStart w:id="1" w:name="_Toc204427400"/>
      <w:bookmarkStart w:id="2" w:name="_Toc204427872"/>
      <w:bookmarkStart w:id="3" w:name="_Toc204425828"/>
    </w:p>
    <w:p w14:paraId="20AE15C2" w14:textId="77777777" w:rsidR="00402794" w:rsidRPr="00826B0D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5185666D" w14:textId="77777777" w:rsidR="00402794" w:rsidRPr="00826B0D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05B75139" w14:textId="77777777" w:rsidR="00402794" w:rsidRPr="00826B0D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64B3A137" w14:textId="77777777" w:rsidR="00402794" w:rsidRPr="00826B0D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5A3CACF2" w14:textId="77777777" w:rsidR="00402794" w:rsidRPr="00826B0D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64C3A451" w14:textId="77777777" w:rsidR="00402794" w:rsidRPr="00826B0D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4083A08D" w14:textId="77777777" w:rsidR="00402794" w:rsidRPr="00826B0D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14B314FF" w14:textId="77777777" w:rsidR="00402794" w:rsidRPr="00826B0D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7ABC33BA" w14:textId="2A9DEE13" w:rsidR="00B1312A" w:rsidRPr="00826B0D" w:rsidRDefault="00D56520" w:rsidP="00B1312A">
      <w:pPr>
        <w:pStyle w:val="af1"/>
        <w:rPr>
          <w:rStyle w:val="af2"/>
          <w:rFonts w:asciiTheme="minorHAnsi" w:eastAsiaTheme="minorHAnsi" w:hAnsiTheme="minorHAnsi"/>
          <w:b w:val="0"/>
        </w:rPr>
      </w:pPr>
      <w:r w:rsidRPr="00826B0D">
        <w:rPr>
          <w:rFonts w:asciiTheme="minorHAnsi" w:eastAsiaTheme="minorHAnsi" w:hAnsiTheme="minorHAnsi" w:hint="eastAsia"/>
          <w:sz w:val="52"/>
          <w:szCs w:val="52"/>
        </w:rPr>
        <w:t xml:space="preserve">캐릭터 </w:t>
      </w:r>
    </w:p>
    <w:p w14:paraId="33FD9DA9" w14:textId="77777777" w:rsidR="00B1312A" w:rsidRPr="00826B0D" w:rsidRDefault="00B1312A" w:rsidP="00B1312A">
      <w:pPr>
        <w:ind w:left="284"/>
        <w:jc w:val="center"/>
        <w:rPr>
          <w:rFonts w:asciiTheme="minorHAnsi" w:eastAsiaTheme="minorHAnsi" w:hAnsiTheme="minorHAnsi"/>
          <w:b/>
          <w:sz w:val="22"/>
          <w:szCs w:val="24"/>
        </w:rPr>
      </w:pPr>
      <w:r w:rsidRPr="00826B0D">
        <w:rPr>
          <w:rFonts w:asciiTheme="minorHAnsi" w:eastAsiaTheme="minorHAnsi" w:hAnsiTheme="minorHAnsi" w:hint="eastAsia"/>
          <w:b/>
          <w:sz w:val="22"/>
          <w:szCs w:val="24"/>
        </w:rPr>
        <w:t xml:space="preserve">작성자 </w:t>
      </w:r>
      <w:r w:rsidRPr="00826B0D">
        <w:rPr>
          <w:rFonts w:asciiTheme="minorHAnsi" w:eastAsiaTheme="minorHAnsi" w:hAnsiTheme="minorHAnsi"/>
          <w:b/>
          <w:sz w:val="22"/>
          <w:szCs w:val="24"/>
        </w:rPr>
        <w:t xml:space="preserve">: </w:t>
      </w:r>
      <w:r w:rsidRPr="00826B0D">
        <w:rPr>
          <w:rFonts w:asciiTheme="minorHAnsi" w:eastAsiaTheme="minorHAnsi" w:hAnsiTheme="minorHAnsi" w:hint="eastAsia"/>
          <w:b/>
          <w:sz w:val="22"/>
          <w:szCs w:val="24"/>
        </w:rPr>
        <w:t>이해솔</w:t>
      </w:r>
    </w:p>
    <w:p w14:paraId="6E181B4A" w14:textId="65636E2B" w:rsidR="00402794" w:rsidRPr="00826B0D" w:rsidRDefault="001D3C7F" w:rsidP="00B1312A">
      <w:pPr>
        <w:ind w:left="284"/>
        <w:jc w:val="center"/>
        <w:rPr>
          <w:rFonts w:asciiTheme="minorHAnsi" w:eastAsiaTheme="minorHAnsi" w:hAnsiTheme="minorHAnsi"/>
          <w:b/>
          <w:sz w:val="22"/>
          <w:szCs w:val="24"/>
        </w:rPr>
      </w:pPr>
      <w:r w:rsidRPr="00826B0D">
        <w:rPr>
          <w:rFonts w:asciiTheme="minorHAnsi" w:eastAsiaTheme="minorHAnsi" w:hAnsiTheme="minorHAnsi"/>
          <w:b/>
          <w:sz w:val="22"/>
          <w:szCs w:val="24"/>
        </w:rPr>
        <w:t>Ver.</w:t>
      </w:r>
      <w:r w:rsidR="00402794" w:rsidRPr="00826B0D">
        <w:rPr>
          <w:rFonts w:asciiTheme="minorHAnsi" w:eastAsiaTheme="minorHAnsi" w:hAnsiTheme="minorHAnsi" w:hint="eastAsia"/>
          <w:b/>
          <w:sz w:val="22"/>
          <w:szCs w:val="24"/>
        </w:rPr>
        <w:t xml:space="preserve"> </w:t>
      </w:r>
      <w:r w:rsidRPr="00826B0D">
        <w:rPr>
          <w:rFonts w:asciiTheme="minorHAnsi" w:eastAsiaTheme="minorHAnsi" w:hAnsiTheme="minorHAnsi" w:hint="eastAsia"/>
          <w:b/>
          <w:sz w:val="22"/>
          <w:szCs w:val="24"/>
        </w:rPr>
        <w:t>0</w:t>
      </w:r>
      <w:r w:rsidR="00402794" w:rsidRPr="00826B0D">
        <w:rPr>
          <w:rFonts w:asciiTheme="minorHAnsi" w:eastAsiaTheme="minorHAnsi" w:hAnsiTheme="minorHAnsi" w:hint="eastAsia"/>
          <w:b/>
          <w:sz w:val="22"/>
          <w:szCs w:val="24"/>
        </w:rPr>
        <w:t>.</w:t>
      </w:r>
      <w:r w:rsidR="009E6526" w:rsidRPr="00826B0D">
        <w:rPr>
          <w:rFonts w:asciiTheme="minorHAnsi" w:eastAsiaTheme="minorHAnsi" w:hAnsiTheme="minorHAnsi" w:hint="eastAsia"/>
          <w:b/>
          <w:sz w:val="22"/>
          <w:szCs w:val="24"/>
        </w:rPr>
        <w:t>1</w:t>
      </w:r>
      <w:r w:rsidR="008A6437" w:rsidRPr="00826B0D">
        <w:rPr>
          <w:rFonts w:asciiTheme="minorHAnsi" w:eastAsiaTheme="minorHAnsi" w:hAnsiTheme="minorHAnsi" w:hint="eastAsia"/>
          <w:b/>
          <w:sz w:val="22"/>
          <w:szCs w:val="24"/>
        </w:rPr>
        <w:t>.</w:t>
      </w:r>
      <w:r w:rsidR="00D56520" w:rsidRPr="00826B0D">
        <w:rPr>
          <w:rFonts w:asciiTheme="minorHAnsi" w:eastAsiaTheme="minorHAnsi" w:hAnsiTheme="minorHAnsi"/>
          <w:b/>
          <w:sz w:val="22"/>
          <w:szCs w:val="24"/>
        </w:rPr>
        <w:t>0</w:t>
      </w:r>
      <w:r w:rsidR="00B1312A" w:rsidRPr="00826B0D">
        <w:rPr>
          <w:rFonts w:asciiTheme="minorHAnsi" w:eastAsiaTheme="minorHAnsi" w:hAnsiTheme="minorHAnsi"/>
          <w:b/>
          <w:sz w:val="22"/>
          <w:szCs w:val="24"/>
        </w:rPr>
        <w:t xml:space="preserve"> </w:t>
      </w:r>
    </w:p>
    <w:p w14:paraId="2DDBE27D" w14:textId="77777777" w:rsidR="00402794" w:rsidRPr="00826B0D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678CB1F2" w14:textId="77777777" w:rsidR="00914380" w:rsidRPr="00826B0D" w:rsidRDefault="00914380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1B937745" w14:textId="77777777" w:rsidR="00914380" w:rsidRPr="00826B0D" w:rsidRDefault="00914380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03534A31" w14:textId="77777777" w:rsidR="00914380" w:rsidRPr="00826B0D" w:rsidRDefault="00914380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2D51EF27" w14:textId="77777777" w:rsidR="00402794" w:rsidRPr="00826B0D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3B506B3C" w14:textId="77777777" w:rsidR="00402794" w:rsidRPr="00826B0D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172EB2E4" w14:textId="77777777" w:rsidR="00402794" w:rsidRPr="00826B0D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7591A35A" w14:textId="77777777" w:rsidR="00402794" w:rsidRPr="00826B0D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6F349B52" w14:textId="77777777" w:rsidR="00402794" w:rsidRPr="00826B0D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78849702" w14:textId="77777777" w:rsidR="00FE679D" w:rsidRPr="00826B0D" w:rsidRDefault="00FE679D" w:rsidP="003503A4">
      <w:pPr>
        <w:rPr>
          <w:rFonts w:asciiTheme="minorHAnsi" w:eastAsiaTheme="minorHAnsi" w:hAnsiTheme="minorHAnsi"/>
          <w:sz w:val="22"/>
          <w:szCs w:val="24"/>
        </w:rPr>
      </w:pPr>
    </w:p>
    <w:p w14:paraId="11A214FA" w14:textId="77777777" w:rsidR="00FE679D" w:rsidRPr="00826B0D" w:rsidRDefault="00FE679D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0395857B" w14:textId="77777777" w:rsidR="00A9181F" w:rsidRPr="00826B0D" w:rsidRDefault="00A9181F" w:rsidP="00A9181F">
      <w:pPr>
        <w:jc w:val="center"/>
        <w:rPr>
          <w:rFonts w:asciiTheme="minorHAnsi" w:eastAsiaTheme="minorHAnsi" w:hAnsiTheme="minorHAnsi"/>
          <w:b/>
          <w:bCs/>
          <w:sz w:val="28"/>
          <w:szCs w:val="28"/>
        </w:rPr>
      </w:pPr>
      <w:r w:rsidRPr="00826B0D">
        <w:rPr>
          <w:rFonts w:asciiTheme="minorHAnsi" w:eastAsiaTheme="minorHAnsi" w:hAnsiTheme="minorHAnsi" w:hint="eastAsia"/>
          <w:b/>
          <w:bCs/>
          <w:sz w:val="28"/>
          <w:szCs w:val="28"/>
        </w:rPr>
        <w:t>문서 버전 기록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41"/>
        <w:gridCol w:w="1621"/>
        <w:gridCol w:w="1733"/>
        <w:gridCol w:w="5351"/>
      </w:tblGrid>
      <w:tr w:rsidR="00A9181F" w:rsidRPr="00826B0D" w14:paraId="440D8776" w14:textId="77777777" w:rsidTr="00530BE6">
        <w:trPr>
          <w:trHeight w:val="289"/>
        </w:trPr>
        <w:tc>
          <w:tcPr>
            <w:tcW w:w="1041" w:type="dxa"/>
            <w:shd w:val="clear" w:color="auto" w:fill="D9D9D9"/>
            <w:vAlign w:val="center"/>
          </w:tcPr>
          <w:p w14:paraId="1A2E6F91" w14:textId="77777777" w:rsidR="00A9181F" w:rsidRPr="00826B0D" w:rsidRDefault="00A9181F" w:rsidP="00530BE6">
            <w:pPr>
              <w:pStyle w:val="12"/>
              <w:rPr>
                <w:rFonts w:asciiTheme="minorHAnsi" w:eastAsiaTheme="minorHAnsi" w:hAnsiTheme="minorHAnsi"/>
                <w:color w:val="auto"/>
                <w:szCs w:val="22"/>
              </w:rPr>
            </w:pPr>
            <w:r w:rsidRPr="00826B0D">
              <w:rPr>
                <w:rFonts w:asciiTheme="minorHAnsi" w:eastAsiaTheme="minorHAnsi" w:hAnsiTheme="minorHAnsi" w:hint="eastAsia"/>
                <w:color w:val="auto"/>
                <w:szCs w:val="22"/>
              </w:rPr>
              <w:t>버전</w:t>
            </w:r>
          </w:p>
        </w:tc>
        <w:tc>
          <w:tcPr>
            <w:tcW w:w="1621" w:type="dxa"/>
            <w:shd w:val="clear" w:color="auto" w:fill="D9D9D9"/>
            <w:vAlign w:val="center"/>
          </w:tcPr>
          <w:p w14:paraId="027AC3C7" w14:textId="77777777" w:rsidR="00A9181F" w:rsidRPr="00826B0D" w:rsidRDefault="00A9181F" w:rsidP="00530BE6">
            <w:pPr>
              <w:pStyle w:val="12"/>
              <w:rPr>
                <w:rFonts w:asciiTheme="minorHAnsi" w:eastAsiaTheme="minorHAnsi" w:hAnsiTheme="minorHAnsi"/>
                <w:color w:val="auto"/>
                <w:szCs w:val="22"/>
              </w:rPr>
            </w:pPr>
            <w:r w:rsidRPr="00826B0D">
              <w:rPr>
                <w:rFonts w:asciiTheme="minorHAnsi" w:eastAsiaTheme="minorHAnsi" w:hAnsiTheme="minorHAnsi" w:hint="eastAsia"/>
                <w:color w:val="auto"/>
                <w:szCs w:val="22"/>
              </w:rPr>
              <w:t>날짜</w:t>
            </w:r>
          </w:p>
        </w:tc>
        <w:tc>
          <w:tcPr>
            <w:tcW w:w="1733" w:type="dxa"/>
            <w:shd w:val="clear" w:color="auto" w:fill="D9D9D9"/>
          </w:tcPr>
          <w:p w14:paraId="3AB56250" w14:textId="77777777" w:rsidR="00A9181F" w:rsidRPr="00826B0D" w:rsidRDefault="00A9181F" w:rsidP="00530BE6">
            <w:pPr>
              <w:pStyle w:val="12"/>
              <w:rPr>
                <w:rFonts w:asciiTheme="minorHAnsi" w:eastAsiaTheme="minorHAnsi" w:hAnsiTheme="minorHAnsi"/>
                <w:color w:val="auto"/>
                <w:szCs w:val="22"/>
              </w:rPr>
            </w:pPr>
            <w:r w:rsidRPr="00826B0D">
              <w:rPr>
                <w:rFonts w:asciiTheme="minorHAnsi" w:eastAsiaTheme="minorHAnsi" w:hAnsiTheme="minorHAnsi" w:hint="eastAsia"/>
                <w:color w:val="auto"/>
                <w:szCs w:val="22"/>
              </w:rPr>
              <w:t>소요시간</w:t>
            </w:r>
          </w:p>
        </w:tc>
        <w:tc>
          <w:tcPr>
            <w:tcW w:w="5351" w:type="dxa"/>
            <w:shd w:val="clear" w:color="auto" w:fill="D9D9D9"/>
            <w:vAlign w:val="center"/>
          </w:tcPr>
          <w:p w14:paraId="5B8979AB" w14:textId="77777777" w:rsidR="00A9181F" w:rsidRPr="00826B0D" w:rsidRDefault="00A9181F" w:rsidP="00530BE6">
            <w:pPr>
              <w:pStyle w:val="12"/>
              <w:rPr>
                <w:rFonts w:asciiTheme="minorHAnsi" w:eastAsiaTheme="minorHAnsi" w:hAnsiTheme="minorHAnsi"/>
                <w:color w:val="auto"/>
                <w:szCs w:val="22"/>
              </w:rPr>
            </w:pPr>
            <w:r w:rsidRPr="00826B0D">
              <w:rPr>
                <w:rFonts w:asciiTheme="minorHAnsi" w:eastAsiaTheme="minorHAnsi" w:hAnsiTheme="minorHAnsi" w:hint="eastAsia"/>
                <w:color w:val="auto"/>
                <w:szCs w:val="22"/>
              </w:rPr>
              <w:t>설명</w:t>
            </w:r>
          </w:p>
        </w:tc>
      </w:tr>
      <w:tr w:rsidR="00A9181F" w:rsidRPr="00826B0D" w14:paraId="171BCD28" w14:textId="77777777" w:rsidTr="00530BE6">
        <w:tc>
          <w:tcPr>
            <w:tcW w:w="1041" w:type="dxa"/>
          </w:tcPr>
          <w:p w14:paraId="56129AC0" w14:textId="77777777" w:rsidR="00A9181F" w:rsidRPr="00826B0D" w:rsidRDefault="00A9181F" w:rsidP="00530BE6">
            <w:pPr>
              <w:pStyle w:val="11"/>
              <w:rPr>
                <w:rFonts w:asciiTheme="minorHAnsi" w:eastAsiaTheme="minorHAnsi" w:hAnsiTheme="minorHAnsi"/>
                <w:b w:val="0"/>
                <w:szCs w:val="20"/>
              </w:rPr>
            </w:pPr>
            <w:r w:rsidRPr="00826B0D">
              <w:rPr>
                <w:rFonts w:asciiTheme="minorHAnsi" w:eastAsiaTheme="minorHAnsi" w:hAnsiTheme="minorHAnsi" w:hint="eastAsia"/>
                <w:b w:val="0"/>
                <w:szCs w:val="20"/>
              </w:rPr>
              <w:t>0.1.0</w:t>
            </w:r>
          </w:p>
        </w:tc>
        <w:tc>
          <w:tcPr>
            <w:tcW w:w="1621" w:type="dxa"/>
          </w:tcPr>
          <w:p w14:paraId="22C78C45" w14:textId="39858000" w:rsidR="00A9181F" w:rsidRPr="00826B0D" w:rsidRDefault="00A9181F" w:rsidP="00530BE6">
            <w:pPr>
              <w:pStyle w:val="11"/>
              <w:rPr>
                <w:rFonts w:asciiTheme="minorHAnsi" w:eastAsiaTheme="minorHAnsi" w:hAnsiTheme="minorHAnsi"/>
                <w:b w:val="0"/>
                <w:szCs w:val="20"/>
              </w:rPr>
            </w:pPr>
            <w:r w:rsidRPr="00826B0D">
              <w:rPr>
                <w:rFonts w:asciiTheme="minorHAnsi" w:eastAsiaTheme="minorHAnsi" w:hAnsiTheme="minorHAnsi"/>
                <w:b w:val="0"/>
                <w:szCs w:val="20"/>
              </w:rPr>
              <w:t>20</w:t>
            </w:r>
            <w:r w:rsidRPr="00826B0D">
              <w:rPr>
                <w:rFonts w:asciiTheme="minorHAnsi" w:eastAsiaTheme="minorHAnsi" w:hAnsiTheme="minorHAnsi" w:hint="eastAsia"/>
                <w:b w:val="0"/>
                <w:szCs w:val="20"/>
              </w:rPr>
              <w:t>1</w:t>
            </w:r>
            <w:r w:rsidRPr="00826B0D">
              <w:rPr>
                <w:rFonts w:asciiTheme="minorHAnsi" w:eastAsiaTheme="minorHAnsi" w:hAnsiTheme="minorHAnsi"/>
                <w:b w:val="0"/>
                <w:szCs w:val="20"/>
              </w:rPr>
              <w:t>9.1</w:t>
            </w:r>
            <w:r w:rsidR="00D56520" w:rsidRPr="00826B0D">
              <w:rPr>
                <w:rFonts w:asciiTheme="minorHAnsi" w:eastAsiaTheme="minorHAnsi" w:hAnsiTheme="minorHAnsi"/>
                <w:b w:val="0"/>
                <w:szCs w:val="20"/>
              </w:rPr>
              <w:t>2</w:t>
            </w:r>
            <w:r w:rsidRPr="00826B0D">
              <w:rPr>
                <w:rFonts w:asciiTheme="minorHAnsi" w:eastAsiaTheme="minorHAnsi" w:hAnsiTheme="minorHAnsi"/>
                <w:b w:val="0"/>
                <w:szCs w:val="20"/>
              </w:rPr>
              <w:t>.</w:t>
            </w:r>
            <w:r w:rsidR="00D56520" w:rsidRPr="00826B0D">
              <w:rPr>
                <w:rFonts w:asciiTheme="minorHAnsi" w:eastAsiaTheme="minorHAnsi" w:hAnsiTheme="minorHAnsi"/>
                <w:b w:val="0"/>
                <w:szCs w:val="20"/>
              </w:rPr>
              <w:t>1</w:t>
            </w:r>
            <w:r w:rsidR="000822AD">
              <w:rPr>
                <w:rFonts w:asciiTheme="minorHAnsi" w:eastAsiaTheme="minorHAnsi" w:hAnsiTheme="minorHAnsi"/>
                <w:b w:val="0"/>
                <w:szCs w:val="20"/>
              </w:rPr>
              <w:t>2</w:t>
            </w:r>
          </w:p>
        </w:tc>
        <w:tc>
          <w:tcPr>
            <w:tcW w:w="1733" w:type="dxa"/>
          </w:tcPr>
          <w:p w14:paraId="5C5D08B5" w14:textId="7140CCE3" w:rsidR="00A9181F" w:rsidRPr="00826B0D" w:rsidRDefault="00BE00C1" w:rsidP="00530BE6">
            <w:pPr>
              <w:pStyle w:val="13"/>
              <w:ind w:left="284"/>
              <w:jc w:val="center"/>
              <w:rPr>
                <w:rFonts w:asciiTheme="minorHAnsi" w:eastAsiaTheme="minorHAnsi" w:hAnsiTheme="minorHAnsi"/>
                <w:b w:val="0"/>
              </w:rPr>
            </w:pPr>
            <w:r>
              <w:rPr>
                <w:rFonts w:asciiTheme="minorHAnsi" w:eastAsiaTheme="minorHAnsi" w:hAnsiTheme="minorHAnsi"/>
                <w:b w:val="0"/>
              </w:rPr>
              <w:t>6</w:t>
            </w:r>
            <w:r w:rsidR="00E3100E">
              <w:rPr>
                <w:rFonts w:asciiTheme="minorHAnsi" w:eastAsiaTheme="minorHAnsi" w:hAnsiTheme="minorHAnsi"/>
                <w:b w:val="0"/>
              </w:rPr>
              <w:t>.5</w:t>
            </w:r>
            <w:r w:rsidR="00A9181F" w:rsidRPr="00826B0D">
              <w:rPr>
                <w:rFonts w:asciiTheme="minorHAnsi" w:eastAsiaTheme="minorHAnsi" w:hAnsiTheme="minorHAnsi" w:hint="eastAsia"/>
                <w:b w:val="0"/>
              </w:rPr>
              <w:t>H</w:t>
            </w:r>
          </w:p>
        </w:tc>
        <w:tc>
          <w:tcPr>
            <w:tcW w:w="5351" w:type="dxa"/>
          </w:tcPr>
          <w:p w14:paraId="7823F931" w14:textId="4029BD85" w:rsidR="00A9181F" w:rsidRPr="00826B0D" w:rsidRDefault="00D56520" w:rsidP="00530BE6">
            <w:pPr>
              <w:pStyle w:val="13"/>
              <w:ind w:leftChars="18" w:left="36"/>
              <w:jc w:val="center"/>
              <w:rPr>
                <w:rFonts w:asciiTheme="minorHAnsi" w:eastAsiaTheme="minorHAnsi" w:hAnsiTheme="minorHAnsi"/>
                <w:b w:val="0"/>
              </w:rPr>
            </w:pPr>
            <w:r w:rsidRPr="00826B0D">
              <w:rPr>
                <w:rFonts w:asciiTheme="minorHAnsi" w:eastAsiaTheme="minorHAnsi" w:hAnsiTheme="minorHAnsi" w:hint="eastAsia"/>
                <w:b w:val="0"/>
              </w:rPr>
              <w:t>형성</w:t>
            </w:r>
            <w:r w:rsidR="00A9181F" w:rsidRPr="00826B0D">
              <w:rPr>
                <w:rFonts w:asciiTheme="minorHAnsi" w:eastAsiaTheme="minorHAnsi" w:hAnsiTheme="minorHAnsi" w:hint="eastAsia"/>
                <w:b w:val="0"/>
              </w:rPr>
              <w:t xml:space="preserve"> 평가</w:t>
            </w:r>
          </w:p>
        </w:tc>
      </w:tr>
      <w:tr w:rsidR="00A9181F" w:rsidRPr="00826B0D" w14:paraId="5BC0D843" w14:textId="77777777" w:rsidTr="00530BE6">
        <w:tc>
          <w:tcPr>
            <w:tcW w:w="1041" w:type="dxa"/>
          </w:tcPr>
          <w:p w14:paraId="209A30DB" w14:textId="7E852512" w:rsidR="00A9181F" w:rsidRPr="00826B0D" w:rsidRDefault="00DB44B3" w:rsidP="00530BE6">
            <w:pPr>
              <w:pStyle w:val="11"/>
              <w:rPr>
                <w:rFonts w:asciiTheme="minorHAnsi" w:eastAsiaTheme="minorHAnsi" w:hAnsiTheme="minorHAnsi"/>
                <w:b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Cs w:val="20"/>
              </w:rPr>
              <w:t>0</w:t>
            </w:r>
            <w:r>
              <w:rPr>
                <w:rFonts w:asciiTheme="minorHAnsi" w:eastAsiaTheme="minorHAnsi" w:hAnsiTheme="minorHAnsi"/>
                <w:b w:val="0"/>
                <w:szCs w:val="20"/>
              </w:rPr>
              <w:t>.1.1</w:t>
            </w:r>
          </w:p>
        </w:tc>
        <w:tc>
          <w:tcPr>
            <w:tcW w:w="1621" w:type="dxa"/>
          </w:tcPr>
          <w:p w14:paraId="5650F34F" w14:textId="5133868C" w:rsidR="00A9181F" w:rsidRPr="00826B0D" w:rsidRDefault="00DB44B3" w:rsidP="00530BE6">
            <w:pPr>
              <w:pStyle w:val="11"/>
              <w:rPr>
                <w:rFonts w:asciiTheme="minorHAnsi" w:eastAsiaTheme="minorHAnsi" w:hAnsiTheme="minorHAnsi"/>
                <w:b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Cs w:val="20"/>
              </w:rPr>
              <w:t>2</w:t>
            </w:r>
            <w:r>
              <w:rPr>
                <w:rFonts w:asciiTheme="minorHAnsi" w:eastAsiaTheme="minorHAnsi" w:hAnsiTheme="minorHAnsi"/>
                <w:b w:val="0"/>
                <w:szCs w:val="20"/>
              </w:rPr>
              <w:t>019.12.17</w:t>
            </w:r>
            <w:r w:rsidR="00840E2A">
              <w:rPr>
                <w:rFonts w:asciiTheme="minorHAnsi" w:eastAsiaTheme="minorHAnsi" w:hAnsiTheme="minorHAnsi"/>
                <w:b w:val="0"/>
                <w:szCs w:val="20"/>
              </w:rPr>
              <w:t>~</w:t>
            </w:r>
          </w:p>
        </w:tc>
        <w:tc>
          <w:tcPr>
            <w:tcW w:w="1733" w:type="dxa"/>
          </w:tcPr>
          <w:p w14:paraId="7A930EEA" w14:textId="5F70FC4C" w:rsidR="00A9181F" w:rsidRPr="00826B0D" w:rsidRDefault="00D75E57" w:rsidP="00530BE6">
            <w:pPr>
              <w:pStyle w:val="13"/>
              <w:ind w:left="284"/>
              <w:jc w:val="center"/>
              <w:rPr>
                <w:rFonts w:asciiTheme="minorHAnsi" w:eastAsiaTheme="minorHAnsi" w:hAnsiTheme="minorHAnsi"/>
                <w:b w:val="0"/>
              </w:rPr>
            </w:pPr>
            <w:r>
              <w:rPr>
                <w:rFonts w:asciiTheme="minorHAnsi" w:eastAsiaTheme="minorHAnsi" w:hAnsiTheme="minorHAnsi" w:hint="eastAsia"/>
                <w:b w:val="0"/>
              </w:rPr>
              <w:t>5</w:t>
            </w:r>
            <w:r>
              <w:rPr>
                <w:rFonts w:asciiTheme="minorHAnsi" w:eastAsiaTheme="minorHAnsi" w:hAnsiTheme="minorHAnsi"/>
                <w:b w:val="0"/>
              </w:rPr>
              <w:t>.</w:t>
            </w:r>
            <w:r w:rsidR="00CB0067">
              <w:rPr>
                <w:rFonts w:asciiTheme="minorHAnsi" w:eastAsiaTheme="minorHAnsi" w:hAnsiTheme="minorHAnsi"/>
                <w:b w:val="0"/>
              </w:rPr>
              <w:t>0</w:t>
            </w:r>
            <w:bookmarkStart w:id="4" w:name="_GoBack"/>
            <w:bookmarkEnd w:id="4"/>
            <w:r>
              <w:rPr>
                <w:rFonts w:asciiTheme="minorHAnsi" w:eastAsiaTheme="minorHAnsi" w:hAnsiTheme="minorHAnsi" w:hint="eastAsia"/>
                <w:b w:val="0"/>
              </w:rPr>
              <w:t>H</w:t>
            </w:r>
          </w:p>
        </w:tc>
        <w:tc>
          <w:tcPr>
            <w:tcW w:w="5351" w:type="dxa"/>
          </w:tcPr>
          <w:p w14:paraId="76B01274" w14:textId="2A30860F" w:rsidR="00A9181F" w:rsidRPr="00826B0D" w:rsidRDefault="00A9181F" w:rsidP="00530BE6">
            <w:pPr>
              <w:pStyle w:val="13"/>
              <w:ind w:leftChars="18" w:left="36"/>
              <w:jc w:val="center"/>
              <w:rPr>
                <w:rFonts w:asciiTheme="minorHAnsi" w:eastAsiaTheme="minorHAnsi" w:hAnsiTheme="minorHAnsi"/>
                <w:b w:val="0"/>
              </w:rPr>
            </w:pPr>
          </w:p>
        </w:tc>
      </w:tr>
      <w:tr w:rsidR="00A9181F" w:rsidRPr="00826B0D" w14:paraId="33EA2EEB" w14:textId="77777777" w:rsidTr="00530BE6">
        <w:tc>
          <w:tcPr>
            <w:tcW w:w="1041" w:type="dxa"/>
            <w:vAlign w:val="center"/>
          </w:tcPr>
          <w:p w14:paraId="10356061" w14:textId="681E2BF6" w:rsidR="00A9181F" w:rsidRPr="00826B0D" w:rsidRDefault="00A9181F" w:rsidP="00530BE6">
            <w:pPr>
              <w:pStyle w:val="11"/>
              <w:rPr>
                <w:rFonts w:asciiTheme="minorHAnsi" w:eastAsiaTheme="minorHAnsi" w:hAnsiTheme="minorHAnsi"/>
                <w:b w:val="0"/>
                <w:szCs w:val="20"/>
              </w:rPr>
            </w:pPr>
          </w:p>
        </w:tc>
        <w:tc>
          <w:tcPr>
            <w:tcW w:w="1621" w:type="dxa"/>
            <w:vAlign w:val="center"/>
          </w:tcPr>
          <w:p w14:paraId="6ABF1B23" w14:textId="2A32561C" w:rsidR="00A9181F" w:rsidRPr="00826B0D" w:rsidRDefault="00A9181F" w:rsidP="00530BE6">
            <w:pPr>
              <w:pStyle w:val="11"/>
              <w:rPr>
                <w:rFonts w:asciiTheme="minorHAnsi" w:eastAsiaTheme="minorHAnsi" w:hAnsiTheme="minorHAnsi"/>
                <w:b w:val="0"/>
                <w:szCs w:val="20"/>
              </w:rPr>
            </w:pPr>
          </w:p>
        </w:tc>
        <w:tc>
          <w:tcPr>
            <w:tcW w:w="1733" w:type="dxa"/>
          </w:tcPr>
          <w:p w14:paraId="40810CDE" w14:textId="56F5AE73" w:rsidR="00A9181F" w:rsidRPr="00826B0D" w:rsidRDefault="00A9181F" w:rsidP="00530BE6">
            <w:pPr>
              <w:pStyle w:val="13"/>
              <w:ind w:left="284"/>
              <w:jc w:val="center"/>
              <w:rPr>
                <w:rFonts w:asciiTheme="minorHAnsi" w:eastAsiaTheme="minorHAnsi" w:hAnsiTheme="minorHAnsi"/>
                <w:b w:val="0"/>
              </w:rPr>
            </w:pPr>
          </w:p>
        </w:tc>
        <w:tc>
          <w:tcPr>
            <w:tcW w:w="5351" w:type="dxa"/>
          </w:tcPr>
          <w:p w14:paraId="31D783DB" w14:textId="7A457DBD" w:rsidR="00A9181F" w:rsidRPr="00826B0D" w:rsidRDefault="00A9181F" w:rsidP="00530BE6">
            <w:pPr>
              <w:pStyle w:val="13"/>
              <w:ind w:leftChars="18" w:left="36"/>
              <w:jc w:val="center"/>
              <w:rPr>
                <w:rFonts w:asciiTheme="minorHAnsi" w:eastAsiaTheme="minorHAnsi" w:hAnsiTheme="minorHAnsi"/>
                <w:b w:val="0"/>
              </w:rPr>
            </w:pPr>
          </w:p>
        </w:tc>
      </w:tr>
    </w:tbl>
    <w:p w14:paraId="120B6801" w14:textId="77777777" w:rsidR="00FE679D" w:rsidRPr="00826B0D" w:rsidRDefault="00FE679D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5AA1B625" w14:textId="77777777" w:rsidR="007D17AB" w:rsidRPr="00826B0D" w:rsidRDefault="007D17AB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08D583BC" w14:textId="609AB50C" w:rsidR="003503A4" w:rsidRPr="00826B0D" w:rsidRDefault="003503A4">
      <w:pPr>
        <w:widowControl/>
        <w:wordWrap/>
        <w:autoSpaceDE/>
        <w:autoSpaceDN/>
        <w:jc w:val="left"/>
        <w:rPr>
          <w:rFonts w:asciiTheme="minorHAnsi" w:eastAsiaTheme="minorHAnsi" w:hAnsiTheme="minorHAnsi"/>
          <w:sz w:val="22"/>
          <w:szCs w:val="24"/>
        </w:rPr>
      </w:pPr>
      <w:r w:rsidRPr="00826B0D">
        <w:rPr>
          <w:rFonts w:asciiTheme="minorHAnsi" w:eastAsiaTheme="minorHAnsi" w:hAnsiTheme="minorHAnsi"/>
          <w:sz w:val="22"/>
          <w:szCs w:val="24"/>
        </w:rPr>
        <w:br w:type="page"/>
      </w:r>
    </w:p>
    <w:p w14:paraId="7F91D6A6" w14:textId="77777777" w:rsidR="00C76539" w:rsidRDefault="00FF2B9A" w:rsidP="00E8393F">
      <w:pPr>
        <w:pStyle w:val="ac"/>
        <w:ind w:left="284"/>
        <w:rPr>
          <w:noProof/>
        </w:rPr>
      </w:pPr>
      <w:r w:rsidRPr="00826B0D">
        <w:rPr>
          <w:rFonts w:asciiTheme="minorHAnsi" w:eastAsiaTheme="minorHAnsi" w:hAnsiTheme="minorHAnsi" w:hint="eastAsia"/>
          <w:sz w:val="36"/>
          <w:szCs w:val="36"/>
        </w:rPr>
        <w:lastRenderedPageBreak/>
        <w:t>목차</w:t>
      </w:r>
      <w:bookmarkEnd w:id="0"/>
      <w:bookmarkEnd w:id="1"/>
      <w:bookmarkEnd w:id="2"/>
      <w:r w:rsidR="001A2B89" w:rsidRPr="00826B0D">
        <w:rPr>
          <w:rFonts w:asciiTheme="minorHAnsi" w:eastAsiaTheme="minorHAnsi" w:hAnsiTheme="minorHAnsi"/>
          <w:sz w:val="36"/>
          <w:szCs w:val="36"/>
        </w:rPr>
        <w:fldChar w:fldCharType="begin"/>
      </w:r>
      <w:r w:rsidR="00335A92" w:rsidRPr="00826B0D">
        <w:rPr>
          <w:rFonts w:asciiTheme="minorHAnsi" w:eastAsiaTheme="minorHAnsi" w:hAnsiTheme="minorHAnsi"/>
          <w:sz w:val="36"/>
          <w:szCs w:val="36"/>
        </w:rPr>
        <w:instrText xml:space="preserve"> TOC \h \z \t "대분류,1,중분류,2,소분류,3" </w:instrText>
      </w:r>
      <w:r w:rsidR="001A2B89" w:rsidRPr="00826B0D">
        <w:rPr>
          <w:rFonts w:asciiTheme="minorHAnsi" w:eastAsiaTheme="minorHAnsi" w:hAnsiTheme="minorHAnsi"/>
          <w:sz w:val="36"/>
          <w:szCs w:val="36"/>
        </w:rPr>
        <w:fldChar w:fldCharType="separate"/>
      </w:r>
    </w:p>
    <w:p w14:paraId="18E49212" w14:textId="7EBAE1CF" w:rsidR="00C76539" w:rsidRDefault="00BD21D1">
      <w:pPr>
        <w:pStyle w:val="10"/>
        <w:rPr>
          <w:rFonts w:asciiTheme="minorHAnsi" w:eastAsiaTheme="minorEastAsia" w:hAnsiTheme="minorHAnsi" w:cstheme="minorBidi"/>
          <w:sz w:val="20"/>
          <w:szCs w:val="22"/>
        </w:rPr>
      </w:pPr>
      <w:hyperlink w:anchor="_Toc28160231" w:history="1">
        <w:r w:rsidR="00C76539" w:rsidRPr="0003328A">
          <w:rPr>
            <w:rStyle w:val="ad"/>
          </w:rPr>
          <w:t>1.</w:t>
        </w:r>
        <w:r w:rsidR="00C76539">
          <w:rPr>
            <w:rFonts w:asciiTheme="minorHAnsi" w:eastAsiaTheme="minorEastAsia" w:hAnsiTheme="minorHAnsi" w:cstheme="minorBidi"/>
            <w:sz w:val="20"/>
            <w:szCs w:val="22"/>
          </w:rPr>
          <w:tab/>
        </w:r>
        <w:r w:rsidR="00C76539" w:rsidRPr="0003328A">
          <w:rPr>
            <w:rStyle w:val="ad"/>
          </w:rPr>
          <w:t>캐릭터 구성요소</w:t>
        </w:r>
        <w:r w:rsidR="00C76539">
          <w:rPr>
            <w:webHidden/>
          </w:rPr>
          <w:tab/>
        </w:r>
        <w:r w:rsidR="00C76539">
          <w:rPr>
            <w:webHidden/>
          </w:rPr>
          <w:fldChar w:fldCharType="begin"/>
        </w:r>
        <w:r w:rsidR="00C76539">
          <w:rPr>
            <w:webHidden/>
          </w:rPr>
          <w:instrText xml:space="preserve"> PAGEREF _Toc28160231 \h </w:instrText>
        </w:r>
        <w:r w:rsidR="00C76539">
          <w:rPr>
            <w:webHidden/>
          </w:rPr>
        </w:r>
        <w:r w:rsidR="00C76539">
          <w:rPr>
            <w:webHidden/>
          </w:rPr>
          <w:fldChar w:fldCharType="separate"/>
        </w:r>
        <w:r w:rsidR="00C76539">
          <w:rPr>
            <w:webHidden/>
          </w:rPr>
          <w:t>3</w:t>
        </w:r>
        <w:r w:rsidR="00C76539">
          <w:rPr>
            <w:webHidden/>
          </w:rPr>
          <w:fldChar w:fldCharType="end"/>
        </w:r>
      </w:hyperlink>
    </w:p>
    <w:p w14:paraId="13C48872" w14:textId="2B3185AC" w:rsidR="00C76539" w:rsidRDefault="00BD21D1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32" w:history="1">
        <w:r w:rsidR="00C76539" w:rsidRPr="0003328A">
          <w:rPr>
            <w:rStyle w:val="ad"/>
            <w:rFonts w:eastAsiaTheme="minorHAnsi"/>
            <w:noProof/>
          </w:rPr>
          <w:t>1.1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rFonts w:eastAsiaTheme="minorHAnsi"/>
            <w:noProof/>
          </w:rPr>
          <w:t>스테이터스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_Toc28160232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3</w:t>
        </w:r>
        <w:r w:rsidR="00C76539">
          <w:rPr>
            <w:noProof/>
            <w:webHidden/>
          </w:rPr>
          <w:fldChar w:fldCharType="end"/>
        </w:r>
      </w:hyperlink>
    </w:p>
    <w:p w14:paraId="75B330F6" w14:textId="4AE97B64" w:rsidR="00C76539" w:rsidRDefault="00BD21D1">
      <w:pPr>
        <w:pStyle w:val="10"/>
        <w:rPr>
          <w:rFonts w:asciiTheme="minorHAnsi" w:eastAsiaTheme="minorEastAsia" w:hAnsiTheme="minorHAnsi" w:cstheme="minorBidi"/>
          <w:sz w:val="20"/>
          <w:szCs w:val="22"/>
        </w:rPr>
      </w:pPr>
      <w:hyperlink w:anchor="_Toc28160233" w:history="1">
        <w:r w:rsidR="00C76539" w:rsidRPr="0003328A">
          <w:rPr>
            <w:rStyle w:val="ad"/>
          </w:rPr>
          <w:t>2.</w:t>
        </w:r>
        <w:r w:rsidR="00C76539">
          <w:rPr>
            <w:rFonts w:asciiTheme="minorHAnsi" w:eastAsiaTheme="minorEastAsia" w:hAnsiTheme="minorHAnsi" w:cstheme="minorBidi"/>
            <w:sz w:val="20"/>
            <w:szCs w:val="22"/>
          </w:rPr>
          <w:tab/>
        </w:r>
        <w:r w:rsidR="00C76539" w:rsidRPr="0003328A">
          <w:rPr>
            <w:rStyle w:val="ad"/>
          </w:rPr>
          <w:t>이동 관련</w:t>
        </w:r>
        <w:r w:rsidR="00C76539">
          <w:rPr>
            <w:webHidden/>
          </w:rPr>
          <w:tab/>
        </w:r>
        <w:r w:rsidR="00C76539">
          <w:rPr>
            <w:webHidden/>
          </w:rPr>
          <w:fldChar w:fldCharType="begin"/>
        </w:r>
        <w:r w:rsidR="00C76539">
          <w:rPr>
            <w:webHidden/>
          </w:rPr>
          <w:instrText xml:space="preserve"> PAGEREF _Toc28160233 \h </w:instrText>
        </w:r>
        <w:r w:rsidR="00C76539">
          <w:rPr>
            <w:webHidden/>
          </w:rPr>
        </w:r>
        <w:r w:rsidR="00C76539">
          <w:rPr>
            <w:webHidden/>
          </w:rPr>
          <w:fldChar w:fldCharType="separate"/>
        </w:r>
        <w:r w:rsidR="00C76539">
          <w:rPr>
            <w:webHidden/>
          </w:rPr>
          <w:t>4</w:t>
        </w:r>
        <w:r w:rsidR="00C76539">
          <w:rPr>
            <w:webHidden/>
          </w:rPr>
          <w:fldChar w:fldCharType="end"/>
        </w:r>
      </w:hyperlink>
    </w:p>
    <w:p w14:paraId="766A4C5E" w14:textId="71656AF6" w:rsidR="00C76539" w:rsidRDefault="00BD21D1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34" w:history="1">
        <w:r w:rsidR="00C76539" w:rsidRPr="0003328A">
          <w:rPr>
            <w:rStyle w:val="ad"/>
            <w:rFonts w:eastAsiaTheme="minorHAnsi"/>
            <w:noProof/>
          </w:rPr>
          <w:t>2.1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rFonts w:eastAsiaTheme="minorHAnsi"/>
            <w:noProof/>
          </w:rPr>
          <w:t>이동 (Move)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_Toc28160234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4</w:t>
        </w:r>
        <w:r w:rsidR="00C76539">
          <w:rPr>
            <w:noProof/>
            <w:webHidden/>
          </w:rPr>
          <w:fldChar w:fldCharType="end"/>
        </w:r>
      </w:hyperlink>
    </w:p>
    <w:p w14:paraId="6700ADDA" w14:textId="7FF7C95C" w:rsidR="00C76539" w:rsidRDefault="00BD21D1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35" w:history="1">
        <w:r w:rsidR="00C76539" w:rsidRPr="0003328A">
          <w:rPr>
            <w:rStyle w:val="ad"/>
            <w:noProof/>
          </w:rPr>
          <w:t>2.1.1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noProof/>
          </w:rPr>
          <w:t>대기 (Idle)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_Toc28160235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4</w:t>
        </w:r>
        <w:r w:rsidR="00C76539">
          <w:rPr>
            <w:noProof/>
            <w:webHidden/>
          </w:rPr>
          <w:fldChar w:fldCharType="end"/>
        </w:r>
      </w:hyperlink>
    </w:p>
    <w:p w14:paraId="201A8034" w14:textId="214EEC1B" w:rsidR="00C76539" w:rsidRDefault="00BD21D1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36" w:history="1">
        <w:r w:rsidR="00C76539" w:rsidRPr="0003328A">
          <w:rPr>
            <w:rStyle w:val="ad"/>
            <w:noProof/>
          </w:rPr>
          <w:t>2.1.2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noProof/>
          </w:rPr>
          <w:t>걷기 (Walk)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_Toc28160236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5</w:t>
        </w:r>
        <w:r w:rsidR="00C76539">
          <w:rPr>
            <w:noProof/>
            <w:webHidden/>
          </w:rPr>
          <w:fldChar w:fldCharType="end"/>
        </w:r>
      </w:hyperlink>
    </w:p>
    <w:p w14:paraId="33B515F8" w14:textId="5EB6249C" w:rsidR="00C76539" w:rsidRDefault="00BD21D1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37" w:history="1">
        <w:r w:rsidR="00C76539" w:rsidRPr="0003328A">
          <w:rPr>
            <w:rStyle w:val="ad"/>
            <w:noProof/>
          </w:rPr>
          <w:t>2.1.3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noProof/>
          </w:rPr>
          <w:t>달리기 (Run)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_Toc28160237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5</w:t>
        </w:r>
        <w:r w:rsidR="00C76539">
          <w:rPr>
            <w:noProof/>
            <w:webHidden/>
          </w:rPr>
          <w:fldChar w:fldCharType="end"/>
        </w:r>
      </w:hyperlink>
    </w:p>
    <w:p w14:paraId="4518A515" w14:textId="636DB3F1" w:rsidR="00C76539" w:rsidRDefault="00BD21D1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38" w:history="1">
        <w:r w:rsidR="00C76539" w:rsidRPr="0003328A">
          <w:rPr>
            <w:rStyle w:val="ad"/>
            <w:rFonts w:eastAsiaTheme="minorHAnsi"/>
            <w:noProof/>
          </w:rPr>
          <w:t>2.2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rFonts w:eastAsiaTheme="minorHAnsi"/>
            <w:noProof/>
          </w:rPr>
          <w:t>회피 (Roll/Dash)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_Toc28160238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6</w:t>
        </w:r>
        <w:r w:rsidR="00C76539">
          <w:rPr>
            <w:noProof/>
            <w:webHidden/>
          </w:rPr>
          <w:fldChar w:fldCharType="end"/>
        </w:r>
      </w:hyperlink>
    </w:p>
    <w:p w14:paraId="5D81F63C" w14:textId="088835FE" w:rsidR="00C76539" w:rsidRDefault="00BD21D1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39" w:history="1">
        <w:r w:rsidR="00C76539" w:rsidRPr="0003328A">
          <w:rPr>
            <w:rStyle w:val="ad"/>
            <w:rFonts w:eastAsiaTheme="minorHAnsi"/>
            <w:noProof/>
          </w:rPr>
          <w:t>2.3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rFonts w:eastAsiaTheme="minorHAnsi"/>
            <w:noProof/>
          </w:rPr>
          <w:t>점프 (Jump)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_Toc28160239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7</w:t>
        </w:r>
        <w:r w:rsidR="00C76539">
          <w:rPr>
            <w:noProof/>
            <w:webHidden/>
          </w:rPr>
          <w:fldChar w:fldCharType="end"/>
        </w:r>
      </w:hyperlink>
    </w:p>
    <w:p w14:paraId="5DD0534E" w14:textId="659EF106" w:rsidR="00C76539" w:rsidRDefault="00BD21D1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40" w:history="1">
        <w:r w:rsidR="00C76539" w:rsidRPr="0003328A">
          <w:rPr>
            <w:rStyle w:val="ad"/>
            <w:rFonts w:eastAsiaTheme="minorHAnsi"/>
            <w:noProof/>
          </w:rPr>
          <w:t>2.4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rFonts w:eastAsiaTheme="minorHAnsi"/>
            <w:noProof/>
          </w:rPr>
          <w:t>낙하 (Fall)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_Toc28160240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8</w:t>
        </w:r>
        <w:r w:rsidR="00C76539">
          <w:rPr>
            <w:noProof/>
            <w:webHidden/>
          </w:rPr>
          <w:fldChar w:fldCharType="end"/>
        </w:r>
      </w:hyperlink>
    </w:p>
    <w:p w14:paraId="1C18CCAD" w14:textId="5C49AA71" w:rsidR="00C76539" w:rsidRDefault="00BD21D1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41" w:history="1">
        <w:r w:rsidR="00C76539" w:rsidRPr="0003328A">
          <w:rPr>
            <w:rStyle w:val="ad"/>
            <w:rFonts w:eastAsiaTheme="minorHAnsi"/>
            <w:noProof/>
          </w:rPr>
          <w:t>2.5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rFonts w:eastAsiaTheme="minorHAnsi"/>
            <w:noProof/>
          </w:rPr>
          <w:t>착지 (Land)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_Toc28160241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8</w:t>
        </w:r>
        <w:r w:rsidR="00C76539">
          <w:rPr>
            <w:noProof/>
            <w:webHidden/>
          </w:rPr>
          <w:fldChar w:fldCharType="end"/>
        </w:r>
      </w:hyperlink>
    </w:p>
    <w:p w14:paraId="7E70CD8E" w14:textId="1ACD973A" w:rsidR="00C76539" w:rsidRDefault="00BD21D1">
      <w:pPr>
        <w:pStyle w:val="10"/>
        <w:rPr>
          <w:rFonts w:asciiTheme="minorHAnsi" w:eastAsiaTheme="minorEastAsia" w:hAnsiTheme="minorHAnsi" w:cstheme="minorBidi"/>
          <w:sz w:val="20"/>
          <w:szCs w:val="22"/>
        </w:rPr>
      </w:pPr>
      <w:hyperlink w:anchor="_Toc28160242" w:history="1">
        <w:r w:rsidR="00C76539" w:rsidRPr="0003328A">
          <w:rPr>
            <w:rStyle w:val="ad"/>
          </w:rPr>
          <w:t>3.</w:t>
        </w:r>
        <w:r w:rsidR="00C76539">
          <w:rPr>
            <w:rFonts w:asciiTheme="minorHAnsi" w:eastAsiaTheme="minorEastAsia" w:hAnsiTheme="minorHAnsi" w:cstheme="minorBidi"/>
            <w:sz w:val="20"/>
            <w:szCs w:val="22"/>
          </w:rPr>
          <w:tab/>
        </w:r>
        <w:r w:rsidR="00C76539" w:rsidRPr="0003328A">
          <w:rPr>
            <w:rStyle w:val="ad"/>
          </w:rPr>
          <w:t>전투</w:t>
        </w:r>
        <w:r w:rsidR="00C76539">
          <w:rPr>
            <w:webHidden/>
          </w:rPr>
          <w:tab/>
        </w:r>
        <w:r w:rsidR="00C76539">
          <w:rPr>
            <w:webHidden/>
          </w:rPr>
          <w:fldChar w:fldCharType="begin"/>
        </w:r>
        <w:r w:rsidR="00C76539">
          <w:rPr>
            <w:webHidden/>
          </w:rPr>
          <w:instrText xml:space="preserve"> PAGEREF _Toc28160242 \h </w:instrText>
        </w:r>
        <w:r w:rsidR="00C76539">
          <w:rPr>
            <w:webHidden/>
          </w:rPr>
        </w:r>
        <w:r w:rsidR="00C76539">
          <w:rPr>
            <w:webHidden/>
          </w:rPr>
          <w:fldChar w:fldCharType="separate"/>
        </w:r>
        <w:r w:rsidR="00C76539">
          <w:rPr>
            <w:webHidden/>
          </w:rPr>
          <w:t>9</w:t>
        </w:r>
        <w:r w:rsidR="00C76539">
          <w:rPr>
            <w:webHidden/>
          </w:rPr>
          <w:fldChar w:fldCharType="end"/>
        </w:r>
      </w:hyperlink>
    </w:p>
    <w:p w14:paraId="488AB014" w14:textId="6B5E6793" w:rsidR="00C76539" w:rsidRDefault="00BD21D1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43" w:history="1">
        <w:r w:rsidR="00C76539" w:rsidRPr="0003328A">
          <w:rPr>
            <w:rStyle w:val="ad"/>
            <w:rFonts w:eastAsiaTheme="minorHAnsi"/>
            <w:noProof/>
          </w:rPr>
          <w:t>3.1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rFonts w:eastAsiaTheme="minorHAnsi"/>
            <w:noProof/>
          </w:rPr>
          <w:t>전투 FSM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_Toc28160243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9</w:t>
        </w:r>
        <w:r w:rsidR="00C76539">
          <w:rPr>
            <w:noProof/>
            <w:webHidden/>
          </w:rPr>
          <w:fldChar w:fldCharType="end"/>
        </w:r>
      </w:hyperlink>
    </w:p>
    <w:p w14:paraId="0B91D3E6" w14:textId="4D3E6F08" w:rsidR="00C76539" w:rsidRDefault="00BD21D1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44" w:history="1">
        <w:r w:rsidR="00C76539" w:rsidRPr="0003328A">
          <w:rPr>
            <w:rStyle w:val="ad"/>
            <w:rFonts w:eastAsiaTheme="minorHAnsi"/>
            <w:noProof/>
          </w:rPr>
          <w:t>3.2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rFonts w:eastAsiaTheme="minorHAnsi"/>
            <w:noProof/>
          </w:rPr>
          <w:t>일반 공격 (Normal Attack)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_Toc28160244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9</w:t>
        </w:r>
        <w:r w:rsidR="00C76539">
          <w:rPr>
            <w:noProof/>
            <w:webHidden/>
          </w:rPr>
          <w:fldChar w:fldCharType="end"/>
        </w:r>
      </w:hyperlink>
    </w:p>
    <w:p w14:paraId="747ACFDB" w14:textId="2FA91942" w:rsidR="00C76539" w:rsidRDefault="00BD21D1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45" w:history="1">
        <w:r w:rsidR="00C76539" w:rsidRPr="0003328A">
          <w:rPr>
            <w:rStyle w:val="ad"/>
            <w:rFonts w:eastAsiaTheme="minorHAnsi"/>
            <w:noProof/>
          </w:rPr>
          <w:t>3.3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rFonts w:eastAsiaTheme="minorHAnsi"/>
            <w:noProof/>
          </w:rPr>
          <w:t>스킬 (Skill)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_Toc28160245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10</w:t>
        </w:r>
        <w:r w:rsidR="00C76539">
          <w:rPr>
            <w:noProof/>
            <w:webHidden/>
          </w:rPr>
          <w:fldChar w:fldCharType="end"/>
        </w:r>
      </w:hyperlink>
    </w:p>
    <w:p w14:paraId="2684F255" w14:textId="1FD33D48" w:rsidR="00C76539" w:rsidRDefault="00BD21D1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46" w:history="1">
        <w:r w:rsidR="00C76539" w:rsidRPr="0003328A">
          <w:rPr>
            <w:rStyle w:val="ad"/>
            <w:noProof/>
          </w:rPr>
          <w:t>3.3.1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noProof/>
          </w:rPr>
          <w:t>일반 스킬 (Normal Skill)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_Toc28160246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10</w:t>
        </w:r>
        <w:r w:rsidR="00C76539">
          <w:rPr>
            <w:noProof/>
            <w:webHidden/>
          </w:rPr>
          <w:fldChar w:fldCharType="end"/>
        </w:r>
      </w:hyperlink>
    </w:p>
    <w:p w14:paraId="55515E66" w14:textId="7C9CC087" w:rsidR="00C76539" w:rsidRDefault="00BD21D1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47" w:history="1">
        <w:r w:rsidR="00C76539" w:rsidRPr="0003328A">
          <w:rPr>
            <w:rStyle w:val="ad"/>
            <w:noProof/>
          </w:rPr>
          <w:t>3.3.2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noProof/>
          </w:rPr>
          <w:t>콤보 스킬 (Combo Skill)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_Toc28160247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10</w:t>
        </w:r>
        <w:r w:rsidR="00C76539">
          <w:rPr>
            <w:noProof/>
            <w:webHidden/>
          </w:rPr>
          <w:fldChar w:fldCharType="end"/>
        </w:r>
      </w:hyperlink>
    </w:p>
    <w:p w14:paraId="2D9F5FC0" w14:textId="5BBCF92D" w:rsidR="00C76539" w:rsidRDefault="00BD21D1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48" w:history="1">
        <w:r w:rsidR="00C76539" w:rsidRPr="0003328A">
          <w:rPr>
            <w:rStyle w:val="ad"/>
            <w:noProof/>
          </w:rPr>
          <w:t>3.3.3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noProof/>
          </w:rPr>
          <w:t>체인 스킬 (Chain Skill)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_Toc28160248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10</w:t>
        </w:r>
        <w:r w:rsidR="00C76539">
          <w:rPr>
            <w:noProof/>
            <w:webHidden/>
          </w:rPr>
          <w:fldChar w:fldCharType="end"/>
        </w:r>
      </w:hyperlink>
    </w:p>
    <w:p w14:paraId="5629036B" w14:textId="245B18A5" w:rsidR="00C76539" w:rsidRDefault="00BD21D1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49" w:history="1">
        <w:r w:rsidR="00C76539" w:rsidRPr="0003328A">
          <w:rPr>
            <w:rStyle w:val="ad"/>
            <w:noProof/>
          </w:rPr>
          <w:t>3.3.4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noProof/>
          </w:rPr>
          <w:t>홀딩 스킬 (Holding Skill)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_Toc28160249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11</w:t>
        </w:r>
        <w:r w:rsidR="00C76539">
          <w:rPr>
            <w:noProof/>
            <w:webHidden/>
          </w:rPr>
          <w:fldChar w:fldCharType="end"/>
        </w:r>
      </w:hyperlink>
    </w:p>
    <w:p w14:paraId="7E750253" w14:textId="17DE9F83" w:rsidR="00C76539" w:rsidRDefault="00BD21D1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50" w:history="1">
        <w:r w:rsidR="00C76539" w:rsidRPr="0003328A">
          <w:rPr>
            <w:rStyle w:val="ad"/>
            <w:rFonts w:eastAsiaTheme="minorHAnsi"/>
            <w:noProof/>
          </w:rPr>
          <w:t>3.4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rFonts w:eastAsiaTheme="minorHAnsi"/>
            <w:noProof/>
          </w:rPr>
          <w:t>아이템 사용 (Item)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_Toc28160250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11</w:t>
        </w:r>
        <w:r w:rsidR="00C76539">
          <w:rPr>
            <w:noProof/>
            <w:webHidden/>
          </w:rPr>
          <w:fldChar w:fldCharType="end"/>
        </w:r>
      </w:hyperlink>
    </w:p>
    <w:p w14:paraId="69E71DEA" w14:textId="4EBA3688" w:rsidR="00C76539" w:rsidRDefault="00BD21D1">
      <w:pPr>
        <w:pStyle w:val="10"/>
        <w:rPr>
          <w:rFonts w:asciiTheme="minorHAnsi" w:eastAsiaTheme="minorEastAsia" w:hAnsiTheme="minorHAnsi" w:cstheme="minorBidi"/>
          <w:sz w:val="20"/>
          <w:szCs w:val="22"/>
        </w:rPr>
      </w:pPr>
      <w:hyperlink w:anchor="_Toc28160251" w:history="1">
        <w:r w:rsidR="00C76539" w:rsidRPr="0003328A">
          <w:rPr>
            <w:rStyle w:val="ad"/>
          </w:rPr>
          <w:t>4.</w:t>
        </w:r>
        <w:r w:rsidR="00C76539">
          <w:rPr>
            <w:rFonts w:asciiTheme="minorHAnsi" w:eastAsiaTheme="minorEastAsia" w:hAnsiTheme="minorHAnsi" w:cstheme="minorBidi"/>
            <w:sz w:val="20"/>
            <w:szCs w:val="22"/>
          </w:rPr>
          <w:tab/>
        </w:r>
        <w:r w:rsidR="00C76539" w:rsidRPr="0003328A">
          <w:rPr>
            <w:rStyle w:val="ad"/>
          </w:rPr>
          <w:t>피격</w:t>
        </w:r>
        <w:r w:rsidR="00C76539">
          <w:rPr>
            <w:webHidden/>
          </w:rPr>
          <w:tab/>
        </w:r>
        <w:r w:rsidR="00C76539">
          <w:rPr>
            <w:webHidden/>
          </w:rPr>
          <w:fldChar w:fldCharType="begin"/>
        </w:r>
        <w:r w:rsidR="00C76539">
          <w:rPr>
            <w:webHidden/>
          </w:rPr>
          <w:instrText xml:space="preserve"> PAGEREF _Toc28160251 \h </w:instrText>
        </w:r>
        <w:r w:rsidR="00C76539">
          <w:rPr>
            <w:webHidden/>
          </w:rPr>
        </w:r>
        <w:r w:rsidR="00C76539">
          <w:rPr>
            <w:webHidden/>
          </w:rPr>
          <w:fldChar w:fldCharType="separate"/>
        </w:r>
        <w:r w:rsidR="00C76539">
          <w:rPr>
            <w:webHidden/>
          </w:rPr>
          <w:t>12</w:t>
        </w:r>
        <w:r w:rsidR="00C76539">
          <w:rPr>
            <w:webHidden/>
          </w:rPr>
          <w:fldChar w:fldCharType="end"/>
        </w:r>
      </w:hyperlink>
    </w:p>
    <w:p w14:paraId="62738C46" w14:textId="5E5A9B93" w:rsidR="00C76539" w:rsidRDefault="00BD21D1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52" w:history="1">
        <w:r w:rsidR="00C76539" w:rsidRPr="0003328A">
          <w:rPr>
            <w:rStyle w:val="ad"/>
            <w:rFonts w:eastAsiaTheme="minorHAnsi"/>
            <w:noProof/>
          </w:rPr>
          <w:t>4.1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rFonts w:eastAsiaTheme="minorHAnsi"/>
            <w:noProof/>
          </w:rPr>
          <w:t>피격 FSM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_Toc28160252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12</w:t>
        </w:r>
        <w:r w:rsidR="00C76539">
          <w:rPr>
            <w:noProof/>
            <w:webHidden/>
          </w:rPr>
          <w:fldChar w:fldCharType="end"/>
        </w:r>
      </w:hyperlink>
    </w:p>
    <w:p w14:paraId="05D93359" w14:textId="3DEBBD39" w:rsidR="00C76539" w:rsidRDefault="00BD21D1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53" w:history="1">
        <w:r w:rsidR="00C76539" w:rsidRPr="0003328A">
          <w:rPr>
            <w:rStyle w:val="ad"/>
            <w:noProof/>
          </w:rPr>
          <w:t>4.1.1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noProof/>
          </w:rPr>
          <w:t>경직 (Stiffen)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_Toc28160253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13</w:t>
        </w:r>
        <w:r w:rsidR="00C76539">
          <w:rPr>
            <w:noProof/>
            <w:webHidden/>
          </w:rPr>
          <w:fldChar w:fldCharType="end"/>
        </w:r>
      </w:hyperlink>
    </w:p>
    <w:p w14:paraId="78938F9B" w14:textId="6B31346F" w:rsidR="00C76539" w:rsidRDefault="00BD21D1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54" w:history="1">
        <w:r w:rsidR="00C76539" w:rsidRPr="0003328A">
          <w:rPr>
            <w:rStyle w:val="ad"/>
            <w:noProof/>
          </w:rPr>
          <w:t>4.1.2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noProof/>
          </w:rPr>
          <w:t>넉백 (KnockBack)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_Toc28160254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13</w:t>
        </w:r>
        <w:r w:rsidR="00C76539">
          <w:rPr>
            <w:noProof/>
            <w:webHidden/>
          </w:rPr>
          <w:fldChar w:fldCharType="end"/>
        </w:r>
      </w:hyperlink>
    </w:p>
    <w:p w14:paraId="4FF928F1" w14:textId="14C0395B" w:rsidR="00C76539" w:rsidRDefault="00BD21D1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55" w:history="1">
        <w:r w:rsidR="00C76539" w:rsidRPr="0003328A">
          <w:rPr>
            <w:rStyle w:val="ad"/>
            <w:noProof/>
          </w:rPr>
          <w:t>4.1.3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noProof/>
          </w:rPr>
          <w:t>넉다운 (KnockDown)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_Toc28160255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14</w:t>
        </w:r>
        <w:r w:rsidR="00C76539">
          <w:rPr>
            <w:noProof/>
            <w:webHidden/>
          </w:rPr>
          <w:fldChar w:fldCharType="end"/>
        </w:r>
      </w:hyperlink>
    </w:p>
    <w:p w14:paraId="24A4744D" w14:textId="30101D98" w:rsidR="00C76539" w:rsidRDefault="00BD21D1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56" w:history="1">
        <w:r w:rsidR="00C76539" w:rsidRPr="0003328A">
          <w:rPr>
            <w:rStyle w:val="ad"/>
            <w:rFonts w:eastAsiaTheme="minorHAnsi"/>
            <w:noProof/>
          </w:rPr>
          <w:t>4.2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rFonts w:eastAsiaTheme="minorHAnsi"/>
            <w:noProof/>
          </w:rPr>
          <w:t>상태 이상 (Crowd Control)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_Toc28160256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14</w:t>
        </w:r>
        <w:r w:rsidR="00C76539">
          <w:rPr>
            <w:noProof/>
            <w:webHidden/>
          </w:rPr>
          <w:fldChar w:fldCharType="end"/>
        </w:r>
      </w:hyperlink>
    </w:p>
    <w:p w14:paraId="540E8424" w14:textId="424095EB" w:rsidR="00C76539" w:rsidRDefault="00BD21D1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57" w:history="1">
        <w:r w:rsidR="00C76539" w:rsidRPr="0003328A">
          <w:rPr>
            <w:rStyle w:val="ad"/>
            <w:noProof/>
          </w:rPr>
          <w:t>4.2.1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noProof/>
          </w:rPr>
          <w:t>스턴 (Stun)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_Toc28160257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14</w:t>
        </w:r>
        <w:r w:rsidR="00C76539">
          <w:rPr>
            <w:noProof/>
            <w:webHidden/>
          </w:rPr>
          <w:fldChar w:fldCharType="end"/>
        </w:r>
      </w:hyperlink>
    </w:p>
    <w:p w14:paraId="4BF02E92" w14:textId="78D8505F" w:rsidR="00C76539" w:rsidRDefault="00BD21D1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58" w:history="1">
        <w:r w:rsidR="00C76539" w:rsidRPr="0003328A">
          <w:rPr>
            <w:rStyle w:val="ad"/>
            <w:rFonts w:eastAsiaTheme="minorHAnsi"/>
            <w:noProof/>
          </w:rPr>
          <w:t>4.3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rFonts w:eastAsiaTheme="minorHAnsi"/>
            <w:noProof/>
          </w:rPr>
          <w:t>사망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_Toc28160258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14</w:t>
        </w:r>
        <w:r w:rsidR="00C76539">
          <w:rPr>
            <w:noProof/>
            <w:webHidden/>
          </w:rPr>
          <w:fldChar w:fldCharType="end"/>
        </w:r>
      </w:hyperlink>
    </w:p>
    <w:p w14:paraId="58377A8B" w14:textId="052EA000" w:rsidR="00C76539" w:rsidRDefault="00BD21D1">
      <w:pPr>
        <w:pStyle w:val="10"/>
        <w:rPr>
          <w:rFonts w:asciiTheme="minorHAnsi" w:eastAsiaTheme="minorEastAsia" w:hAnsiTheme="minorHAnsi" w:cstheme="minorBidi"/>
          <w:sz w:val="20"/>
          <w:szCs w:val="22"/>
        </w:rPr>
      </w:pPr>
      <w:hyperlink w:anchor="_Toc28160259" w:history="1">
        <w:r w:rsidR="00C76539" w:rsidRPr="0003328A">
          <w:rPr>
            <w:rStyle w:val="ad"/>
          </w:rPr>
          <w:t>5.</w:t>
        </w:r>
        <w:r w:rsidR="00C76539">
          <w:rPr>
            <w:rFonts w:asciiTheme="minorHAnsi" w:eastAsiaTheme="minorEastAsia" w:hAnsiTheme="minorHAnsi" w:cstheme="minorBidi"/>
            <w:sz w:val="20"/>
            <w:szCs w:val="22"/>
          </w:rPr>
          <w:tab/>
        </w:r>
        <w:r w:rsidR="00C76539" w:rsidRPr="0003328A">
          <w:rPr>
            <w:rStyle w:val="ad"/>
          </w:rPr>
          <w:t>FSM 적용</w:t>
        </w:r>
        <w:r w:rsidR="00C76539">
          <w:rPr>
            <w:webHidden/>
          </w:rPr>
          <w:tab/>
        </w:r>
        <w:r w:rsidR="00C76539">
          <w:rPr>
            <w:webHidden/>
          </w:rPr>
          <w:fldChar w:fldCharType="begin"/>
        </w:r>
        <w:r w:rsidR="00C76539">
          <w:rPr>
            <w:webHidden/>
          </w:rPr>
          <w:instrText xml:space="preserve"> PAGEREF _Toc28160259 \h </w:instrText>
        </w:r>
        <w:r w:rsidR="00C76539">
          <w:rPr>
            <w:webHidden/>
          </w:rPr>
        </w:r>
        <w:r w:rsidR="00C76539">
          <w:rPr>
            <w:webHidden/>
          </w:rPr>
          <w:fldChar w:fldCharType="separate"/>
        </w:r>
        <w:r w:rsidR="00C76539">
          <w:rPr>
            <w:webHidden/>
          </w:rPr>
          <w:t>15</w:t>
        </w:r>
        <w:r w:rsidR="00C76539">
          <w:rPr>
            <w:webHidden/>
          </w:rPr>
          <w:fldChar w:fldCharType="end"/>
        </w:r>
      </w:hyperlink>
    </w:p>
    <w:p w14:paraId="636508BA" w14:textId="2752EB63" w:rsidR="00C76539" w:rsidRDefault="00BD21D1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60" w:history="1">
        <w:r w:rsidR="00C76539" w:rsidRPr="0003328A">
          <w:rPr>
            <w:rStyle w:val="ad"/>
            <w:rFonts w:eastAsiaTheme="minorHAnsi"/>
            <w:noProof/>
          </w:rPr>
          <w:t>5.1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rFonts w:eastAsiaTheme="minorHAnsi"/>
            <w:noProof/>
          </w:rPr>
          <w:t>스크립트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_Toc28160260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15</w:t>
        </w:r>
        <w:r w:rsidR="00C76539">
          <w:rPr>
            <w:noProof/>
            <w:webHidden/>
          </w:rPr>
          <w:fldChar w:fldCharType="end"/>
        </w:r>
      </w:hyperlink>
    </w:p>
    <w:p w14:paraId="360CA66E" w14:textId="16216F83" w:rsidR="00C76539" w:rsidRDefault="00BD21D1">
      <w:pPr>
        <w:pStyle w:val="2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8160261" w:history="1">
        <w:r w:rsidR="00C76539" w:rsidRPr="0003328A">
          <w:rPr>
            <w:rStyle w:val="ad"/>
            <w:rFonts w:eastAsiaTheme="minorHAnsi"/>
            <w:noProof/>
          </w:rPr>
          <w:t>5.2</w:t>
        </w:r>
        <w:r w:rsidR="00C76539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C76539" w:rsidRPr="0003328A">
          <w:rPr>
            <w:rStyle w:val="ad"/>
            <w:rFonts w:eastAsiaTheme="minorHAnsi"/>
            <w:noProof/>
          </w:rPr>
          <w:t>애니메이터</w:t>
        </w:r>
        <w:r w:rsidR="00C76539">
          <w:rPr>
            <w:noProof/>
            <w:webHidden/>
          </w:rPr>
          <w:tab/>
        </w:r>
        <w:r w:rsidR="00C76539">
          <w:rPr>
            <w:noProof/>
            <w:webHidden/>
          </w:rPr>
          <w:fldChar w:fldCharType="begin"/>
        </w:r>
        <w:r w:rsidR="00C76539">
          <w:rPr>
            <w:noProof/>
            <w:webHidden/>
          </w:rPr>
          <w:instrText xml:space="preserve"> PAGEREF _Toc28160261 \h </w:instrText>
        </w:r>
        <w:r w:rsidR="00C76539">
          <w:rPr>
            <w:noProof/>
            <w:webHidden/>
          </w:rPr>
        </w:r>
        <w:r w:rsidR="00C76539">
          <w:rPr>
            <w:noProof/>
            <w:webHidden/>
          </w:rPr>
          <w:fldChar w:fldCharType="separate"/>
        </w:r>
        <w:r w:rsidR="00C76539">
          <w:rPr>
            <w:noProof/>
            <w:webHidden/>
          </w:rPr>
          <w:t>16</w:t>
        </w:r>
        <w:r w:rsidR="00C76539">
          <w:rPr>
            <w:noProof/>
            <w:webHidden/>
          </w:rPr>
          <w:fldChar w:fldCharType="end"/>
        </w:r>
      </w:hyperlink>
    </w:p>
    <w:p w14:paraId="467D6348" w14:textId="78A84E6C" w:rsidR="00402794" w:rsidRPr="00826B0D" w:rsidRDefault="001A2B89" w:rsidP="00A9181F">
      <w:pPr>
        <w:rPr>
          <w:rFonts w:asciiTheme="minorHAnsi" w:eastAsiaTheme="minorHAnsi" w:hAnsiTheme="minorHAnsi"/>
          <w:sz w:val="22"/>
          <w:szCs w:val="24"/>
        </w:rPr>
      </w:pPr>
      <w:r w:rsidRPr="00826B0D">
        <w:rPr>
          <w:rFonts w:asciiTheme="minorHAnsi" w:eastAsiaTheme="minorHAnsi" w:hAnsiTheme="minorHAnsi"/>
          <w:sz w:val="22"/>
          <w:szCs w:val="24"/>
        </w:rPr>
        <w:fldChar w:fldCharType="end"/>
      </w:r>
    </w:p>
    <w:p w14:paraId="6BD56E48" w14:textId="6D144448" w:rsidR="009E6A7D" w:rsidRPr="00826B0D" w:rsidRDefault="009E6A7D">
      <w:pPr>
        <w:widowControl/>
        <w:wordWrap/>
        <w:autoSpaceDE/>
        <w:autoSpaceDN/>
        <w:jc w:val="left"/>
        <w:rPr>
          <w:rFonts w:asciiTheme="minorHAnsi" w:eastAsiaTheme="minorHAnsi" w:hAnsiTheme="minorHAnsi"/>
          <w:sz w:val="22"/>
          <w:szCs w:val="24"/>
        </w:rPr>
      </w:pPr>
      <w:r w:rsidRPr="00826B0D">
        <w:rPr>
          <w:rFonts w:asciiTheme="minorHAnsi" w:eastAsiaTheme="minorHAnsi" w:hAnsiTheme="minorHAnsi"/>
          <w:sz w:val="22"/>
          <w:szCs w:val="24"/>
        </w:rPr>
        <w:br w:type="page"/>
      </w:r>
    </w:p>
    <w:p w14:paraId="29C3267C" w14:textId="0D209A68" w:rsidR="007F12B3" w:rsidRPr="00826B0D" w:rsidRDefault="00D56520" w:rsidP="007F12B3">
      <w:pPr>
        <w:pStyle w:val="a1"/>
        <w:rPr>
          <w:rFonts w:asciiTheme="minorHAnsi" w:eastAsiaTheme="minorHAnsi" w:hAnsiTheme="minorHAnsi"/>
          <w:sz w:val="32"/>
          <w:szCs w:val="32"/>
        </w:rPr>
      </w:pPr>
      <w:bookmarkStart w:id="5" w:name="_Toc28160231"/>
      <w:bookmarkStart w:id="6" w:name="_Toc335148617"/>
      <w:bookmarkEnd w:id="3"/>
      <w:r w:rsidRPr="00826B0D">
        <w:rPr>
          <w:rFonts w:asciiTheme="minorHAnsi" w:eastAsiaTheme="minorHAnsi" w:hAnsiTheme="minorHAnsi" w:hint="eastAsia"/>
          <w:sz w:val="32"/>
          <w:szCs w:val="32"/>
        </w:rPr>
        <w:lastRenderedPageBreak/>
        <w:t>캐릭터 구성요소</w:t>
      </w:r>
      <w:bookmarkEnd w:id="5"/>
    </w:p>
    <w:p w14:paraId="3EA832FF" w14:textId="05DABE4B" w:rsidR="007F12B3" w:rsidRPr="00826B0D" w:rsidRDefault="00D56520" w:rsidP="007F12B3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7" w:name="_Toc28160232"/>
      <w:r w:rsidRPr="00826B0D">
        <w:rPr>
          <w:rFonts w:asciiTheme="minorHAnsi" w:eastAsiaTheme="minorHAnsi" w:hAnsiTheme="minorHAnsi" w:hint="eastAsia"/>
          <w:sz w:val="28"/>
          <w:szCs w:val="28"/>
        </w:rPr>
        <w:t>스테이터스</w:t>
      </w:r>
      <w:bookmarkEnd w:id="7"/>
    </w:p>
    <w:p w14:paraId="6EAC1EC2" w14:textId="0788D4E9" w:rsidR="007F215B" w:rsidRDefault="00D56520" w:rsidP="007F215B">
      <w:pPr>
        <w:pStyle w:val="a0"/>
        <w:rPr>
          <w:rFonts w:asciiTheme="minorHAnsi" w:eastAsiaTheme="minorHAnsi" w:hAnsiTheme="minorHAnsi"/>
        </w:rPr>
      </w:pPr>
      <w:r w:rsidRPr="00826B0D">
        <w:rPr>
          <w:rFonts w:asciiTheme="minorHAnsi" w:eastAsiaTheme="minorHAnsi" w:hAnsiTheme="minorHAnsi" w:hint="eastAsia"/>
        </w:rPr>
        <w:t>캐릭터는 아래와 같은 스텟</w:t>
      </w:r>
      <w:r w:rsidR="00783D4F">
        <w:rPr>
          <w:rFonts w:asciiTheme="minorHAnsi" w:eastAsiaTheme="minorHAnsi" w:hAnsiTheme="minorHAnsi" w:hint="eastAsia"/>
        </w:rPr>
        <w:t xml:space="preserve"> </w:t>
      </w:r>
      <w:r w:rsidRPr="00826B0D">
        <w:rPr>
          <w:rFonts w:asciiTheme="minorHAnsi" w:eastAsiaTheme="minorHAnsi" w:hAnsiTheme="minorHAnsi" w:hint="eastAsia"/>
        </w:rPr>
        <w:t>들을 보유한다.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868"/>
        <w:gridCol w:w="2636"/>
        <w:gridCol w:w="907"/>
        <w:gridCol w:w="4367"/>
      </w:tblGrid>
      <w:tr w:rsidR="00196A1E" w:rsidRPr="00E91BEE" w14:paraId="70E520FA" w14:textId="77777777" w:rsidTr="00E509C1">
        <w:tc>
          <w:tcPr>
            <w:tcW w:w="868" w:type="dxa"/>
            <w:shd w:val="clear" w:color="auto" w:fill="BFBFBF" w:themeFill="background1" w:themeFillShade="BF"/>
          </w:tcPr>
          <w:p w14:paraId="02398735" w14:textId="77777777" w:rsidR="00196A1E" w:rsidRPr="00E91BEE" w:rsidRDefault="00196A1E" w:rsidP="00E509C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목록</w:t>
            </w:r>
          </w:p>
        </w:tc>
        <w:tc>
          <w:tcPr>
            <w:tcW w:w="7910" w:type="dxa"/>
            <w:gridSpan w:val="3"/>
            <w:shd w:val="clear" w:color="auto" w:fill="BFBFBF" w:themeFill="background1" w:themeFillShade="BF"/>
          </w:tcPr>
          <w:p w14:paraId="7404A2C4" w14:textId="77777777" w:rsidR="00196A1E" w:rsidRPr="00E91BEE" w:rsidRDefault="00196A1E" w:rsidP="00E509C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주소</w:t>
            </w:r>
          </w:p>
        </w:tc>
      </w:tr>
      <w:tr w:rsidR="00196A1E" w:rsidRPr="00E91BEE" w14:paraId="685FDD45" w14:textId="77777777" w:rsidTr="00E509C1">
        <w:tc>
          <w:tcPr>
            <w:tcW w:w="868" w:type="dxa"/>
            <w:vAlign w:val="center"/>
          </w:tcPr>
          <w:p w14:paraId="212F1D9E" w14:textId="77777777" w:rsidR="00196A1E" w:rsidRPr="00E91BEE" w:rsidRDefault="00196A1E" w:rsidP="00E509C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파일</w:t>
            </w:r>
          </w:p>
        </w:tc>
        <w:tc>
          <w:tcPr>
            <w:tcW w:w="2636" w:type="dxa"/>
            <w:vAlign w:val="center"/>
          </w:tcPr>
          <w:p w14:paraId="2790078C" w14:textId="77777777" w:rsidR="00196A1E" w:rsidRPr="00E91BEE" w:rsidRDefault="00196A1E" w:rsidP="00E509C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-</w:t>
            </w:r>
          </w:p>
        </w:tc>
        <w:tc>
          <w:tcPr>
            <w:tcW w:w="907" w:type="dxa"/>
            <w:vAlign w:val="center"/>
          </w:tcPr>
          <w:p w14:paraId="5B7E54D5" w14:textId="77777777" w:rsidR="00196A1E" w:rsidRPr="00E91BEE" w:rsidRDefault="00196A1E" w:rsidP="00E509C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참조</w:t>
            </w:r>
          </w:p>
        </w:tc>
        <w:tc>
          <w:tcPr>
            <w:tcW w:w="4367" w:type="dxa"/>
            <w:vAlign w:val="center"/>
          </w:tcPr>
          <w:p w14:paraId="18895A74" w14:textId="529A689F" w:rsidR="00196A1E" w:rsidRPr="00E91BEE" w:rsidRDefault="00196A1E" w:rsidP="00E509C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스테이터스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Table</w:t>
            </w:r>
          </w:p>
        </w:tc>
      </w:tr>
      <w:tr w:rsidR="00196A1E" w:rsidRPr="00E91BEE" w14:paraId="5C601C49" w14:textId="77777777" w:rsidTr="00E509C1">
        <w:tc>
          <w:tcPr>
            <w:tcW w:w="868" w:type="dxa"/>
            <w:vAlign w:val="center"/>
          </w:tcPr>
          <w:p w14:paraId="40B884B2" w14:textId="77777777" w:rsidR="00196A1E" w:rsidRPr="00E91BEE" w:rsidRDefault="00196A1E" w:rsidP="00E509C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시트</w:t>
            </w:r>
          </w:p>
        </w:tc>
        <w:tc>
          <w:tcPr>
            <w:tcW w:w="7910" w:type="dxa"/>
            <w:gridSpan w:val="3"/>
            <w:vAlign w:val="center"/>
          </w:tcPr>
          <w:p w14:paraId="01C77856" w14:textId="77777777" w:rsidR="00196A1E" w:rsidRPr="00E91BEE" w:rsidRDefault="00BD21D1" w:rsidP="00E509C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hyperlink r:id="rId8" w:history="1">
              <w:r w:rsidR="00196A1E" w:rsidRPr="00E91BEE">
                <w:rPr>
                  <w:rStyle w:val="ad"/>
                  <w:rFonts w:asciiTheme="minorHAnsi" w:eastAsiaTheme="minorHAnsi" w:hAnsiTheme="minorHAnsi"/>
                  <w:sz w:val="20"/>
                  <w:szCs w:val="20"/>
                </w:rPr>
                <w:t>19.11.06 시스템 데이터 테이블 3차 피드백.xlsx</w:t>
              </w:r>
            </w:hyperlink>
            <w:r w:rsidR="00196A1E"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</w:p>
        </w:tc>
      </w:tr>
    </w:tbl>
    <w:p w14:paraId="2F883518" w14:textId="77777777" w:rsidR="00CB0630" w:rsidRPr="00826B0D" w:rsidRDefault="00CB0630" w:rsidP="00CB0630">
      <w:pPr>
        <w:pStyle w:val="a0"/>
        <w:numPr>
          <w:ilvl w:val="0"/>
          <w:numId w:val="0"/>
        </w:numPr>
        <w:rPr>
          <w:rFonts w:asciiTheme="minorHAnsi" w:eastAsiaTheme="minorHAnsi" w:hAnsiTheme="minorHAnsi"/>
          <w:bCs/>
        </w:rPr>
      </w:pPr>
    </w:p>
    <w:p w14:paraId="1769ACF8" w14:textId="77777777" w:rsidR="00CB0630" w:rsidRPr="00826B0D" w:rsidRDefault="00CB0630" w:rsidP="00CB0630">
      <w:pPr>
        <w:pStyle w:val="a0"/>
        <w:rPr>
          <w:rFonts w:asciiTheme="minorHAnsi" w:eastAsiaTheme="minorHAnsi" w:hAnsiTheme="minorHAnsi"/>
        </w:rPr>
      </w:pPr>
      <w:r w:rsidRPr="00826B0D">
        <w:rPr>
          <w:rFonts w:asciiTheme="minorHAnsi" w:eastAsiaTheme="minorHAnsi" w:hAnsiTheme="minorHAnsi" w:hint="eastAsia"/>
        </w:rPr>
        <w:t>캐릭터 기능에는 아래와 같</w:t>
      </w:r>
      <w:r>
        <w:rPr>
          <w:rFonts w:asciiTheme="minorHAnsi" w:eastAsiaTheme="minorHAnsi" w:hAnsiTheme="minorHAnsi" w:hint="eastAsia"/>
        </w:rPr>
        <w:t>은</w:t>
      </w:r>
      <w:r w:rsidRPr="00826B0D">
        <w:rPr>
          <w:rFonts w:asciiTheme="minorHAnsi" w:eastAsiaTheme="minorHAnsi" w:hAnsiTheme="minorHAnsi" w:hint="eastAsia"/>
        </w:rPr>
        <w:t xml:space="preserve"> 동작</w:t>
      </w:r>
      <w:r>
        <w:rPr>
          <w:rFonts w:asciiTheme="minorHAnsi" w:eastAsiaTheme="minorHAnsi" w:hAnsiTheme="minorHAnsi" w:hint="eastAsia"/>
        </w:rPr>
        <w:t>들</w:t>
      </w:r>
      <w:r w:rsidRPr="00826B0D">
        <w:rPr>
          <w:rFonts w:asciiTheme="minorHAnsi" w:eastAsiaTheme="minorHAnsi" w:hAnsiTheme="minorHAnsi" w:hint="eastAsia"/>
        </w:rPr>
        <w:t xml:space="preserve">이 </w:t>
      </w:r>
      <w:r>
        <w:rPr>
          <w:rFonts w:asciiTheme="minorHAnsi" w:eastAsiaTheme="minorHAnsi" w:hAnsiTheme="minorHAnsi" w:hint="eastAsia"/>
        </w:rPr>
        <w:t>있다.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839"/>
        <w:gridCol w:w="1276"/>
        <w:gridCol w:w="6663"/>
      </w:tblGrid>
      <w:tr w:rsidR="00CB0630" w:rsidRPr="00826B0D" w14:paraId="1EF466FA" w14:textId="77777777" w:rsidTr="00013645">
        <w:tc>
          <w:tcPr>
            <w:tcW w:w="839" w:type="dxa"/>
            <w:shd w:val="clear" w:color="auto" w:fill="BFBFBF" w:themeFill="background1" w:themeFillShade="BF"/>
          </w:tcPr>
          <w:p w14:paraId="4C1D5200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>
              <w:rPr>
                <w:rFonts w:asciiTheme="minorHAnsi" w:eastAsiaTheme="minorHAnsi" w:hAnsiTheme="minorHAnsi" w:hint="eastAsia"/>
                <w:b/>
                <w:szCs w:val="28"/>
              </w:rPr>
              <w:t>항목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1BDFB4C6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>
              <w:rPr>
                <w:rFonts w:asciiTheme="minorHAnsi" w:eastAsiaTheme="minorHAnsi" w:hAnsiTheme="minorHAnsi" w:hint="eastAsia"/>
                <w:b/>
                <w:szCs w:val="28"/>
              </w:rPr>
              <w:t>세부</w:t>
            </w:r>
          </w:p>
        </w:tc>
        <w:tc>
          <w:tcPr>
            <w:tcW w:w="6663" w:type="dxa"/>
            <w:shd w:val="clear" w:color="auto" w:fill="BFBFBF" w:themeFill="background1" w:themeFillShade="BF"/>
          </w:tcPr>
          <w:p w14:paraId="7026E38C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>
              <w:rPr>
                <w:rFonts w:asciiTheme="minorHAnsi" w:eastAsiaTheme="minorHAnsi" w:hAnsiTheme="minorHAnsi" w:hint="eastAsia"/>
                <w:b/>
                <w:szCs w:val="28"/>
              </w:rPr>
              <w:t>설명</w:t>
            </w:r>
          </w:p>
        </w:tc>
      </w:tr>
      <w:tr w:rsidR="00CB0630" w:rsidRPr="00826B0D" w14:paraId="3819AB5A" w14:textId="77777777" w:rsidTr="00013645">
        <w:tc>
          <w:tcPr>
            <w:tcW w:w="839" w:type="dxa"/>
            <w:vMerge w:val="restart"/>
            <w:vAlign w:val="center"/>
          </w:tcPr>
          <w:p w14:paraId="211F34B4" w14:textId="77777777" w:rsidR="00CB0630" w:rsidRPr="00E530AC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E530AC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이동</w:t>
            </w:r>
          </w:p>
        </w:tc>
        <w:tc>
          <w:tcPr>
            <w:tcW w:w="1276" w:type="dxa"/>
            <w:vAlign w:val="center"/>
          </w:tcPr>
          <w:p w14:paraId="4535937D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대기</w:t>
            </w:r>
          </w:p>
        </w:tc>
        <w:tc>
          <w:tcPr>
            <w:tcW w:w="6663" w:type="dxa"/>
            <w:vAlign w:val="center"/>
          </w:tcPr>
          <w:p w14:paraId="336801CC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걷기,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달리기,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점프,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회피,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아이템,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일반 공격,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스킬,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피격,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사망 상태로 전환된다.</w:t>
            </w:r>
          </w:p>
        </w:tc>
      </w:tr>
      <w:tr w:rsidR="00CB0630" w:rsidRPr="00826B0D" w14:paraId="72EED367" w14:textId="77777777" w:rsidTr="00013645">
        <w:tc>
          <w:tcPr>
            <w:tcW w:w="839" w:type="dxa"/>
            <w:vMerge/>
            <w:vAlign w:val="center"/>
          </w:tcPr>
          <w:p w14:paraId="4BCF7708" w14:textId="77777777" w:rsidR="00CB0630" w:rsidRPr="00E530AC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711657DA" w14:textId="77777777" w:rsidR="00CB0630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걷기</w:t>
            </w:r>
          </w:p>
        </w:tc>
        <w:tc>
          <w:tcPr>
            <w:tcW w:w="6663" w:type="dxa"/>
            <w:vAlign w:val="center"/>
          </w:tcPr>
          <w:p w14:paraId="01354042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대기,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달리기,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점프,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회피,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아이템,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일반 공격,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스킬,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피격,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사망 상태로 전환된다.</w:t>
            </w:r>
          </w:p>
        </w:tc>
      </w:tr>
      <w:tr w:rsidR="00CB0630" w:rsidRPr="00826B0D" w14:paraId="06F025A4" w14:textId="77777777" w:rsidTr="00013645">
        <w:tc>
          <w:tcPr>
            <w:tcW w:w="839" w:type="dxa"/>
            <w:vMerge/>
            <w:vAlign w:val="center"/>
          </w:tcPr>
          <w:p w14:paraId="4F3115CC" w14:textId="77777777" w:rsidR="00CB0630" w:rsidRPr="00E530AC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291E1066" w14:textId="77777777" w:rsidR="00CB0630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달리기</w:t>
            </w:r>
          </w:p>
        </w:tc>
        <w:tc>
          <w:tcPr>
            <w:tcW w:w="6663" w:type="dxa"/>
            <w:vAlign w:val="center"/>
          </w:tcPr>
          <w:p w14:paraId="0167D201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대기,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걷기,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점프,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회피,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아이템,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일반 공격,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스킬,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피격,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사망 상태로 전환된다.</w:t>
            </w:r>
          </w:p>
        </w:tc>
      </w:tr>
      <w:tr w:rsidR="00CB0630" w:rsidRPr="00826B0D" w14:paraId="357B313C" w14:textId="77777777" w:rsidTr="00013645">
        <w:tc>
          <w:tcPr>
            <w:tcW w:w="839" w:type="dxa"/>
            <w:vMerge w:val="restart"/>
            <w:vAlign w:val="center"/>
          </w:tcPr>
          <w:p w14:paraId="45E0BDAD" w14:textId="77777777" w:rsidR="00CB0630" w:rsidRPr="00E530AC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E530AC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점프</w:t>
            </w:r>
          </w:p>
        </w:tc>
        <w:tc>
          <w:tcPr>
            <w:tcW w:w="1276" w:type="dxa"/>
            <w:vAlign w:val="center"/>
          </w:tcPr>
          <w:p w14:paraId="59D9648F" w14:textId="77777777" w:rsidR="00CB0630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점프</w:t>
            </w:r>
          </w:p>
        </w:tc>
        <w:tc>
          <w:tcPr>
            <w:tcW w:w="6663" w:type="dxa"/>
            <w:vAlign w:val="center"/>
          </w:tcPr>
          <w:p w14:paraId="03F3A7DB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최고점 이후 낙하 상태,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피격 시 피격 상태로 전환된다.</w:t>
            </w:r>
          </w:p>
        </w:tc>
      </w:tr>
      <w:tr w:rsidR="00CB0630" w:rsidRPr="00826B0D" w14:paraId="21E79AF4" w14:textId="77777777" w:rsidTr="00013645">
        <w:tc>
          <w:tcPr>
            <w:tcW w:w="839" w:type="dxa"/>
            <w:vMerge/>
            <w:vAlign w:val="center"/>
          </w:tcPr>
          <w:p w14:paraId="521C98DF" w14:textId="77777777" w:rsidR="00CB0630" w:rsidRPr="00E530AC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2E218731" w14:textId="77777777" w:rsidR="00CB0630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낙하</w:t>
            </w:r>
          </w:p>
        </w:tc>
        <w:tc>
          <w:tcPr>
            <w:tcW w:w="6663" w:type="dxa"/>
            <w:vAlign w:val="center"/>
          </w:tcPr>
          <w:p w14:paraId="574C3705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지면과 부딪칠 시 착지 상태,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피격 시 피격 상태로 전환된다.</w:t>
            </w:r>
          </w:p>
        </w:tc>
      </w:tr>
      <w:tr w:rsidR="00CB0630" w:rsidRPr="00826B0D" w14:paraId="50FAEED9" w14:textId="77777777" w:rsidTr="00013645">
        <w:tc>
          <w:tcPr>
            <w:tcW w:w="839" w:type="dxa"/>
            <w:vMerge/>
            <w:vAlign w:val="center"/>
          </w:tcPr>
          <w:p w14:paraId="4D3037D7" w14:textId="77777777" w:rsidR="00CB0630" w:rsidRPr="00E530AC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4DDB0B98" w14:textId="77777777" w:rsidR="00CB0630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착지</w:t>
            </w:r>
          </w:p>
        </w:tc>
        <w:tc>
          <w:tcPr>
            <w:tcW w:w="6663" w:type="dxa"/>
            <w:vAlign w:val="center"/>
          </w:tcPr>
          <w:p w14:paraId="6758B3E9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착지 후 대기 상태,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피격 시 피격 상태로 전환된다.</w:t>
            </w:r>
          </w:p>
        </w:tc>
      </w:tr>
      <w:tr w:rsidR="00CB0630" w:rsidRPr="00826B0D" w14:paraId="2B00691A" w14:textId="77777777" w:rsidTr="00013645">
        <w:tc>
          <w:tcPr>
            <w:tcW w:w="839" w:type="dxa"/>
            <w:vAlign w:val="center"/>
          </w:tcPr>
          <w:p w14:paraId="45A9E8AD" w14:textId="77777777" w:rsidR="00CB0630" w:rsidRPr="00E530AC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이동기</w:t>
            </w:r>
          </w:p>
        </w:tc>
        <w:tc>
          <w:tcPr>
            <w:tcW w:w="1276" w:type="dxa"/>
            <w:vAlign w:val="center"/>
          </w:tcPr>
          <w:p w14:paraId="225019A1" w14:textId="77777777" w:rsidR="00CB0630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회피</w:t>
            </w:r>
          </w:p>
        </w:tc>
        <w:tc>
          <w:tcPr>
            <w:tcW w:w="6663" w:type="dxa"/>
            <w:vAlign w:val="center"/>
          </w:tcPr>
          <w:p w14:paraId="75F3F4BA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모션 종료 후 대기 상태로 전환된다.</w:t>
            </w:r>
          </w:p>
        </w:tc>
      </w:tr>
      <w:tr w:rsidR="00CB0630" w:rsidRPr="00826B0D" w14:paraId="28255E30" w14:textId="77777777" w:rsidTr="00013645">
        <w:tc>
          <w:tcPr>
            <w:tcW w:w="839" w:type="dxa"/>
            <w:vAlign w:val="center"/>
          </w:tcPr>
          <w:p w14:paraId="49CCC2B7" w14:textId="77777777" w:rsidR="00CB0630" w:rsidRPr="00E530AC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아이템</w:t>
            </w:r>
          </w:p>
        </w:tc>
        <w:tc>
          <w:tcPr>
            <w:tcW w:w="1276" w:type="dxa"/>
            <w:vAlign w:val="center"/>
          </w:tcPr>
          <w:p w14:paraId="4F56D021" w14:textId="77777777" w:rsidR="00CB0630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아이템</w:t>
            </w:r>
          </w:p>
        </w:tc>
        <w:tc>
          <w:tcPr>
            <w:tcW w:w="6663" w:type="dxa"/>
            <w:vAlign w:val="center"/>
          </w:tcPr>
          <w:p w14:paraId="507B602C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아이템 사용 후 대기 상태,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피격 시 피격 상태로 전환된다.</w:t>
            </w:r>
          </w:p>
        </w:tc>
      </w:tr>
      <w:tr w:rsidR="00CB0630" w:rsidRPr="00826B0D" w14:paraId="1C42D0D9" w14:textId="77777777" w:rsidTr="00013645">
        <w:tc>
          <w:tcPr>
            <w:tcW w:w="839" w:type="dxa"/>
            <w:shd w:val="clear" w:color="auto" w:fill="BFBFBF" w:themeFill="background1" w:themeFillShade="BF"/>
          </w:tcPr>
          <w:p w14:paraId="3C9B27FC" w14:textId="77777777" w:rsidR="00CB0630" w:rsidRPr="002B06D8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Cs/>
                <w:szCs w:val="22"/>
              </w:rPr>
            </w:pPr>
            <w:r w:rsidRPr="002B06D8">
              <w:rPr>
                <w:rFonts w:asciiTheme="minorHAnsi" w:eastAsiaTheme="minorHAnsi" w:hAnsiTheme="minorHAnsi" w:hint="eastAsia"/>
                <w:b/>
                <w:szCs w:val="22"/>
              </w:rPr>
              <w:t>항목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759D281" w14:textId="77777777" w:rsidR="00CB0630" w:rsidRPr="002B06D8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Cs w:val="22"/>
              </w:rPr>
            </w:pPr>
            <w:r w:rsidRPr="002B06D8">
              <w:rPr>
                <w:rFonts w:asciiTheme="minorHAnsi" w:eastAsiaTheme="minorHAnsi" w:hAnsiTheme="minorHAnsi" w:hint="eastAsia"/>
                <w:b/>
                <w:szCs w:val="22"/>
              </w:rPr>
              <w:t>세부</w:t>
            </w:r>
          </w:p>
        </w:tc>
        <w:tc>
          <w:tcPr>
            <w:tcW w:w="6663" w:type="dxa"/>
            <w:shd w:val="clear" w:color="auto" w:fill="BFBFBF" w:themeFill="background1" w:themeFillShade="BF"/>
          </w:tcPr>
          <w:p w14:paraId="3BED5E2E" w14:textId="77777777" w:rsidR="00CB0630" w:rsidRPr="002B06D8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  <w:szCs w:val="22"/>
              </w:rPr>
            </w:pPr>
            <w:r w:rsidRPr="002B06D8">
              <w:rPr>
                <w:rFonts w:asciiTheme="minorHAnsi" w:eastAsiaTheme="minorHAnsi" w:hAnsiTheme="minorHAnsi" w:hint="eastAsia"/>
                <w:b/>
                <w:bCs/>
                <w:szCs w:val="22"/>
              </w:rPr>
              <w:t>설명</w:t>
            </w:r>
          </w:p>
        </w:tc>
      </w:tr>
      <w:tr w:rsidR="00CB0630" w:rsidRPr="00826B0D" w14:paraId="5DC85EC4" w14:textId="77777777" w:rsidTr="00013645">
        <w:tc>
          <w:tcPr>
            <w:tcW w:w="839" w:type="dxa"/>
            <w:vAlign w:val="center"/>
          </w:tcPr>
          <w:p w14:paraId="4A52C8E8" w14:textId="77777777" w:rsidR="00CB0630" w:rsidRPr="00E530AC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E530AC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공격</w:t>
            </w:r>
          </w:p>
        </w:tc>
        <w:tc>
          <w:tcPr>
            <w:tcW w:w="1276" w:type="dxa"/>
            <w:vAlign w:val="center"/>
          </w:tcPr>
          <w:p w14:paraId="64F24F56" w14:textId="77777777" w:rsidR="00CB0630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일반 공격</w:t>
            </w:r>
          </w:p>
        </w:tc>
        <w:tc>
          <w:tcPr>
            <w:tcW w:w="6663" w:type="dxa"/>
            <w:vAlign w:val="center"/>
          </w:tcPr>
          <w:p w14:paraId="3EDA7507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공격 후 대기 상태,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피격 시 피격 상태로 전환된다.</w:t>
            </w:r>
          </w:p>
        </w:tc>
      </w:tr>
      <w:tr w:rsidR="00CB0630" w:rsidRPr="00826B0D" w14:paraId="258E2417" w14:textId="77777777" w:rsidTr="00013645">
        <w:tc>
          <w:tcPr>
            <w:tcW w:w="839" w:type="dxa"/>
            <w:vMerge w:val="restart"/>
            <w:vAlign w:val="center"/>
          </w:tcPr>
          <w:p w14:paraId="6AE85B25" w14:textId="77777777" w:rsidR="00CB0630" w:rsidRPr="00E530AC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E530AC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스킬</w:t>
            </w:r>
          </w:p>
        </w:tc>
        <w:tc>
          <w:tcPr>
            <w:tcW w:w="1276" w:type="dxa"/>
            <w:vAlign w:val="center"/>
          </w:tcPr>
          <w:p w14:paraId="6EFD8164" w14:textId="77777777" w:rsidR="00CB0630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일반 스킬</w:t>
            </w:r>
          </w:p>
        </w:tc>
        <w:tc>
          <w:tcPr>
            <w:tcW w:w="6663" w:type="dxa"/>
            <w:vAlign w:val="center"/>
          </w:tcPr>
          <w:p w14:paraId="0E59C959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스킬 사용 후 대기 상태,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피격 시 피격 상태로 전환된다.</w:t>
            </w:r>
          </w:p>
        </w:tc>
      </w:tr>
      <w:tr w:rsidR="00CB0630" w:rsidRPr="00826B0D" w14:paraId="75129B7C" w14:textId="77777777" w:rsidTr="00013645">
        <w:tc>
          <w:tcPr>
            <w:tcW w:w="839" w:type="dxa"/>
            <w:vMerge/>
            <w:vAlign w:val="center"/>
          </w:tcPr>
          <w:p w14:paraId="590B4824" w14:textId="77777777" w:rsidR="00CB0630" w:rsidRPr="00E530AC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20DB795A" w14:textId="77777777" w:rsidR="00CB0630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콤보 스킬</w:t>
            </w:r>
          </w:p>
        </w:tc>
        <w:tc>
          <w:tcPr>
            <w:tcW w:w="6663" w:type="dxa"/>
            <w:vAlign w:val="center"/>
          </w:tcPr>
          <w:p w14:paraId="1ECB373B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스킬 사용 후 대기 상태,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피격 시 피격 상태로 전환된다.</w:t>
            </w:r>
          </w:p>
        </w:tc>
      </w:tr>
      <w:tr w:rsidR="00CB0630" w:rsidRPr="00826B0D" w14:paraId="03737F20" w14:textId="77777777" w:rsidTr="00013645">
        <w:tc>
          <w:tcPr>
            <w:tcW w:w="839" w:type="dxa"/>
            <w:vMerge/>
            <w:vAlign w:val="center"/>
          </w:tcPr>
          <w:p w14:paraId="65E3E812" w14:textId="77777777" w:rsidR="00CB0630" w:rsidRPr="00E530AC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734AD679" w14:textId="77777777" w:rsidR="00CB0630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체인 스킬</w:t>
            </w:r>
          </w:p>
        </w:tc>
        <w:tc>
          <w:tcPr>
            <w:tcW w:w="6663" w:type="dxa"/>
            <w:vAlign w:val="center"/>
          </w:tcPr>
          <w:p w14:paraId="1912DB4B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스킬 사용 후 대기 상태,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피격 시 피격 상태로 전환된다.</w:t>
            </w:r>
          </w:p>
        </w:tc>
      </w:tr>
      <w:tr w:rsidR="00CB0630" w:rsidRPr="00826B0D" w14:paraId="609C543E" w14:textId="77777777" w:rsidTr="00013645">
        <w:tc>
          <w:tcPr>
            <w:tcW w:w="839" w:type="dxa"/>
            <w:vMerge/>
            <w:vAlign w:val="center"/>
          </w:tcPr>
          <w:p w14:paraId="00E0AEEB" w14:textId="77777777" w:rsidR="00CB0630" w:rsidRPr="00E530AC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46A31B01" w14:textId="77777777" w:rsidR="00CB0630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홀딩 스킬</w:t>
            </w:r>
          </w:p>
        </w:tc>
        <w:tc>
          <w:tcPr>
            <w:tcW w:w="6663" w:type="dxa"/>
            <w:vAlign w:val="center"/>
          </w:tcPr>
          <w:p w14:paraId="7A4FC097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스킬 사용 후 대기 상태,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피격 시 피격 상태로 전환된다.</w:t>
            </w:r>
          </w:p>
        </w:tc>
      </w:tr>
      <w:tr w:rsidR="00CB0630" w:rsidRPr="00826B0D" w14:paraId="0EFCB8D9" w14:textId="77777777" w:rsidTr="00013645">
        <w:tc>
          <w:tcPr>
            <w:tcW w:w="839" w:type="dxa"/>
            <w:vMerge w:val="restart"/>
            <w:vAlign w:val="center"/>
          </w:tcPr>
          <w:p w14:paraId="6858C43C" w14:textId="77777777" w:rsidR="00CB0630" w:rsidRPr="00E530AC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E530AC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피격</w:t>
            </w:r>
          </w:p>
        </w:tc>
        <w:tc>
          <w:tcPr>
            <w:tcW w:w="1276" w:type="dxa"/>
            <w:vAlign w:val="center"/>
          </w:tcPr>
          <w:p w14:paraId="306D1959" w14:textId="77777777" w:rsidR="00CB0630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경직</w:t>
            </w:r>
          </w:p>
        </w:tc>
        <w:tc>
          <w:tcPr>
            <w:tcW w:w="6663" w:type="dxa"/>
            <w:vAlign w:val="center"/>
          </w:tcPr>
          <w:p w14:paraId="64724638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.5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초후 대기 상태로 전환된다.</w:t>
            </w:r>
          </w:p>
        </w:tc>
      </w:tr>
      <w:tr w:rsidR="00CB0630" w:rsidRPr="00826B0D" w14:paraId="6B71F76D" w14:textId="77777777" w:rsidTr="00013645">
        <w:tc>
          <w:tcPr>
            <w:tcW w:w="839" w:type="dxa"/>
            <w:vMerge/>
            <w:vAlign w:val="center"/>
          </w:tcPr>
          <w:p w14:paraId="104C22E5" w14:textId="77777777" w:rsidR="00CB0630" w:rsidRPr="00E530AC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53E3584C" w14:textId="77777777" w:rsidR="00CB0630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넉백</w:t>
            </w:r>
          </w:p>
        </w:tc>
        <w:tc>
          <w:tcPr>
            <w:tcW w:w="6663" w:type="dxa"/>
            <w:vAlign w:val="center"/>
          </w:tcPr>
          <w:p w14:paraId="53BF42C9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1초후 대기 상태로 전환된다.</w:t>
            </w:r>
          </w:p>
        </w:tc>
      </w:tr>
      <w:tr w:rsidR="00CB0630" w:rsidRPr="00826B0D" w14:paraId="1D2BD3B6" w14:textId="77777777" w:rsidTr="00013645">
        <w:tc>
          <w:tcPr>
            <w:tcW w:w="839" w:type="dxa"/>
            <w:vMerge/>
            <w:vAlign w:val="center"/>
          </w:tcPr>
          <w:p w14:paraId="0E2E0BB5" w14:textId="77777777" w:rsidR="00CB0630" w:rsidRPr="00E530AC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1783E304" w14:textId="77777777" w:rsidR="00CB0630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넉다운</w:t>
            </w:r>
          </w:p>
        </w:tc>
        <w:tc>
          <w:tcPr>
            <w:tcW w:w="6663" w:type="dxa"/>
            <w:vAlign w:val="center"/>
          </w:tcPr>
          <w:p w14:paraId="39A8D623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.5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초후 대기 상태로 전환된다.</w:t>
            </w:r>
          </w:p>
        </w:tc>
      </w:tr>
      <w:tr w:rsidR="00CB0630" w:rsidRPr="00826B0D" w14:paraId="0151A29C" w14:textId="77777777" w:rsidTr="00013645">
        <w:tc>
          <w:tcPr>
            <w:tcW w:w="839" w:type="dxa"/>
            <w:vMerge/>
            <w:vAlign w:val="center"/>
          </w:tcPr>
          <w:p w14:paraId="35659C2C" w14:textId="77777777" w:rsidR="00CB0630" w:rsidRPr="00E530AC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16252086" w14:textId="77777777" w:rsidR="00CB0630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상태 이상</w:t>
            </w:r>
          </w:p>
        </w:tc>
        <w:tc>
          <w:tcPr>
            <w:tcW w:w="6663" w:type="dxa"/>
            <w:vAlign w:val="center"/>
          </w:tcPr>
          <w:p w14:paraId="295D74AC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대기 상태로 전환된다.</w:t>
            </w:r>
          </w:p>
        </w:tc>
      </w:tr>
      <w:tr w:rsidR="00CB0630" w:rsidRPr="00826B0D" w14:paraId="70F1A398" w14:textId="77777777" w:rsidTr="00013645">
        <w:tc>
          <w:tcPr>
            <w:tcW w:w="839" w:type="dxa"/>
            <w:vAlign w:val="center"/>
          </w:tcPr>
          <w:p w14:paraId="33D7F006" w14:textId="77777777" w:rsidR="00CB0630" w:rsidRPr="00E530AC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E530AC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사망</w:t>
            </w:r>
          </w:p>
        </w:tc>
        <w:tc>
          <w:tcPr>
            <w:tcW w:w="1276" w:type="dxa"/>
            <w:vAlign w:val="center"/>
          </w:tcPr>
          <w:p w14:paraId="7E1FD63E" w14:textId="77777777" w:rsidR="00CB0630" w:rsidRDefault="00CB0630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사망</w:t>
            </w:r>
          </w:p>
        </w:tc>
        <w:tc>
          <w:tcPr>
            <w:tcW w:w="6663" w:type="dxa"/>
            <w:vAlign w:val="center"/>
          </w:tcPr>
          <w:p w14:paraId="266AF97B" w14:textId="77777777" w:rsidR="00CB0630" w:rsidRPr="00826B0D" w:rsidRDefault="00CB0630" w:rsidP="0001364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대기 상태로 전환된다.</w:t>
            </w:r>
          </w:p>
        </w:tc>
      </w:tr>
    </w:tbl>
    <w:p w14:paraId="3FA17281" w14:textId="77777777" w:rsidR="00764260" w:rsidRPr="00826B0D" w:rsidRDefault="00764260" w:rsidP="00764260">
      <w:pPr>
        <w:pStyle w:val="a0"/>
        <w:numPr>
          <w:ilvl w:val="0"/>
          <w:numId w:val="0"/>
        </w:numPr>
        <w:rPr>
          <w:rFonts w:asciiTheme="minorHAnsi" w:eastAsiaTheme="minorHAnsi" w:hAnsiTheme="minorHAnsi"/>
          <w:bCs/>
        </w:rPr>
      </w:pPr>
    </w:p>
    <w:p w14:paraId="260E9F0C" w14:textId="07839F07" w:rsidR="00545073" w:rsidRDefault="00545073">
      <w:pPr>
        <w:widowControl/>
        <w:wordWrap/>
        <w:autoSpaceDE/>
        <w:autoSpaceDN/>
        <w:jc w:val="left"/>
        <w:rPr>
          <w:rFonts w:asciiTheme="minorHAnsi" w:eastAsiaTheme="minorHAnsi" w:hAnsiTheme="minorHAnsi"/>
          <w:szCs w:val="28"/>
        </w:rPr>
      </w:pPr>
      <w:r>
        <w:rPr>
          <w:rFonts w:asciiTheme="minorHAnsi" w:eastAsiaTheme="minorHAnsi" w:hAnsiTheme="minorHAnsi"/>
          <w:szCs w:val="28"/>
        </w:rPr>
        <w:br w:type="page"/>
      </w:r>
    </w:p>
    <w:p w14:paraId="566903BE" w14:textId="732DEEE0" w:rsidR="00F6499A" w:rsidRPr="0061327F" w:rsidRDefault="004D2D30" w:rsidP="0061327F">
      <w:pPr>
        <w:pStyle w:val="a1"/>
        <w:rPr>
          <w:rFonts w:asciiTheme="minorHAnsi" w:eastAsiaTheme="minorHAnsi" w:hAnsiTheme="minorHAnsi"/>
          <w:sz w:val="32"/>
          <w:szCs w:val="32"/>
        </w:rPr>
      </w:pPr>
      <w:bookmarkStart w:id="8" w:name="_Toc28160233"/>
      <w:r>
        <w:rPr>
          <w:rFonts w:asciiTheme="minorHAnsi" w:eastAsiaTheme="minorHAnsi" w:hAnsiTheme="minorHAnsi" w:hint="eastAsia"/>
          <w:sz w:val="32"/>
          <w:szCs w:val="32"/>
        </w:rPr>
        <w:lastRenderedPageBreak/>
        <w:t>이동 관련</w:t>
      </w:r>
      <w:bookmarkEnd w:id="8"/>
    </w:p>
    <w:p w14:paraId="3ABCF708" w14:textId="11660DCC" w:rsidR="00804D15" w:rsidRPr="00826B0D" w:rsidRDefault="00863908" w:rsidP="00804D15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9" w:name="_Toc28160234"/>
      <w:bookmarkEnd w:id="6"/>
      <w:r>
        <w:rPr>
          <w:rFonts w:asciiTheme="minorHAnsi" w:eastAsiaTheme="minorHAnsi" w:hAnsiTheme="minorHAnsi" w:hint="eastAsia"/>
          <w:sz w:val="28"/>
          <w:szCs w:val="28"/>
        </w:rPr>
        <w:t xml:space="preserve">이동 </w:t>
      </w:r>
      <w:r>
        <w:rPr>
          <w:rFonts w:asciiTheme="minorHAnsi" w:eastAsiaTheme="minorHAnsi" w:hAnsiTheme="minorHAnsi"/>
          <w:sz w:val="28"/>
          <w:szCs w:val="28"/>
        </w:rPr>
        <w:t>(Move)</w:t>
      </w:r>
      <w:bookmarkEnd w:id="9"/>
    </w:p>
    <w:p w14:paraId="0088F1FE" w14:textId="44AE7A00" w:rsidR="00336806" w:rsidRDefault="00336806" w:rsidP="00804D15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이동상태는 대기(</w:t>
      </w:r>
      <w:r>
        <w:rPr>
          <w:rFonts w:asciiTheme="minorHAnsi" w:eastAsiaTheme="minorHAnsi" w:hAnsiTheme="minorHAnsi"/>
        </w:rPr>
        <w:t xml:space="preserve">Idle), </w:t>
      </w:r>
      <w:r>
        <w:rPr>
          <w:rFonts w:asciiTheme="minorHAnsi" w:eastAsiaTheme="minorHAnsi" w:hAnsiTheme="minorHAnsi" w:hint="eastAsia"/>
        </w:rPr>
        <w:t>걷기(</w:t>
      </w:r>
      <w:r>
        <w:rPr>
          <w:rFonts w:asciiTheme="minorHAnsi" w:eastAsiaTheme="minorHAnsi" w:hAnsiTheme="minorHAnsi"/>
        </w:rPr>
        <w:t xml:space="preserve">Walk), </w:t>
      </w:r>
      <w:r>
        <w:rPr>
          <w:rFonts w:asciiTheme="minorHAnsi" w:eastAsiaTheme="minorHAnsi" w:hAnsiTheme="minorHAnsi" w:hint="eastAsia"/>
        </w:rPr>
        <w:t>달리기(</w:t>
      </w:r>
      <w:r>
        <w:rPr>
          <w:rFonts w:asciiTheme="minorHAnsi" w:eastAsiaTheme="minorHAnsi" w:hAnsiTheme="minorHAnsi"/>
        </w:rPr>
        <w:t xml:space="preserve">Run) </w:t>
      </w:r>
      <w:r>
        <w:rPr>
          <w:rFonts w:asciiTheme="minorHAnsi" w:eastAsiaTheme="minorHAnsi" w:hAnsiTheme="minorHAnsi" w:hint="eastAsia"/>
        </w:rPr>
        <w:t>상태를 묶은 상태다.</w:t>
      </w:r>
    </w:p>
    <w:p w14:paraId="748B1B0D" w14:textId="0CB49AFD" w:rsidR="00336806" w:rsidRDefault="00336806" w:rsidP="00804D15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이동상태에서 다른 상태로 전환되는 경우가 많아,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3가지를 묶게 되었다.</w:t>
      </w:r>
    </w:p>
    <w:p w14:paraId="07AA8E57" w14:textId="3E90EF77" w:rsidR="00E509C1" w:rsidRDefault="00E509C1" w:rsidP="00804D15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이동</w:t>
      </w:r>
      <w:r w:rsidRPr="00E509C1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 xml:space="preserve">도중 몬스터에게 피해를 받아 </w:t>
      </w:r>
      <w:r w:rsidR="00713E7B">
        <w:rPr>
          <w:rFonts w:asciiTheme="minorHAnsi" w:eastAsiaTheme="minorHAnsi" w:hAnsiTheme="minorHAnsi" w:hint="eastAsia"/>
        </w:rPr>
        <w:t>이동</w:t>
      </w:r>
      <w:r>
        <w:rPr>
          <w:rFonts w:asciiTheme="minorHAnsi" w:eastAsiaTheme="minorHAnsi" w:hAnsiTheme="minorHAnsi" w:hint="eastAsia"/>
        </w:rPr>
        <w:t>이 캔슬 될 수 있다.</w:t>
      </w:r>
      <w:r w:rsidRPr="00E509C1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 xml:space="preserve">몬스터의 </w:t>
      </w:r>
      <w:r w:rsidR="000131C0">
        <w:rPr>
          <w:rFonts w:asciiTheme="minorHAnsi" w:eastAsiaTheme="minorHAnsi" w:hAnsiTheme="minorHAnsi" w:hint="eastAsia"/>
        </w:rPr>
        <w:t>공격으로 피격(</w:t>
      </w:r>
      <w:r w:rsidR="000131C0">
        <w:rPr>
          <w:rFonts w:asciiTheme="minorHAnsi" w:eastAsiaTheme="minorHAnsi" w:hAnsiTheme="minorHAnsi"/>
        </w:rPr>
        <w:t xml:space="preserve">Attacked) </w:t>
      </w:r>
      <w:r w:rsidR="000131C0">
        <w:rPr>
          <w:rFonts w:asciiTheme="minorHAnsi" w:eastAsiaTheme="minorHAnsi" w:hAnsiTheme="minorHAnsi" w:hint="eastAsia"/>
        </w:rPr>
        <w:t>상태로 전환된다.</w:t>
      </w:r>
    </w:p>
    <w:p w14:paraId="789038F9" w14:textId="0070BF4E" w:rsidR="00336806" w:rsidRPr="00336806" w:rsidRDefault="00336806" w:rsidP="00336806">
      <w:pPr>
        <w:pStyle w:val="a0"/>
        <w:rPr>
          <w:rFonts w:asciiTheme="minorHAnsi" w:eastAsiaTheme="minorHAnsi" w:hAnsiTheme="minorHAnsi"/>
        </w:rPr>
      </w:pPr>
      <w:r w:rsidRPr="00826B0D">
        <w:rPr>
          <w:rFonts w:asciiTheme="minorHAnsi" w:eastAsiaTheme="minorHAnsi" w:hAnsiTheme="minorHAnsi" w:hint="eastAsia"/>
        </w:rPr>
        <w:t xml:space="preserve">캐릭터 </w:t>
      </w:r>
      <w:r>
        <w:rPr>
          <w:rFonts w:asciiTheme="minorHAnsi" w:eastAsiaTheme="minorHAnsi" w:hAnsiTheme="minorHAnsi" w:hint="eastAsia"/>
        </w:rPr>
        <w:t>이동</w:t>
      </w:r>
      <w:r w:rsidRPr="00826B0D">
        <w:rPr>
          <w:rFonts w:asciiTheme="minorHAnsi" w:eastAsiaTheme="minorHAnsi" w:hAnsiTheme="minorHAnsi" w:hint="eastAsia"/>
        </w:rPr>
        <w:t xml:space="preserve"> </w:t>
      </w:r>
      <w:r w:rsidR="00BB0716">
        <w:rPr>
          <w:rFonts w:asciiTheme="minorHAnsi" w:eastAsiaTheme="minorHAnsi" w:hAnsiTheme="minorHAnsi" w:hint="eastAsia"/>
        </w:rPr>
        <w:t>FSM은 아래와 같다</w:t>
      </w:r>
      <w:r w:rsidRPr="00826B0D">
        <w:rPr>
          <w:rFonts w:asciiTheme="minorHAnsi" w:eastAsiaTheme="minorHAnsi" w:hAnsiTheme="minorHAnsi" w:hint="eastAsia"/>
        </w:rPr>
        <w:t>.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8966"/>
      </w:tblGrid>
      <w:tr w:rsidR="00206E7A" w:rsidRPr="00826B0D" w14:paraId="48AEEBBC" w14:textId="77777777" w:rsidTr="005261F7">
        <w:tc>
          <w:tcPr>
            <w:tcW w:w="8778" w:type="dxa"/>
            <w:shd w:val="clear" w:color="auto" w:fill="BFBFBF" w:themeFill="background1" w:themeFillShade="BF"/>
          </w:tcPr>
          <w:p w14:paraId="1FD1A4E0" w14:textId="757C4B51" w:rsidR="00206E7A" w:rsidRPr="00826B0D" w:rsidRDefault="00336806" w:rsidP="005261F7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>
              <w:rPr>
                <w:rFonts w:asciiTheme="minorHAnsi" w:eastAsiaTheme="minorHAnsi" w:hAnsiTheme="minorHAnsi" w:hint="eastAsia"/>
                <w:b/>
                <w:szCs w:val="28"/>
              </w:rPr>
              <w:t>이동</w:t>
            </w:r>
            <w:r w:rsidR="00206E7A" w:rsidRPr="00826B0D">
              <w:rPr>
                <w:rFonts w:asciiTheme="minorHAnsi" w:eastAsiaTheme="minorHAnsi" w:hAnsiTheme="minorHAnsi" w:hint="eastAsia"/>
                <w:b/>
                <w:szCs w:val="28"/>
              </w:rPr>
              <w:t xml:space="preserve"> </w:t>
            </w:r>
            <w:r w:rsidR="00206E7A" w:rsidRPr="00826B0D">
              <w:rPr>
                <w:rFonts w:asciiTheme="minorHAnsi" w:eastAsiaTheme="minorHAnsi" w:hAnsiTheme="minorHAnsi"/>
                <w:b/>
                <w:szCs w:val="28"/>
              </w:rPr>
              <w:t>FSM</w:t>
            </w:r>
          </w:p>
        </w:tc>
      </w:tr>
      <w:tr w:rsidR="00206E7A" w:rsidRPr="00826B0D" w14:paraId="0DCEBB09" w14:textId="77777777" w:rsidTr="00204A14">
        <w:trPr>
          <w:trHeight w:val="4677"/>
        </w:trPr>
        <w:tc>
          <w:tcPr>
            <w:tcW w:w="8778" w:type="dxa"/>
            <w:vAlign w:val="center"/>
          </w:tcPr>
          <w:p w14:paraId="172BFE7D" w14:textId="682A5B60" w:rsidR="00863908" w:rsidRPr="00863908" w:rsidRDefault="00642E6F" w:rsidP="00863908">
            <w:pPr>
              <w:pStyle w:val="a0"/>
              <w:numPr>
                <w:ilvl w:val="0"/>
                <w:numId w:val="0"/>
              </w:numPr>
              <w:jc w:val="center"/>
            </w:pPr>
            <w:r>
              <w:object w:dxaOrig="8750" w:dyaOrig="4530" w14:anchorId="5A040B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7.5pt;height:226.5pt" o:ole="">
                  <v:imagedata r:id="rId9" o:title=""/>
                </v:shape>
                <o:OLEObject Type="Embed" ProgID="PBrush" ShapeID="_x0000_i1025" DrawAspect="Content" ObjectID="_1638775149" r:id="rId10"/>
              </w:object>
            </w:r>
          </w:p>
        </w:tc>
      </w:tr>
    </w:tbl>
    <w:p w14:paraId="20264253" w14:textId="1721857D" w:rsidR="00E63940" w:rsidRPr="00826B0D" w:rsidRDefault="00E63940" w:rsidP="00206E7A">
      <w:pPr>
        <w:pStyle w:val="a0"/>
        <w:numPr>
          <w:ilvl w:val="0"/>
          <w:numId w:val="0"/>
        </w:numPr>
        <w:ind w:left="687" w:hanging="403"/>
        <w:rPr>
          <w:rFonts w:asciiTheme="minorHAnsi" w:eastAsiaTheme="minorHAnsi" w:hAnsiTheme="minorHAnsi"/>
        </w:rPr>
      </w:pPr>
    </w:p>
    <w:p w14:paraId="5FB8998A" w14:textId="18AE8EC3" w:rsidR="003D37AD" w:rsidRPr="00826B0D" w:rsidRDefault="00F6499A" w:rsidP="00F6499A">
      <w:pPr>
        <w:pStyle w:val="a3"/>
      </w:pPr>
      <w:r>
        <w:rPr>
          <w:rFonts w:hint="eastAsia"/>
        </w:rPr>
        <w:t xml:space="preserve"> </w:t>
      </w:r>
      <w:bookmarkStart w:id="10" w:name="_Toc28160235"/>
      <w:r w:rsidR="003D37AD" w:rsidRPr="00826B0D">
        <w:rPr>
          <w:rFonts w:hint="eastAsia"/>
        </w:rPr>
        <w:t>대기</w:t>
      </w:r>
      <w:r w:rsidR="00CB45F3">
        <w:rPr>
          <w:rFonts w:hint="eastAsia"/>
        </w:rPr>
        <w:t xml:space="preserve"> </w:t>
      </w:r>
      <w:r w:rsidR="00CB45F3">
        <w:t>(Idle)</w:t>
      </w:r>
      <w:bookmarkEnd w:id="10"/>
    </w:p>
    <w:p w14:paraId="47E73ADE" w14:textId="56231300" w:rsidR="003D37AD" w:rsidRDefault="008D08AB" w:rsidP="003D37AD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입력된 값이 없</w:t>
      </w:r>
      <w:r w:rsidR="00D6375C">
        <w:rPr>
          <w:rFonts w:asciiTheme="minorHAnsi" w:eastAsiaTheme="minorHAnsi" w:hAnsiTheme="minorHAnsi" w:hint="eastAsia"/>
        </w:rPr>
        <w:t>어</w:t>
      </w:r>
      <w:r w:rsidR="005D09D5">
        <w:rPr>
          <w:rFonts w:asciiTheme="minorHAnsi" w:eastAsiaTheme="minorHAnsi" w:hAnsiTheme="minorHAnsi"/>
        </w:rPr>
        <w:t xml:space="preserve"> </w:t>
      </w:r>
      <w:r w:rsidR="005D09D5">
        <w:rPr>
          <w:rFonts w:asciiTheme="minorHAnsi" w:eastAsiaTheme="minorHAnsi" w:hAnsiTheme="minorHAnsi" w:hint="eastAsia"/>
        </w:rPr>
        <w:t xml:space="preserve">가만히 있는 </w:t>
      </w:r>
      <w:r>
        <w:rPr>
          <w:rFonts w:asciiTheme="minorHAnsi" w:eastAsiaTheme="minorHAnsi" w:hAnsiTheme="minorHAnsi" w:hint="eastAsia"/>
        </w:rPr>
        <w:t>상태다.</w:t>
      </w:r>
    </w:p>
    <w:p w14:paraId="772CCED6" w14:textId="6DDA05ED" w:rsidR="00FB7CB8" w:rsidRDefault="00FB7CB8" w:rsidP="00FB7CB8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방향키와 조이스틱을 입력하면 걷기(</w:t>
      </w:r>
      <w:r>
        <w:rPr>
          <w:rFonts w:asciiTheme="minorHAnsi" w:eastAsiaTheme="minorHAnsi" w:hAnsiTheme="minorHAnsi"/>
        </w:rPr>
        <w:t>Walk)</w:t>
      </w:r>
      <w:r>
        <w:rPr>
          <w:rFonts w:asciiTheme="minorHAnsi" w:eastAsiaTheme="minorHAnsi" w:hAnsiTheme="minorHAnsi" w:hint="eastAsia"/>
        </w:rPr>
        <w:t xml:space="preserve">상태로 </w:t>
      </w:r>
      <w:r w:rsidR="005D09D5">
        <w:rPr>
          <w:rFonts w:asciiTheme="minorHAnsi" w:eastAsiaTheme="minorHAnsi" w:hAnsiTheme="minorHAnsi" w:hint="eastAsia"/>
        </w:rPr>
        <w:t>전환된다.</w:t>
      </w:r>
    </w:p>
    <w:p w14:paraId="602251ED" w14:textId="468C3B26" w:rsidR="005D09D5" w:rsidRPr="00FB7CB8" w:rsidRDefault="005D09D5" w:rsidP="00FB7CB8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모든 이동을 제외한 상태들은 종료가 되면 대기 상태로 전환된다.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2980"/>
        <w:gridCol w:w="2980"/>
        <w:gridCol w:w="2981"/>
      </w:tblGrid>
      <w:tr w:rsidR="00206E7A" w:rsidRPr="00826B0D" w14:paraId="7C716A62" w14:textId="77777777" w:rsidTr="005261F7">
        <w:tc>
          <w:tcPr>
            <w:tcW w:w="8941" w:type="dxa"/>
            <w:gridSpan w:val="3"/>
            <w:shd w:val="clear" w:color="auto" w:fill="BFBFBF" w:themeFill="background1" w:themeFillShade="BF"/>
            <w:vAlign w:val="center"/>
          </w:tcPr>
          <w:p w14:paraId="7D63E5BC" w14:textId="60E1995D" w:rsidR="00206E7A" w:rsidRPr="00826B0D" w:rsidRDefault="00826B0D" w:rsidP="00654FBA">
            <w:pPr>
              <w:pStyle w:val="a0"/>
              <w:numPr>
                <w:ilvl w:val="0"/>
                <w:numId w:val="0"/>
              </w:numPr>
              <w:ind w:leftChars="-1" w:left="-2" w:firstLine="1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826B0D">
              <w:rPr>
                <w:rFonts w:asciiTheme="minorHAnsi" w:eastAsiaTheme="minorHAnsi" w:hAnsiTheme="minorHAnsi" w:hint="eastAsia"/>
                <w:b/>
                <w:bCs/>
              </w:rPr>
              <w:t>대기 모션</w:t>
            </w:r>
          </w:p>
        </w:tc>
      </w:tr>
      <w:tr w:rsidR="00206E7A" w:rsidRPr="00826B0D" w14:paraId="2B2391C3" w14:textId="77777777" w:rsidTr="003F3171">
        <w:trPr>
          <w:trHeight w:val="2809"/>
        </w:trPr>
        <w:tc>
          <w:tcPr>
            <w:tcW w:w="2980" w:type="dxa"/>
            <w:vAlign w:val="center"/>
          </w:tcPr>
          <w:p w14:paraId="260B3301" w14:textId="03F7012C" w:rsidR="003F3171" w:rsidRPr="003F3171" w:rsidRDefault="003F3171" w:rsidP="003F3171">
            <w:pPr>
              <w:pStyle w:val="a0"/>
              <w:numPr>
                <w:ilvl w:val="0"/>
                <w:numId w:val="0"/>
              </w:numPr>
              <w:jc w:val="center"/>
            </w:pPr>
            <w:r>
              <w:object w:dxaOrig="2640" w:dyaOrig="2580" w14:anchorId="1E2D1776">
                <v:shape id="_x0000_i1026" type="#_x0000_t75" style="width:131.5pt;height:129pt" o:ole="">
                  <v:imagedata r:id="rId11" o:title=""/>
                </v:shape>
                <o:OLEObject Type="Embed" ProgID="PBrush" ShapeID="_x0000_i1026" DrawAspect="Content" ObjectID="_1638775150" r:id="rId12"/>
              </w:object>
            </w:r>
          </w:p>
        </w:tc>
        <w:tc>
          <w:tcPr>
            <w:tcW w:w="2980" w:type="dxa"/>
            <w:vAlign w:val="center"/>
          </w:tcPr>
          <w:p w14:paraId="16B07B84" w14:textId="0A5C8191" w:rsidR="00206E7A" w:rsidRPr="00826B0D" w:rsidRDefault="003F3171" w:rsidP="005261F7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6D44FAF5">
                <v:shape id="_x0000_i1027" type="#_x0000_t75" style="width:131.5pt;height:129pt" o:ole="">
                  <v:imagedata r:id="rId13" o:title=""/>
                </v:shape>
                <o:OLEObject Type="Embed" ProgID="PBrush" ShapeID="_x0000_i1027" DrawAspect="Content" ObjectID="_1638775151" r:id="rId14"/>
              </w:object>
            </w:r>
          </w:p>
        </w:tc>
        <w:tc>
          <w:tcPr>
            <w:tcW w:w="2981" w:type="dxa"/>
            <w:vAlign w:val="center"/>
          </w:tcPr>
          <w:p w14:paraId="0B7F3BBE" w14:textId="054BB64D" w:rsidR="00206E7A" w:rsidRPr="00826B0D" w:rsidRDefault="003F3171" w:rsidP="005261F7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2B5C0C2C">
                <v:shape id="_x0000_i1028" type="#_x0000_t75" style="width:131.5pt;height:129pt" o:ole="">
                  <v:imagedata r:id="rId15" o:title=""/>
                </v:shape>
                <o:OLEObject Type="Embed" ProgID="PBrush" ShapeID="_x0000_i1028" DrawAspect="Content" ObjectID="_1638775152" r:id="rId16"/>
              </w:object>
            </w:r>
          </w:p>
        </w:tc>
      </w:tr>
    </w:tbl>
    <w:p w14:paraId="7DCF4597" w14:textId="71266A30" w:rsidR="00336806" w:rsidRDefault="00336806" w:rsidP="003D37AD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69C49C09" w14:textId="77777777" w:rsidR="00336806" w:rsidRDefault="00336806">
      <w:pPr>
        <w:widowControl/>
        <w:wordWrap/>
        <w:autoSpaceDE/>
        <w:autoSpaceDN/>
        <w:jc w:val="left"/>
        <w:rPr>
          <w:rFonts w:asciiTheme="minorHAnsi" w:eastAsiaTheme="minorHAnsi" w:hAnsiTheme="minorHAnsi"/>
          <w:sz w:val="22"/>
          <w:szCs w:val="24"/>
        </w:rPr>
      </w:pPr>
      <w:r>
        <w:rPr>
          <w:rFonts w:asciiTheme="minorHAnsi" w:eastAsiaTheme="minorHAnsi" w:hAnsiTheme="minorHAnsi"/>
        </w:rPr>
        <w:br w:type="page"/>
      </w:r>
    </w:p>
    <w:p w14:paraId="4CF21AF2" w14:textId="77559AE6" w:rsidR="005777A0" w:rsidRPr="00826B0D" w:rsidRDefault="00F6499A" w:rsidP="00F6499A">
      <w:pPr>
        <w:pStyle w:val="a3"/>
      </w:pPr>
      <w:r>
        <w:rPr>
          <w:rFonts w:hint="eastAsia"/>
        </w:rPr>
        <w:lastRenderedPageBreak/>
        <w:t xml:space="preserve"> </w:t>
      </w:r>
      <w:bookmarkStart w:id="11" w:name="_Toc28160236"/>
      <w:r w:rsidR="00F62BBE">
        <w:rPr>
          <w:rFonts w:hint="eastAsia"/>
        </w:rPr>
        <w:t xml:space="preserve">걷기 </w:t>
      </w:r>
      <w:r w:rsidR="00F62BBE">
        <w:t>(Walk)</w:t>
      </w:r>
      <w:bookmarkEnd w:id="11"/>
    </w:p>
    <w:p w14:paraId="506F4894" w14:textId="4CE58B5A" w:rsidR="005D09D5" w:rsidRDefault="00326396" w:rsidP="005D09D5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방향키와 조이스틱을 통해 입력하여,</w:t>
      </w:r>
      <w:r>
        <w:rPr>
          <w:rFonts w:asciiTheme="minorHAnsi" w:eastAsiaTheme="minorHAnsi" w:hAnsiTheme="minorHAnsi"/>
        </w:rPr>
        <w:t xml:space="preserve"> </w:t>
      </w:r>
      <w:r w:rsidR="005D09D5">
        <w:rPr>
          <w:rFonts w:asciiTheme="minorHAnsi" w:eastAsiaTheme="minorHAnsi" w:hAnsiTheme="minorHAnsi" w:hint="eastAsia"/>
        </w:rPr>
        <w:t>천천히 걸어가고 있는 상태다.</w:t>
      </w:r>
    </w:p>
    <w:p w14:paraId="19C020DC" w14:textId="1B338CBE" w:rsidR="005D09D5" w:rsidRDefault="005D09D5" w:rsidP="005D09D5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방향키와 조이스틱을 해제하면 대기(</w:t>
      </w:r>
      <w:r>
        <w:rPr>
          <w:rFonts w:asciiTheme="minorHAnsi" w:eastAsiaTheme="minorHAnsi" w:hAnsiTheme="minorHAnsi"/>
        </w:rPr>
        <w:t>Idle)</w:t>
      </w:r>
      <w:r>
        <w:rPr>
          <w:rFonts w:asciiTheme="minorHAnsi" w:eastAsiaTheme="minorHAnsi" w:hAnsiTheme="minorHAnsi" w:hint="eastAsia"/>
        </w:rPr>
        <w:t xml:space="preserve"> 상태로 전환된다.</w:t>
      </w:r>
    </w:p>
    <w:p w14:paraId="23AB0F78" w14:textId="2E73E9E7" w:rsidR="005D09D5" w:rsidRPr="005D09D5" w:rsidRDefault="005D09D5" w:rsidP="005D09D5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달리키 키와 버튼을 입력한채로 방향을 이동하면 달리기(</w:t>
      </w:r>
      <w:r>
        <w:rPr>
          <w:rFonts w:asciiTheme="minorHAnsi" w:eastAsiaTheme="minorHAnsi" w:hAnsiTheme="minorHAnsi"/>
        </w:rPr>
        <w:t xml:space="preserve">Run) </w:t>
      </w:r>
      <w:r>
        <w:rPr>
          <w:rFonts w:asciiTheme="minorHAnsi" w:eastAsiaTheme="minorHAnsi" w:hAnsiTheme="minorHAnsi" w:hint="eastAsia"/>
        </w:rPr>
        <w:t>상태로 전환된다.</w:t>
      </w:r>
    </w:p>
    <w:p w14:paraId="5E893678" w14:textId="4FD62406" w:rsidR="00950847" w:rsidRPr="00950847" w:rsidRDefault="00950847" w:rsidP="00950847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캐릭터가 바라보고 있는 방향으로,</w:t>
      </w:r>
      <w:r>
        <w:rPr>
          <w:rFonts w:asciiTheme="minorHAnsi" w:eastAsiaTheme="minorHAnsi" w:hAnsiTheme="minorHAnsi"/>
        </w:rPr>
        <w:t xml:space="preserve"> </w:t>
      </w:r>
      <w:r w:rsidR="006028C2">
        <w:rPr>
          <w:rFonts w:asciiTheme="minorHAnsi" w:eastAsiaTheme="minorHAnsi" w:hAnsiTheme="minorHAnsi" w:hint="eastAsia"/>
        </w:rPr>
        <w:t xml:space="preserve">초당 </w:t>
      </w:r>
      <w:r w:rsidR="007A78E1">
        <w:rPr>
          <w:rFonts w:asciiTheme="minorHAnsi" w:eastAsiaTheme="minorHAnsi" w:hAnsiTheme="minorHAnsi"/>
        </w:rPr>
        <w:t>1</w:t>
      </w:r>
      <w:r w:rsidR="006028C2">
        <w:rPr>
          <w:rFonts w:asciiTheme="minorHAnsi" w:eastAsiaTheme="minorHAnsi" w:hAnsiTheme="minorHAnsi"/>
        </w:rPr>
        <w:t>m/s</w:t>
      </w:r>
      <w:r w:rsidR="006028C2">
        <w:rPr>
          <w:rFonts w:asciiTheme="minorHAnsi" w:eastAsiaTheme="minorHAnsi" w:hAnsiTheme="minorHAnsi" w:hint="eastAsia"/>
        </w:rPr>
        <w:t xml:space="preserve"> 속도로 이동한다.</w:t>
      </w:r>
      <w:r>
        <w:rPr>
          <w:rFonts w:asciiTheme="minorHAnsi" w:eastAsiaTheme="minorHAnsi" w:hAnsiTheme="minorHAnsi"/>
        </w:rPr>
        <w:t xml:space="preserve"> 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2980"/>
        <w:gridCol w:w="2980"/>
        <w:gridCol w:w="2981"/>
      </w:tblGrid>
      <w:tr w:rsidR="003F3171" w:rsidRPr="00826B0D" w14:paraId="28857162" w14:textId="77777777" w:rsidTr="00BA2B91">
        <w:tc>
          <w:tcPr>
            <w:tcW w:w="8941" w:type="dxa"/>
            <w:gridSpan w:val="3"/>
            <w:shd w:val="clear" w:color="auto" w:fill="BFBFBF" w:themeFill="background1" w:themeFillShade="BF"/>
            <w:vAlign w:val="center"/>
          </w:tcPr>
          <w:p w14:paraId="49B7BAC8" w14:textId="65817A0E" w:rsidR="003F3171" w:rsidRPr="00826B0D" w:rsidRDefault="006734CA" w:rsidP="00BA2B91">
            <w:pPr>
              <w:pStyle w:val="a0"/>
              <w:numPr>
                <w:ilvl w:val="0"/>
                <w:numId w:val="0"/>
              </w:numPr>
              <w:ind w:leftChars="-1" w:left="-2" w:firstLine="1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</w:rPr>
              <w:t>걷기 모션</w:t>
            </w:r>
          </w:p>
        </w:tc>
      </w:tr>
      <w:tr w:rsidR="003F3171" w:rsidRPr="00826B0D" w14:paraId="0C1B26DA" w14:textId="77777777" w:rsidTr="00BA2B91">
        <w:trPr>
          <w:trHeight w:val="2809"/>
        </w:trPr>
        <w:tc>
          <w:tcPr>
            <w:tcW w:w="2980" w:type="dxa"/>
            <w:vAlign w:val="center"/>
          </w:tcPr>
          <w:p w14:paraId="225B9791" w14:textId="44F78EB3" w:rsidR="003F3171" w:rsidRPr="003F3171" w:rsidRDefault="00571A0F" w:rsidP="00BA2B91">
            <w:pPr>
              <w:pStyle w:val="a0"/>
              <w:numPr>
                <w:ilvl w:val="0"/>
                <w:numId w:val="0"/>
              </w:numPr>
              <w:jc w:val="center"/>
            </w:pPr>
            <w:r>
              <w:object w:dxaOrig="2640" w:dyaOrig="2580" w14:anchorId="1B591E99">
                <v:shape id="_x0000_i1029" type="#_x0000_t75" style="width:131.5pt;height:129pt" o:ole="">
                  <v:imagedata r:id="rId17" o:title=""/>
                </v:shape>
                <o:OLEObject Type="Embed" ProgID="PBrush" ShapeID="_x0000_i1029" DrawAspect="Content" ObjectID="_1638775153" r:id="rId18"/>
              </w:object>
            </w:r>
          </w:p>
        </w:tc>
        <w:tc>
          <w:tcPr>
            <w:tcW w:w="2980" w:type="dxa"/>
            <w:vAlign w:val="center"/>
          </w:tcPr>
          <w:p w14:paraId="2ED25CC9" w14:textId="696297CC" w:rsidR="003F3171" w:rsidRPr="00826B0D" w:rsidRDefault="00571A0F" w:rsidP="00BA2B9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0BC3961D">
                <v:shape id="_x0000_i1030" type="#_x0000_t75" style="width:131.5pt;height:129pt" o:ole="">
                  <v:imagedata r:id="rId19" o:title=""/>
                </v:shape>
                <o:OLEObject Type="Embed" ProgID="PBrush" ShapeID="_x0000_i1030" DrawAspect="Content" ObjectID="_1638775154" r:id="rId20"/>
              </w:object>
            </w:r>
          </w:p>
        </w:tc>
        <w:tc>
          <w:tcPr>
            <w:tcW w:w="2981" w:type="dxa"/>
            <w:vAlign w:val="center"/>
          </w:tcPr>
          <w:p w14:paraId="573E4CF5" w14:textId="2426B20E" w:rsidR="003F3171" w:rsidRPr="00826B0D" w:rsidRDefault="00571A0F" w:rsidP="00BA2B9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05FBB3A0">
                <v:shape id="_x0000_i1031" type="#_x0000_t75" style="width:131.5pt;height:129pt" o:ole="">
                  <v:imagedata r:id="rId21" o:title=""/>
                </v:shape>
                <o:OLEObject Type="Embed" ProgID="PBrush" ShapeID="_x0000_i1031" DrawAspect="Content" ObjectID="_1638775155" r:id="rId22"/>
              </w:object>
            </w:r>
          </w:p>
        </w:tc>
      </w:tr>
    </w:tbl>
    <w:p w14:paraId="772CA7A2" w14:textId="77777777" w:rsidR="00785FB6" w:rsidRPr="00826B0D" w:rsidRDefault="00785FB6" w:rsidP="00785FB6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0727D848" w14:textId="2A246F74" w:rsidR="00785FB6" w:rsidRPr="00826B0D" w:rsidRDefault="00F6499A" w:rsidP="00F6499A">
      <w:pPr>
        <w:pStyle w:val="a3"/>
      </w:pPr>
      <w:r>
        <w:rPr>
          <w:rFonts w:hint="eastAsia"/>
        </w:rPr>
        <w:t xml:space="preserve"> </w:t>
      </w:r>
      <w:bookmarkStart w:id="12" w:name="_Toc28160237"/>
      <w:r w:rsidR="00785FB6">
        <w:rPr>
          <w:rFonts w:hint="eastAsia"/>
        </w:rPr>
        <w:t xml:space="preserve">달리기 </w:t>
      </w:r>
      <w:r w:rsidR="00785FB6">
        <w:t>(Run)</w:t>
      </w:r>
      <w:bookmarkEnd w:id="12"/>
    </w:p>
    <w:p w14:paraId="249D6115" w14:textId="1B2AEC4D" w:rsidR="00336806" w:rsidRDefault="00326396" w:rsidP="00785FB6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달리기 키와 버튼을 누른</w:t>
      </w:r>
      <w:r w:rsidR="00F05D90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>채로 이동하여,</w:t>
      </w:r>
      <w:r>
        <w:rPr>
          <w:rFonts w:asciiTheme="minorHAnsi" w:eastAsiaTheme="minorHAnsi" w:hAnsiTheme="minorHAnsi"/>
        </w:rPr>
        <w:t xml:space="preserve"> </w:t>
      </w:r>
      <w:r w:rsidR="00336806">
        <w:rPr>
          <w:rFonts w:asciiTheme="minorHAnsi" w:eastAsiaTheme="minorHAnsi" w:hAnsiTheme="minorHAnsi" w:hint="eastAsia"/>
        </w:rPr>
        <w:t>빠르게 뛰는 상태다.</w:t>
      </w:r>
    </w:p>
    <w:p w14:paraId="1EA10153" w14:textId="7AC60C7C" w:rsidR="00785FB6" w:rsidRDefault="00336806" w:rsidP="00785FB6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달리기 키와 버튼 입력을 해제하면 걷기(</w:t>
      </w:r>
      <w:r>
        <w:rPr>
          <w:rFonts w:asciiTheme="minorHAnsi" w:eastAsiaTheme="minorHAnsi" w:hAnsiTheme="minorHAnsi"/>
        </w:rPr>
        <w:t xml:space="preserve">Walk) </w:t>
      </w:r>
      <w:r>
        <w:rPr>
          <w:rFonts w:asciiTheme="minorHAnsi" w:eastAsiaTheme="minorHAnsi" w:hAnsiTheme="minorHAnsi" w:hint="eastAsia"/>
        </w:rPr>
        <w:t>상태로 전환된다.</w:t>
      </w:r>
    </w:p>
    <w:p w14:paraId="5D14F3E9" w14:textId="4609149E" w:rsidR="00741A47" w:rsidRPr="00DC60D7" w:rsidRDefault="006028C2" w:rsidP="00741A47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달리기는 </w:t>
      </w:r>
      <w:r w:rsidR="00336806">
        <w:rPr>
          <w:rFonts w:asciiTheme="minorHAnsi" w:eastAsiaTheme="minorHAnsi" w:hAnsiTheme="minorHAnsi" w:hint="eastAsia"/>
        </w:rPr>
        <w:t>바라보고 있는 방향으로,</w:t>
      </w:r>
      <w:r w:rsidR="00336806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초당 </w:t>
      </w:r>
      <w:r w:rsidR="007A78E1">
        <w:rPr>
          <w:rFonts w:asciiTheme="minorHAnsi" w:eastAsiaTheme="minorHAnsi" w:hAnsiTheme="minorHAnsi"/>
        </w:rPr>
        <w:t>2.5</w:t>
      </w:r>
      <w:r>
        <w:rPr>
          <w:rFonts w:asciiTheme="minorHAnsi" w:eastAsiaTheme="minorHAnsi" w:hAnsiTheme="minorHAnsi"/>
        </w:rPr>
        <w:t>m/s</w:t>
      </w:r>
      <w:r>
        <w:rPr>
          <w:rFonts w:asciiTheme="minorHAnsi" w:eastAsiaTheme="minorHAnsi" w:hAnsiTheme="minorHAnsi" w:hint="eastAsia"/>
        </w:rPr>
        <w:t xml:space="preserve"> 속도로 이동한다.</w:t>
      </w:r>
      <w:r w:rsidR="00741A47">
        <w:rPr>
          <w:rFonts w:asciiTheme="minorHAnsi" w:eastAsiaTheme="minorHAnsi" w:hAnsiTheme="minorHAnsi"/>
        </w:rPr>
        <w:t xml:space="preserve"> 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2980"/>
        <w:gridCol w:w="2980"/>
        <w:gridCol w:w="2981"/>
      </w:tblGrid>
      <w:tr w:rsidR="003F3171" w:rsidRPr="00826B0D" w14:paraId="2E2581B5" w14:textId="77777777" w:rsidTr="00BA2B91">
        <w:tc>
          <w:tcPr>
            <w:tcW w:w="8941" w:type="dxa"/>
            <w:gridSpan w:val="3"/>
            <w:shd w:val="clear" w:color="auto" w:fill="BFBFBF" w:themeFill="background1" w:themeFillShade="BF"/>
            <w:vAlign w:val="center"/>
          </w:tcPr>
          <w:p w14:paraId="6826A8C5" w14:textId="2CB84C08" w:rsidR="003F3171" w:rsidRPr="00826B0D" w:rsidRDefault="006734CA" w:rsidP="00BA2B91">
            <w:pPr>
              <w:pStyle w:val="a0"/>
              <w:numPr>
                <w:ilvl w:val="0"/>
                <w:numId w:val="0"/>
              </w:numPr>
              <w:ind w:leftChars="-1" w:left="-2" w:firstLine="1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</w:rPr>
              <w:t>달리기 모션</w:t>
            </w:r>
          </w:p>
        </w:tc>
      </w:tr>
      <w:tr w:rsidR="00571A0F" w:rsidRPr="00826B0D" w14:paraId="50FFDD1F" w14:textId="77777777" w:rsidTr="00BA2B91">
        <w:trPr>
          <w:trHeight w:val="2809"/>
        </w:trPr>
        <w:tc>
          <w:tcPr>
            <w:tcW w:w="2980" w:type="dxa"/>
            <w:vAlign w:val="center"/>
          </w:tcPr>
          <w:p w14:paraId="6FEDC50F" w14:textId="3469B0FA" w:rsidR="00571A0F" w:rsidRPr="003F3171" w:rsidRDefault="00571A0F" w:rsidP="00571A0F">
            <w:pPr>
              <w:pStyle w:val="a0"/>
              <w:numPr>
                <w:ilvl w:val="0"/>
                <w:numId w:val="0"/>
              </w:numPr>
              <w:jc w:val="center"/>
            </w:pPr>
            <w:r>
              <w:object w:dxaOrig="2640" w:dyaOrig="2580" w14:anchorId="7D68B160">
                <v:shape id="_x0000_i1032" type="#_x0000_t75" style="width:131.5pt;height:129pt" o:ole="">
                  <v:imagedata r:id="rId23" o:title=""/>
                </v:shape>
                <o:OLEObject Type="Embed" ProgID="PBrush" ShapeID="_x0000_i1032" DrawAspect="Content" ObjectID="_1638775156" r:id="rId24"/>
              </w:object>
            </w:r>
          </w:p>
        </w:tc>
        <w:tc>
          <w:tcPr>
            <w:tcW w:w="2980" w:type="dxa"/>
            <w:vAlign w:val="center"/>
          </w:tcPr>
          <w:p w14:paraId="0FADB528" w14:textId="720A6722" w:rsidR="00571A0F" w:rsidRPr="00826B0D" w:rsidRDefault="00571A0F" w:rsidP="00571A0F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55B73F76">
                <v:shape id="_x0000_i1033" type="#_x0000_t75" style="width:131.5pt;height:129pt" o:ole="">
                  <v:imagedata r:id="rId25" o:title=""/>
                </v:shape>
                <o:OLEObject Type="Embed" ProgID="PBrush" ShapeID="_x0000_i1033" DrawAspect="Content" ObjectID="_1638775157" r:id="rId26"/>
              </w:object>
            </w:r>
          </w:p>
        </w:tc>
        <w:tc>
          <w:tcPr>
            <w:tcW w:w="2981" w:type="dxa"/>
            <w:vAlign w:val="center"/>
          </w:tcPr>
          <w:p w14:paraId="160B77CE" w14:textId="2FCB83BC" w:rsidR="00571A0F" w:rsidRPr="00826B0D" w:rsidRDefault="00571A0F" w:rsidP="00571A0F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14237851">
                <v:shape id="_x0000_i1034" type="#_x0000_t75" style="width:131.5pt;height:129pt" o:ole="">
                  <v:imagedata r:id="rId27" o:title=""/>
                </v:shape>
                <o:OLEObject Type="Embed" ProgID="PBrush" ShapeID="_x0000_i1034" DrawAspect="Content" ObjectID="_1638775158" r:id="rId28"/>
              </w:object>
            </w:r>
          </w:p>
        </w:tc>
      </w:tr>
    </w:tbl>
    <w:p w14:paraId="066CB9D8" w14:textId="4A9DC762" w:rsidR="00731B0D" w:rsidRDefault="00731B0D" w:rsidP="005777A0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21F6CCBA" w14:textId="77777777" w:rsidR="00731B0D" w:rsidRDefault="00731B0D">
      <w:pPr>
        <w:widowControl/>
        <w:wordWrap/>
        <w:autoSpaceDE/>
        <w:autoSpaceDN/>
        <w:jc w:val="left"/>
        <w:rPr>
          <w:rFonts w:asciiTheme="minorHAnsi" w:eastAsiaTheme="minorHAnsi" w:hAnsiTheme="minorHAnsi"/>
          <w:sz w:val="22"/>
          <w:szCs w:val="24"/>
        </w:rPr>
      </w:pPr>
      <w:r>
        <w:rPr>
          <w:rFonts w:asciiTheme="minorHAnsi" w:eastAsiaTheme="minorHAnsi" w:hAnsiTheme="minorHAnsi"/>
        </w:rPr>
        <w:br w:type="page"/>
      </w:r>
    </w:p>
    <w:p w14:paraId="51C41942" w14:textId="23444F58" w:rsidR="00372816" w:rsidRPr="00372816" w:rsidRDefault="00535966" w:rsidP="00372816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13" w:name="_Toc28160238"/>
      <w:r>
        <w:rPr>
          <w:rFonts w:asciiTheme="minorHAnsi" w:eastAsiaTheme="minorHAnsi" w:hAnsiTheme="minorHAnsi" w:hint="eastAsia"/>
          <w:sz w:val="28"/>
          <w:szCs w:val="28"/>
        </w:rPr>
        <w:lastRenderedPageBreak/>
        <w:t>회피</w:t>
      </w:r>
      <w:r w:rsidR="00E544A8" w:rsidRPr="00826B0D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r w:rsidR="00816151">
        <w:rPr>
          <w:rFonts w:asciiTheme="minorHAnsi" w:eastAsiaTheme="minorHAnsi" w:hAnsiTheme="minorHAnsi" w:hint="eastAsia"/>
          <w:sz w:val="28"/>
          <w:szCs w:val="28"/>
        </w:rPr>
        <w:t>(</w:t>
      </w:r>
      <w:r w:rsidR="00816151">
        <w:rPr>
          <w:rFonts w:asciiTheme="minorHAnsi" w:eastAsiaTheme="minorHAnsi" w:hAnsiTheme="minorHAnsi"/>
          <w:sz w:val="28"/>
          <w:szCs w:val="28"/>
        </w:rPr>
        <w:t>Roll/Dash)</w:t>
      </w:r>
      <w:bookmarkEnd w:id="13"/>
    </w:p>
    <w:p w14:paraId="75BDCD01" w14:textId="147EC352" w:rsidR="00372816" w:rsidRPr="00826B0D" w:rsidRDefault="00372816" w:rsidP="00372816">
      <w:pPr>
        <w:pStyle w:val="a0"/>
        <w:rPr>
          <w:rFonts w:asciiTheme="minorHAnsi" w:eastAsiaTheme="minorHAnsi" w:hAnsiTheme="minorHAnsi"/>
        </w:rPr>
      </w:pPr>
      <w:r w:rsidRPr="00826B0D">
        <w:rPr>
          <w:rFonts w:asciiTheme="minorHAnsi" w:eastAsiaTheme="minorHAnsi" w:hAnsiTheme="minorHAnsi" w:hint="eastAsia"/>
        </w:rPr>
        <w:t xml:space="preserve">캐릭터 </w:t>
      </w:r>
      <w:r>
        <w:rPr>
          <w:rFonts w:asciiTheme="minorHAnsi" w:eastAsiaTheme="minorHAnsi" w:hAnsiTheme="minorHAnsi" w:hint="eastAsia"/>
        </w:rPr>
        <w:t>회피</w:t>
      </w:r>
      <w:r w:rsidRPr="00826B0D">
        <w:rPr>
          <w:rFonts w:asciiTheme="minorHAnsi" w:eastAsiaTheme="minorHAnsi" w:hAnsiTheme="minorHAnsi" w:hint="eastAsia"/>
        </w:rPr>
        <w:t xml:space="preserve"> </w:t>
      </w:r>
      <w:r w:rsidR="00BB0716">
        <w:rPr>
          <w:rFonts w:asciiTheme="minorHAnsi" w:eastAsiaTheme="minorHAnsi" w:hAnsiTheme="minorHAnsi"/>
        </w:rPr>
        <w:t>FSM</w:t>
      </w:r>
      <w:r w:rsidRPr="00826B0D">
        <w:rPr>
          <w:rFonts w:asciiTheme="minorHAnsi" w:eastAsiaTheme="minorHAnsi" w:hAnsiTheme="minorHAnsi" w:hint="eastAsia"/>
        </w:rPr>
        <w:t>는 아래와 같다.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9036"/>
      </w:tblGrid>
      <w:tr w:rsidR="00372816" w:rsidRPr="00826B0D" w14:paraId="67795498" w14:textId="77777777" w:rsidTr="00E509C1">
        <w:tc>
          <w:tcPr>
            <w:tcW w:w="8778" w:type="dxa"/>
            <w:shd w:val="clear" w:color="auto" w:fill="BFBFBF" w:themeFill="background1" w:themeFillShade="BF"/>
          </w:tcPr>
          <w:p w14:paraId="0D6E9C92" w14:textId="5F797C62" w:rsidR="00372816" w:rsidRPr="00826B0D" w:rsidRDefault="00336806" w:rsidP="00E509C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>
              <w:rPr>
                <w:rFonts w:asciiTheme="minorHAnsi" w:eastAsiaTheme="minorHAnsi" w:hAnsiTheme="minorHAnsi" w:hint="eastAsia"/>
                <w:b/>
                <w:szCs w:val="28"/>
              </w:rPr>
              <w:t>회피</w:t>
            </w:r>
            <w:r w:rsidR="00372816" w:rsidRPr="00826B0D">
              <w:rPr>
                <w:rFonts w:asciiTheme="minorHAnsi" w:eastAsiaTheme="minorHAnsi" w:hAnsiTheme="minorHAnsi" w:hint="eastAsia"/>
                <w:b/>
                <w:szCs w:val="28"/>
              </w:rPr>
              <w:t xml:space="preserve"> </w:t>
            </w:r>
            <w:r w:rsidR="00372816" w:rsidRPr="00826B0D">
              <w:rPr>
                <w:rFonts w:asciiTheme="minorHAnsi" w:eastAsiaTheme="minorHAnsi" w:hAnsiTheme="minorHAnsi"/>
                <w:b/>
                <w:szCs w:val="28"/>
              </w:rPr>
              <w:t>FSM</w:t>
            </w:r>
          </w:p>
        </w:tc>
      </w:tr>
      <w:tr w:rsidR="00372816" w:rsidRPr="00826B0D" w14:paraId="40DC8336" w14:textId="77777777" w:rsidTr="00E509C1">
        <w:trPr>
          <w:trHeight w:val="3086"/>
        </w:trPr>
        <w:tc>
          <w:tcPr>
            <w:tcW w:w="8778" w:type="dxa"/>
            <w:vAlign w:val="center"/>
          </w:tcPr>
          <w:p w14:paraId="34AF36F7" w14:textId="49E79C3C" w:rsidR="00372816" w:rsidRPr="00863908" w:rsidRDefault="00372816" w:rsidP="00E509C1">
            <w:pPr>
              <w:pStyle w:val="a0"/>
              <w:numPr>
                <w:ilvl w:val="0"/>
                <w:numId w:val="0"/>
              </w:numPr>
              <w:jc w:val="center"/>
            </w:pPr>
            <w:r>
              <w:object w:dxaOrig="8820" w:dyaOrig="2580" w14:anchorId="3FBCD296">
                <v:shape id="_x0000_i1035" type="#_x0000_t75" style="width:441pt;height:129pt" o:ole="">
                  <v:imagedata r:id="rId29" o:title=""/>
                </v:shape>
                <o:OLEObject Type="Embed" ProgID="PBrush" ShapeID="_x0000_i1035" DrawAspect="Content" ObjectID="_1638775159" r:id="rId30"/>
              </w:object>
            </w:r>
          </w:p>
        </w:tc>
      </w:tr>
    </w:tbl>
    <w:p w14:paraId="396DB32B" w14:textId="43693A85" w:rsidR="00336806" w:rsidRDefault="00336806" w:rsidP="005777A0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이동상태에서 회피에 관한 키나 버튼을 입력하여,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구</w:t>
      </w:r>
      <w:r w:rsidR="00C7484E">
        <w:rPr>
          <w:rFonts w:asciiTheme="minorHAnsi" w:eastAsiaTheme="minorHAnsi" w:hAnsiTheme="minorHAnsi" w:hint="eastAsia"/>
        </w:rPr>
        <w:t xml:space="preserve">르기가 </w:t>
      </w:r>
      <w:r>
        <w:rPr>
          <w:rFonts w:asciiTheme="minorHAnsi" w:eastAsiaTheme="minorHAnsi" w:hAnsiTheme="minorHAnsi" w:hint="eastAsia"/>
        </w:rPr>
        <w:t>발동된 상태다.</w:t>
      </w:r>
    </w:p>
    <w:p w14:paraId="6E1D175C" w14:textId="2BDFB1D9" w:rsidR="00336806" w:rsidRDefault="00336806" w:rsidP="005777A0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모션이 종료되면 대기</w:t>
      </w:r>
      <w:r w:rsidR="00C7484E">
        <w:rPr>
          <w:rFonts w:asciiTheme="minorHAnsi" w:eastAsiaTheme="minorHAnsi" w:hAnsiTheme="minorHAnsi"/>
        </w:rPr>
        <w:t>(Idle)</w:t>
      </w:r>
      <w:r>
        <w:rPr>
          <w:rFonts w:asciiTheme="minorHAnsi" w:eastAsiaTheme="minorHAnsi" w:hAnsiTheme="minorHAnsi" w:hint="eastAsia"/>
        </w:rPr>
        <w:t xml:space="preserve"> 상태로 전환된다.</w:t>
      </w:r>
    </w:p>
    <w:p w14:paraId="21D8D4CA" w14:textId="2EFD2E32" w:rsidR="00336806" w:rsidRDefault="00C7484E" w:rsidP="005777A0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캐릭터가 바라본 방향으로 </w:t>
      </w:r>
      <w:r>
        <w:rPr>
          <w:rFonts w:asciiTheme="minorHAnsi" w:eastAsiaTheme="minorHAnsi" w:hAnsiTheme="minorHAnsi"/>
        </w:rPr>
        <w:t>2M</w:t>
      </w:r>
      <w:r>
        <w:rPr>
          <w:rFonts w:asciiTheme="minorHAnsi" w:eastAsiaTheme="minorHAnsi" w:hAnsiTheme="minorHAnsi" w:hint="eastAsia"/>
        </w:rPr>
        <w:t>만큼 이동한다.</w:t>
      </w:r>
    </w:p>
    <w:p w14:paraId="41E20370" w14:textId="1352EF59" w:rsidR="00C7484E" w:rsidRDefault="00C7484E" w:rsidP="005777A0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회피 도중에는 피격이상 면역,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상태이상 면역 효과를 가지고 있다.</w:t>
      </w:r>
    </w:p>
    <w:p w14:paraId="383A5486" w14:textId="3FDED451" w:rsidR="00C65675" w:rsidRPr="00C7484E" w:rsidRDefault="00C7484E" w:rsidP="00C7484E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캐릭터마다 회피기에 고유한 재사용 대기 시간이 정해져 있다.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2980"/>
        <w:gridCol w:w="2980"/>
        <w:gridCol w:w="2981"/>
      </w:tblGrid>
      <w:tr w:rsidR="003F3171" w:rsidRPr="00826B0D" w14:paraId="6BFA179D" w14:textId="77777777" w:rsidTr="00BA2B91">
        <w:tc>
          <w:tcPr>
            <w:tcW w:w="8941" w:type="dxa"/>
            <w:gridSpan w:val="3"/>
            <w:shd w:val="clear" w:color="auto" w:fill="BFBFBF" w:themeFill="background1" w:themeFillShade="BF"/>
            <w:vAlign w:val="center"/>
          </w:tcPr>
          <w:p w14:paraId="02D2CC73" w14:textId="4F62335F" w:rsidR="003F3171" w:rsidRPr="00826B0D" w:rsidRDefault="006734CA" w:rsidP="00BA2B91">
            <w:pPr>
              <w:pStyle w:val="a0"/>
              <w:numPr>
                <w:ilvl w:val="0"/>
                <w:numId w:val="0"/>
              </w:numPr>
              <w:ind w:leftChars="-1" w:left="-2" w:firstLine="1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</w:rPr>
              <w:t>회피 모션</w:t>
            </w:r>
          </w:p>
        </w:tc>
      </w:tr>
      <w:tr w:rsidR="003F3171" w:rsidRPr="00826B0D" w14:paraId="06BD5208" w14:textId="77777777" w:rsidTr="00BA2B91">
        <w:trPr>
          <w:trHeight w:val="2809"/>
        </w:trPr>
        <w:tc>
          <w:tcPr>
            <w:tcW w:w="2980" w:type="dxa"/>
            <w:vAlign w:val="center"/>
          </w:tcPr>
          <w:p w14:paraId="7468D8F2" w14:textId="76CC543A" w:rsidR="003F3171" w:rsidRPr="003F3171" w:rsidRDefault="00571A0F" w:rsidP="00BA2B91">
            <w:pPr>
              <w:pStyle w:val="a0"/>
              <w:numPr>
                <w:ilvl w:val="0"/>
                <w:numId w:val="0"/>
              </w:numPr>
              <w:jc w:val="center"/>
            </w:pPr>
            <w:r>
              <w:object w:dxaOrig="2640" w:dyaOrig="2580" w14:anchorId="745EE035">
                <v:shape id="_x0000_i1036" type="#_x0000_t75" style="width:131.5pt;height:129pt" o:ole="">
                  <v:imagedata r:id="rId31" o:title=""/>
                </v:shape>
                <o:OLEObject Type="Embed" ProgID="PBrush" ShapeID="_x0000_i1036" DrawAspect="Content" ObjectID="_1638775160" r:id="rId32"/>
              </w:object>
            </w:r>
          </w:p>
        </w:tc>
        <w:tc>
          <w:tcPr>
            <w:tcW w:w="2980" w:type="dxa"/>
            <w:vAlign w:val="center"/>
          </w:tcPr>
          <w:p w14:paraId="7557B6DE" w14:textId="3BB6BD04" w:rsidR="003F3171" w:rsidRPr="00826B0D" w:rsidRDefault="00571A0F" w:rsidP="00BA2B9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5053D8F3">
                <v:shape id="_x0000_i1037" type="#_x0000_t75" style="width:131.5pt;height:129pt" o:ole="">
                  <v:imagedata r:id="rId33" o:title=""/>
                </v:shape>
                <o:OLEObject Type="Embed" ProgID="PBrush" ShapeID="_x0000_i1037" DrawAspect="Content" ObjectID="_1638775161" r:id="rId34"/>
              </w:object>
            </w:r>
          </w:p>
        </w:tc>
        <w:tc>
          <w:tcPr>
            <w:tcW w:w="2981" w:type="dxa"/>
            <w:vAlign w:val="center"/>
          </w:tcPr>
          <w:p w14:paraId="410F65B3" w14:textId="16878ED9" w:rsidR="003F3171" w:rsidRPr="00826B0D" w:rsidRDefault="00571A0F" w:rsidP="00BA2B9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68B8D9C7">
                <v:shape id="_x0000_i1038" type="#_x0000_t75" style="width:131.5pt;height:129pt" o:ole="">
                  <v:imagedata r:id="rId35" o:title=""/>
                </v:shape>
                <o:OLEObject Type="Embed" ProgID="PBrush" ShapeID="_x0000_i1038" DrawAspect="Content" ObjectID="_1638775162" r:id="rId36"/>
              </w:object>
            </w:r>
          </w:p>
        </w:tc>
      </w:tr>
    </w:tbl>
    <w:p w14:paraId="6E783256" w14:textId="1BFA8A39" w:rsidR="00372816" w:rsidRDefault="00372816" w:rsidP="00816151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75957B87" w14:textId="77777777" w:rsidR="00372816" w:rsidRDefault="00372816">
      <w:pPr>
        <w:widowControl/>
        <w:wordWrap/>
        <w:autoSpaceDE/>
        <w:autoSpaceDN/>
        <w:jc w:val="left"/>
        <w:rPr>
          <w:rFonts w:asciiTheme="minorHAnsi" w:eastAsiaTheme="minorHAnsi" w:hAnsiTheme="minorHAnsi"/>
          <w:sz w:val="22"/>
          <w:szCs w:val="24"/>
        </w:rPr>
      </w:pPr>
      <w:r>
        <w:rPr>
          <w:rFonts w:asciiTheme="minorHAnsi" w:eastAsiaTheme="minorHAnsi" w:hAnsiTheme="minorHAnsi"/>
        </w:rPr>
        <w:br w:type="page"/>
      </w:r>
    </w:p>
    <w:p w14:paraId="6C94D84F" w14:textId="71940097" w:rsidR="00372816" w:rsidRPr="00372816" w:rsidRDefault="00816151" w:rsidP="00372816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14" w:name="_Toc28160239"/>
      <w:r>
        <w:rPr>
          <w:rFonts w:asciiTheme="minorHAnsi" w:eastAsiaTheme="minorHAnsi" w:hAnsiTheme="minorHAnsi" w:hint="eastAsia"/>
          <w:sz w:val="28"/>
          <w:szCs w:val="28"/>
        </w:rPr>
        <w:lastRenderedPageBreak/>
        <w:t>점프</w:t>
      </w:r>
      <w:r w:rsidRPr="00826B0D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r>
        <w:rPr>
          <w:rFonts w:asciiTheme="minorHAnsi" w:eastAsiaTheme="minorHAnsi" w:hAnsiTheme="minorHAnsi"/>
          <w:sz w:val="28"/>
          <w:szCs w:val="28"/>
        </w:rPr>
        <w:t>(Jump)</w:t>
      </w:r>
      <w:bookmarkEnd w:id="14"/>
    </w:p>
    <w:p w14:paraId="3556EDD0" w14:textId="5741D7D1" w:rsidR="00372816" w:rsidRPr="00826B0D" w:rsidRDefault="00372816" w:rsidP="00372816">
      <w:pPr>
        <w:pStyle w:val="a0"/>
        <w:rPr>
          <w:rFonts w:asciiTheme="minorHAnsi" w:eastAsiaTheme="minorHAnsi" w:hAnsiTheme="minorHAnsi"/>
        </w:rPr>
      </w:pPr>
      <w:r w:rsidRPr="00826B0D">
        <w:rPr>
          <w:rFonts w:asciiTheme="minorHAnsi" w:eastAsiaTheme="minorHAnsi" w:hAnsiTheme="minorHAnsi" w:hint="eastAsia"/>
        </w:rPr>
        <w:t xml:space="preserve">캐릭터 </w:t>
      </w:r>
      <w:r>
        <w:rPr>
          <w:rFonts w:asciiTheme="minorHAnsi" w:eastAsiaTheme="minorHAnsi" w:hAnsiTheme="minorHAnsi" w:hint="eastAsia"/>
        </w:rPr>
        <w:t>점프</w:t>
      </w:r>
      <w:r w:rsidRPr="00826B0D">
        <w:rPr>
          <w:rFonts w:asciiTheme="minorHAnsi" w:eastAsiaTheme="minorHAnsi" w:hAnsiTheme="minorHAnsi" w:hint="eastAsia"/>
        </w:rPr>
        <w:t xml:space="preserve"> </w:t>
      </w:r>
      <w:r w:rsidR="00BB0716">
        <w:rPr>
          <w:rFonts w:asciiTheme="minorHAnsi" w:eastAsiaTheme="minorHAnsi" w:hAnsiTheme="minorHAnsi" w:hint="eastAsia"/>
        </w:rPr>
        <w:t>FSM은 아래와 같다</w:t>
      </w:r>
      <w:r w:rsidRPr="00826B0D">
        <w:rPr>
          <w:rFonts w:asciiTheme="minorHAnsi" w:eastAsiaTheme="minorHAnsi" w:hAnsiTheme="minorHAnsi" w:hint="eastAsia"/>
        </w:rPr>
        <w:t>.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9167"/>
      </w:tblGrid>
      <w:tr w:rsidR="00372816" w:rsidRPr="00826B0D" w14:paraId="5FE6B711" w14:textId="77777777" w:rsidTr="00E509C1">
        <w:tc>
          <w:tcPr>
            <w:tcW w:w="8778" w:type="dxa"/>
            <w:shd w:val="clear" w:color="auto" w:fill="BFBFBF" w:themeFill="background1" w:themeFillShade="BF"/>
          </w:tcPr>
          <w:p w14:paraId="62EE029A" w14:textId="41771829" w:rsidR="00372816" w:rsidRPr="00826B0D" w:rsidRDefault="00372816" w:rsidP="00E509C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>
              <w:rPr>
                <w:rFonts w:asciiTheme="minorHAnsi" w:eastAsiaTheme="minorHAnsi" w:hAnsiTheme="minorHAnsi" w:hint="eastAsia"/>
                <w:b/>
                <w:szCs w:val="28"/>
              </w:rPr>
              <w:t>점프</w:t>
            </w:r>
            <w:r w:rsidRPr="00826B0D">
              <w:rPr>
                <w:rFonts w:asciiTheme="minorHAnsi" w:eastAsiaTheme="minorHAnsi" w:hAnsiTheme="minorHAnsi" w:hint="eastAsia"/>
                <w:b/>
                <w:szCs w:val="28"/>
              </w:rPr>
              <w:t xml:space="preserve"> </w:t>
            </w:r>
            <w:r w:rsidRPr="00826B0D">
              <w:rPr>
                <w:rFonts w:asciiTheme="minorHAnsi" w:eastAsiaTheme="minorHAnsi" w:hAnsiTheme="minorHAnsi"/>
                <w:b/>
                <w:szCs w:val="28"/>
              </w:rPr>
              <w:t>FSM</w:t>
            </w:r>
          </w:p>
        </w:tc>
      </w:tr>
      <w:tr w:rsidR="00372816" w:rsidRPr="00826B0D" w14:paraId="67E11062" w14:textId="77777777" w:rsidTr="00204A14">
        <w:trPr>
          <w:trHeight w:val="4635"/>
        </w:trPr>
        <w:tc>
          <w:tcPr>
            <w:tcW w:w="8778" w:type="dxa"/>
            <w:vAlign w:val="center"/>
          </w:tcPr>
          <w:p w14:paraId="310A014F" w14:textId="104BEFE0" w:rsidR="00372816" w:rsidRPr="00863908" w:rsidRDefault="00642E6F" w:rsidP="00204A14">
            <w:pPr>
              <w:pStyle w:val="a0"/>
              <w:numPr>
                <w:ilvl w:val="0"/>
                <w:numId w:val="0"/>
              </w:numPr>
              <w:jc w:val="center"/>
            </w:pPr>
            <w:r>
              <w:object w:dxaOrig="9030" w:dyaOrig="5280" w14:anchorId="354E1A19">
                <v:shape id="_x0000_i1039" type="#_x0000_t75" style="width:452pt;height:264.5pt" o:ole="">
                  <v:imagedata r:id="rId37" o:title=""/>
                </v:shape>
                <o:OLEObject Type="Embed" ProgID="PBrush" ShapeID="_x0000_i1039" DrawAspect="Content" ObjectID="_1638775163" r:id="rId38"/>
              </w:object>
            </w:r>
          </w:p>
        </w:tc>
      </w:tr>
    </w:tbl>
    <w:p w14:paraId="11CB883D" w14:textId="45D6CA2F" w:rsidR="00816151" w:rsidRDefault="00BB0716" w:rsidP="00816151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이동상태에서 점프에 관한 키나 버튼을 입력하여,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점프가 발동된 상태다.</w:t>
      </w:r>
    </w:p>
    <w:p w14:paraId="11ECC3DF" w14:textId="4C540F13" w:rsidR="00BB0716" w:rsidRPr="00826B0D" w:rsidRDefault="00BB0716" w:rsidP="00BB0716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최고점을 지나면 낙하(</w:t>
      </w:r>
      <w:r>
        <w:rPr>
          <w:rFonts w:asciiTheme="minorHAnsi" w:eastAsiaTheme="minorHAnsi" w:hAnsiTheme="minorHAnsi"/>
        </w:rPr>
        <w:t>Fall)</w:t>
      </w:r>
      <w:r>
        <w:rPr>
          <w:rFonts w:asciiTheme="minorHAnsi" w:eastAsiaTheme="minorHAnsi" w:hAnsiTheme="minorHAnsi" w:hint="eastAsia"/>
        </w:rPr>
        <w:t xml:space="preserve"> 상태로 전환된다. </w:t>
      </w:r>
    </w:p>
    <w:p w14:paraId="74D1B6A5" w14:textId="660D105E" w:rsidR="00BB0716" w:rsidRDefault="00BB0716" w:rsidP="00BB0716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점프 </w:t>
      </w:r>
      <w:r w:rsidR="00E509C1">
        <w:rPr>
          <w:rFonts w:asciiTheme="minorHAnsi" w:eastAsiaTheme="minorHAnsi" w:hAnsiTheme="minorHAnsi" w:hint="eastAsia"/>
        </w:rPr>
        <w:t xml:space="preserve">도중 몬스터에게 피해를 받아 </w:t>
      </w:r>
      <w:r w:rsidR="00713E7B">
        <w:rPr>
          <w:rFonts w:asciiTheme="minorHAnsi" w:eastAsiaTheme="minorHAnsi" w:hAnsiTheme="minorHAnsi" w:hint="eastAsia"/>
        </w:rPr>
        <w:t>점프가</w:t>
      </w:r>
      <w:r w:rsidR="00E509C1">
        <w:rPr>
          <w:rFonts w:asciiTheme="minorHAnsi" w:eastAsiaTheme="minorHAnsi" w:hAnsiTheme="minorHAnsi" w:hint="eastAsia"/>
        </w:rPr>
        <w:t xml:space="preserve"> 캔슬 될 수 있다.</w:t>
      </w:r>
      <w:r w:rsidR="00E509C1" w:rsidRPr="00E509C1">
        <w:rPr>
          <w:rFonts w:asciiTheme="minorHAnsi" w:eastAsiaTheme="minorHAnsi" w:hAnsiTheme="minorHAnsi" w:hint="eastAsia"/>
        </w:rPr>
        <w:t xml:space="preserve"> </w:t>
      </w:r>
      <w:r w:rsidR="000131C0">
        <w:rPr>
          <w:rFonts w:asciiTheme="minorHAnsi" w:eastAsiaTheme="minorHAnsi" w:hAnsiTheme="minorHAnsi" w:hint="eastAsia"/>
        </w:rPr>
        <w:t>몬스터의 공격으로 피격(</w:t>
      </w:r>
      <w:r w:rsidR="000131C0">
        <w:rPr>
          <w:rFonts w:asciiTheme="minorHAnsi" w:eastAsiaTheme="minorHAnsi" w:hAnsiTheme="minorHAnsi"/>
        </w:rPr>
        <w:t xml:space="preserve">Attacked) </w:t>
      </w:r>
      <w:r w:rsidR="000131C0">
        <w:rPr>
          <w:rFonts w:asciiTheme="minorHAnsi" w:eastAsiaTheme="minorHAnsi" w:hAnsiTheme="minorHAnsi" w:hint="eastAsia"/>
        </w:rPr>
        <w:t>상태로 전환된다.</w:t>
      </w:r>
    </w:p>
    <w:p w14:paraId="1E39E322" w14:textId="455B40FD" w:rsidR="00630C9F" w:rsidRPr="00BB0716" w:rsidRDefault="00630C9F" w:rsidP="00BB0716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점프 도중에는 어떠한 동작도 불가능하다.</w:t>
      </w:r>
    </w:p>
    <w:p w14:paraId="70B2D35A" w14:textId="1D54607A" w:rsidR="007C3FEB" w:rsidRDefault="007C3FEB" w:rsidP="00816151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다만 공중 대쉬나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스킬이 추가될 경우 분화한다.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2980"/>
        <w:gridCol w:w="2980"/>
        <w:gridCol w:w="2981"/>
      </w:tblGrid>
      <w:tr w:rsidR="003F3171" w:rsidRPr="00826B0D" w14:paraId="3DFCCB74" w14:textId="77777777" w:rsidTr="00BA2B91">
        <w:tc>
          <w:tcPr>
            <w:tcW w:w="8941" w:type="dxa"/>
            <w:gridSpan w:val="3"/>
            <w:shd w:val="clear" w:color="auto" w:fill="BFBFBF" w:themeFill="background1" w:themeFillShade="BF"/>
            <w:vAlign w:val="center"/>
          </w:tcPr>
          <w:p w14:paraId="2800B3C1" w14:textId="52785CCA" w:rsidR="003F3171" w:rsidRPr="00826B0D" w:rsidRDefault="00731B0D" w:rsidP="00BA2B91">
            <w:pPr>
              <w:pStyle w:val="a0"/>
              <w:numPr>
                <w:ilvl w:val="0"/>
                <w:numId w:val="0"/>
              </w:numPr>
              <w:ind w:leftChars="-1" w:left="-2" w:firstLine="1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</w:rPr>
              <w:t>점프 모션</w:t>
            </w:r>
          </w:p>
        </w:tc>
      </w:tr>
      <w:tr w:rsidR="003F3171" w:rsidRPr="00826B0D" w14:paraId="661CFA85" w14:textId="77777777" w:rsidTr="00BA2B91">
        <w:trPr>
          <w:trHeight w:val="2809"/>
        </w:trPr>
        <w:tc>
          <w:tcPr>
            <w:tcW w:w="2980" w:type="dxa"/>
            <w:vAlign w:val="center"/>
          </w:tcPr>
          <w:p w14:paraId="261600E7" w14:textId="471D28CC" w:rsidR="003F3171" w:rsidRPr="003F3171" w:rsidRDefault="00571A0F" w:rsidP="00BA2B91">
            <w:pPr>
              <w:pStyle w:val="a0"/>
              <w:numPr>
                <w:ilvl w:val="0"/>
                <w:numId w:val="0"/>
              </w:numPr>
              <w:jc w:val="center"/>
            </w:pPr>
            <w:r>
              <w:object w:dxaOrig="2640" w:dyaOrig="2580" w14:anchorId="4737EA1D">
                <v:shape id="_x0000_i1040" type="#_x0000_t75" style="width:131.5pt;height:129pt" o:ole="">
                  <v:imagedata r:id="rId39" o:title=""/>
                </v:shape>
                <o:OLEObject Type="Embed" ProgID="PBrush" ShapeID="_x0000_i1040" DrawAspect="Content" ObjectID="_1638775164" r:id="rId40"/>
              </w:object>
            </w:r>
          </w:p>
        </w:tc>
        <w:tc>
          <w:tcPr>
            <w:tcW w:w="2980" w:type="dxa"/>
            <w:vAlign w:val="center"/>
          </w:tcPr>
          <w:p w14:paraId="352D56A4" w14:textId="2B143155" w:rsidR="003F3171" w:rsidRPr="00826B0D" w:rsidRDefault="00571A0F" w:rsidP="00BA2B9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2442A081">
                <v:shape id="_x0000_i1041" type="#_x0000_t75" style="width:131.5pt;height:129pt" o:ole="">
                  <v:imagedata r:id="rId41" o:title=""/>
                </v:shape>
                <o:OLEObject Type="Embed" ProgID="PBrush" ShapeID="_x0000_i1041" DrawAspect="Content" ObjectID="_1638775165" r:id="rId42"/>
              </w:object>
            </w:r>
          </w:p>
        </w:tc>
        <w:tc>
          <w:tcPr>
            <w:tcW w:w="2981" w:type="dxa"/>
            <w:vAlign w:val="center"/>
          </w:tcPr>
          <w:p w14:paraId="27619850" w14:textId="45E5F567" w:rsidR="003F3171" w:rsidRPr="00826B0D" w:rsidRDefault="00571A0F" w:rsidP="00BA2B9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31FCAF83">
                <v:shape id="_x0000_i1042" type="#_x0000_t75" style="width:131.5pt;height:129pt" o:ole="">
                  <v:imagedata r:id="rId43" o:title=""/>
                </v:shape>
                <o:OLEObject Type="Embed" ProgID="PBrush" ShapeID="_x0000_i1042" DrawAspect="Content" ObjectID="_1638775166" r:id="rId44"/>
              </w:object>
            </w:r>
          </w:p>
        </w:tc>
      </w:tr>
    </w:tbl>
    <w:p w14:paraId="12732BDC" w14:textId="3C446084" w:rsidR="002106A6" w:rsidRDefault="002106A6" w:rsidP="00654FBA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26377787" w14:textId="77777777" w:rsidR="002106A6" w:rsidRDefault="002106A6">
      <w:pPr>
        <w:widowControl/>
        <w:wordWrap/>
        <w:autoSpaceDE/>
        <w:autoSpaceDN/>
        <w:jc w:val="left"/>
        <w:rPr>
          <w:rFonts w:asciiTheme="minorHAnsi" w:eastAsiaTheme="minorHAnsi" w:hAnsiTheme="minorHAnsi"/>
          <w:sz w:val="22"/>
          <w:szCs w:val="24"/>
        </w:rPr>
      </w:pPr>
      <w:r>
        <w:rPr>
          <w:rFonts w:asciiTheme="minorHAnsi" w:eastAsiaTheme="minorHAnsi" w:hAnsiTheme="minorHAnsi"/>
        </w:rPr>
        <w:br w:type="page"/>
      </w:r>
    </w:p>
    <w:p w14:paraId="39037D46" w14:textId="27C76A9C" w:rsidR="00654FBA" w:rsidRPr="00826B0D" w:rsidRDefault="00654FBA" w:rsidP="00654FBA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15" w:name="_Toc28160240"/>
      <w:r w:rsidRPr="00826B0D">
        <w:rPr>
          <w:rFonts w:asciiTheme="minorHAnsi" w:eastAsiaTheme="minorHAnsi" w:hAnsiTheme="minorHAnsi" w:hint="eastAsia"/>
          <w:sz w:val="28"/>
          <w:szCs w:val="28"/>
        </w:rPr>
        <w:lastRenderedPageBreak/>
        <w:t xml:space="preserve">낙하 </w:t>
      </w:r>
      <w:r w:rsidR="00816151">
        <w:rPr>
          <w:rFonts w:asciiTheme="minorHAnsi" w:eastAsiaTheme="minorHAnsi" w:hAnsiTheme="minorHAnsi"/>
          <w:sz w:val="28"/>
          <w:szCs w:val="28"/>
        </w:rPr>
        <w:t>(Fall)</w:t>
      </w:r>
      <w:bookmarkEnd w:id="15"/>
    </w:p>
    <w:p w14:paraId="03E0C479" w14:textId="44246B4B" w:rsidR="00654FBA" w:rsidRDefault="00BB0716" w:rsidP="00654FBA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최고점이 지나 자연스럽게 낙하하게 된 상태다.</w:t>
      </w:r>
    </w:p>
    <w:p w14:paraId="4434F616" w14:textId="5491C2DF" w:rsidR="00BB0716" w:rsidRDefault="00BB0716" w:rsidP="00654FBA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지면과 부딪치면 착지(</w:t>
      </w:r>
      <w:r>
        <w:rPr>
          <w:rFonts w:asciiTheme="minorHAnsi" w:eastAsiaTheme="minorHAnsi" w:hAnsiTheme="minorHAnsi"/>
        </w:rPr>
        <w:t xml:space="preserve">Land) </w:t>
      </w:r>
      <w:r>
        <w:rPr>
          <w:rFonts w:asciiTheme="minorHAnsi" w:eastAsiaTheme="minorHAnsi" w:hAnsiTheme="minorHAnsi" w:hint="eastAsia"/>
        </w:rPr>
        <w:t>상태로 전환된다.</w:t>
      </w:r>
    </w:p>
    <w:p w14:paraId="76EDD22E" w14:textId="0E3AD49C" w:rsidR="00A2711E" w:rsidRPr="00A2711E" w:rsidRDefault="00A2711E" w:rsidP="00A2711E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낙하 도중 몬스터에게 피해를 받으면 넉다운(</w:t>
      </w:r>
      <w:r>
        <w:rPr>
          <w:rFonts w:asciiTheme="minorHAnsi" w:eastAsiaTheme="minorHAnsi" w:hAnsiTheme="minorHAnsi"/>
        </w:rPr>
        <w:t xml:space="preserve">KnockDown) </w:t>
      </w:r>
      <w:r>
        <w:rPr>
          <w:rFonts w:asciiTheme="minorHAnsi" w:eastAsiaTheme="minorHAnsi" w:hAnsiTheme="minorHAnsi" w:hint="eastAsia"/>
        </w:rPr>
        <w:t>상태가 된다</w:t>
      </w:r>
      <w:r>
        <w:rPr>
          <w:rFonts w:asciiTheme="minorHAnsi" w:eastAsiaTheme="minorHAnsi" w:hAnsiTheme="minorHAnsi"/>
        </w:rPr>
        <w:t>.</w:t>
      </w:r>
    </w:p>
    <w:p w14:paraId="6EFD4330" w14:textId="01FB0DA9" w:rsidR="007C3FEB" w:rsidRPr="00BB0716" w:rsidRDefault="00BB0716" w:rsidP="00BB0716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마찬가지로 낙하중에는 어떠한 동작도 불가능하다.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2980"/>
        <w:gridCol w:w="2980"/>
        <w:gridCol w:w="2981"/>
      </w:tblGrid>
      <w:tr w:rsidR="003F3171" w:rsidRPr="00826B0D" w14:paraId="6D2E48FB" w14:textId="77777777" w:rsidTr="00BA2B91">
        <w:tc>
          <w:tcPr>
            <w:tcW w:w="8941" w:type="dxa"/>
            <w:gridSpan w:val="3"/>
            <w:shd w:val="clear" w:color="auto" w:fill="BFBFBF" w:themeFill="background1" w:themeFillShade="BF"/>
            <w:vAlign w:val="center"/>
          </w:tcPr>
          <w:p w14:paraId="00C3A8C5" w14:textId="0E8D662E" w:rsidR="003F3171" w:rsidRPr="00826B0D" w:rsidRDefault="00731B0D" w:rsidP="00BA2B91">
            <w:pPr>
              <w:pStyle w:val="a0"/>
              <w:numPr>
                <w:ilvl w:val="0"/>
                <w:numId w:val="0"/>
              </w:numPr>
              <w:ind w:leftChars="-1" w:left="-2" w:firstLine="1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</w:rPr>
              <w:t>낙하 모션</w:t>
            </w:r>
          </w:p>
        </w:tc>
      </w:tr>
      <w:tr w:rsidR="003F3171" w:rsidRPr="00826B0D" w14:paraId="2317B5F5" w14:textId="77777777" w:rsidTr="00BA2B91">
        <w:trPr>
          <w:trHeight w:val="2809"/>
        </w:trPr>
        <w:tc>
          <w:tcPr>
            <w:tcW w:w="2980" w:type="dxa"/>
            <w:vAlign w:val="center"/>
          </w:tcPr>
          <w:p w14:paraId="23B2C6F6" w14:textId="527EF305" w:rsidR="003F3171" w:rsidRPr="003F3171" w:rsidRDefault="00571A0F" w:rsidP="00BA2B91">
            <w:pPr>
              <w:pStyle w:val="a0"/>
              <w:numPr>
                <w:ilvl w:val="0"/>
                <w:numId w:val="0"/>
              </w:numPr>
              <w:jc w:val="center"/>
            </w:pPr>
            <w:r>
              <w:object w:dxaOrig="2640" w:dyaOrig="2580" w14:anchorId="251FDD71">
                <v:shape id="_x0000_i1043" type="#_x0000_t75" style="width:131.5pt;height:129pt" o:ole="">
                  <v:imagedata r:id="rId45" o:title=""/>
                </v:shape>
                <o:OLEObject Type="Embed" ProgID="PBrush" ShapeID="_x0000_i1043" DrawAspect="Content" ObjectID="_1638775167" r:id="rId46"/>
              </w:object>
            </w:r>
          </w:p>
        </w:tc>
        <w:tc>
          <w:tcPr>
            <w:tcW w:w="2980" w:type="dxa"/>
            <w:vAlign w:val="center"/>
          </w:tcPr>
          <w:p w14:paraId="1C87A176" w14:textId="25F94BCA" w:rsidR="003F3171" w:rsidRPr="00826B0D" w:rsidRDefault="00571A0F" w:rsidP="00BA2B9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6BD00268">
                <v:shape id="_x0000_i1044" type="#_x0000_t75" style="width:131.5pt;height:129pt" o:ole="">
                  <v:imagedata r:id="rId47" o:title=""/>
                </v:shape>
                <o:OLEObject Type="Embed" ProgID="PBrush" ShapeID="_x0000_i1044" DrawAspect="Content" ObjectID="_1638775168" r:id="rId48"/>
              </w:object>
            </w:r>
          </w:p>
        </w:tc>
        <w:tc>
          <w:tcPr>
            <w:tcW w:w="2981" w:type="dxa"/>
            <w:vAlign w:val="center"/>
          </w:tcPr>
          <w:p w14:paraId="1A49FA65" w14:textId="0C5F8E01" w:rsidR="003F3171" w:rsidRPr="00826B0D" w:rsidRDefault="00571A0F" w:rsidP="00BA2B9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5564856D">
                <v:shape id="_x0000_i1045" type="#_x0000_t75" style="width:131.5pt;height:129pt" o:ole="">
                  <v:imagedata r:id="rId49" o:title=""/>
                </v:shape>
                <o:OLEObject Type="Embed" ProgID="PBrush" ShapeID="_x0000_i1045" DrawAspect="Content" ObjectID="_1638775169" r:id="rId50"/>
              </w:object>
            </w:r>
          </w:p>
        </w:tc>
      </w:tr>
    </w:tbl>
    <w:p w14:paraId="2ECDC3FE" w14:textId="5A1BAD3D" w:rsidR="00816151" w:rsidRDefault="00816151" w:rsidP="00816151">
      <w:pPr>
        <w:pStyle w:val="a0"/>
        <w:numPr>
          <w:ilvl w:val="0"/>
          <w:numId w:val="0"/>
        </w:numPr>
        <w:ind w:left="687" w:hanging="403"/>
        <w:rPr>
          <w:rFonts w:asciiTheme="minorHAnsi" w:eastAsiaTheme="minorHAnsi" w:hAnsiTheme="minorHAnsi"/>
        </w:rPr>
      </w:pPr>
    </w:p>
    <w:p w14:paraId="61025905" w14:textId="76081118" w:rsidR="00816151" w:rsidRPr="00826B0D" w:rsidRDefault="005807F4" w:rsidP="00816151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16" w:name="_Toc28160241"/>
      <w:r>
        <w:rPr>
          <w:rFonts w:asciiTheme="minorHAnsi" w:eastAsiaTheme="minorHAnsi" w:hAnsiTheme="minorHAnsi" w:hint="eastAsia"/>
          <w:sz w:val="28"/>
          <w:szCs w:val="28"/>
        </w:rPr>
        <w:t xml:space="preserve">착지 </w:t>
      </w:r>
      <w:r>
        <w:rPr>
          <w:rFonts w:asciiTheme="minorHAnsi" w:eastAsiaTheme="minorHAnsi" w:hAnsiTheme="minorHAnsi"/>
          <w:sz w:val="28"/>
          <w:szCs w:val="28"/>
        </w:rPr>
        <w:t>(Land)</w:t>
      </w:r>
      <w:bookmarkEnd w:id="16"/>
    </w:p>
    <w:p w14:paraId="321DF553" w14:textId="1C8318CC" w:rsidR="00816151" w:rsidRDefault="005807F4" w:rsidP="00816151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낙하 상태에서 지면과 부딪</w:t>
      </w:r>
      <w:r w:rsidR="00BB0716">
        <w:rPr>
          <w:rFonts w:asciiTheme="minorHAnsi" w:eastAsiaTheme="minorHAnsi" w:hAnsiTheme="minorHAnsi" w:hint="eastAsia"/>
        </w:rPr>
        <w:t>친 상태다</w:t>
      </w:r>
      <w:r>
        <w:rPr>
          <w:rFonts w:asciiTheme="minorHAnsi" w:eastAsiaTheme="minorHAnsi" w:hAnsiTheme="minorHAnsi" w:hint="eastAsia"/>
        </w:rPr>
        <w:t>.</w:t>
      </w:r>
    </w:p>
    <w:p w14:paraId="6C5B1962" w14:textId="48202CA8" w:rsidR="00BB0716" w:rsidRPr="00826B0D" w:rsidRDefault="00BB0716" w:rsidP="00816151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모션이 종료되면 대기(</w:t>
      </w:r>
      <w:r>
        <w:rPr>
          <w:rFonts w:asciiTheme="minorHAnsi" w:eastAsiaTheme="minorHAnsi" w:hAnsiTheme="minorHAnsi"/>
        </w:rPr>
        <w:t xml:space="preserve">Idle) </w:t>
      </w:r>
      <w:r>
        <w:rPr>
          <w:rFonts w:asciiTheme="minorHAnsi" w:eastAsiaTheme="minorHAnsi" w:hAnsiTheme="minorHAnsi" w:hint="eastAsia"/>
        </w:rPr>
        <w:t>상태로 전환된다.</w:t>
      </w:r>
    </w:p>
    <w:p w14:paraId="550DF1C0" w14:textId="5D19D0CE" w:rsidR="00BB0716" w:rsidRPr="007B5E5D" w:rsidRDefault="00EB378D" w:rsidP="00204A14">
      <w:pPr>
        <w:pStyle w:val="a0"/>
        <w:rPr>
          <w:rFonts w:asciiTheme="minorHAnsi" w:eastAsiaTheme="minorHAnsi" w:hAnsiTheme="minorHAnsi"/>
        </w:rPr>
      </w:pPr>
      <w:r w:rsidRPr="007B5E5D">
        <w:rPr>
          <w:rFonts w:asciiTheme="minorHAnsi" w:eastAsiaTheme="minorHAnsi" w:hAnsiTheme="minorHAnsi" w:hint="eastAsia"/>
        </w:rPr>
        <w:t>5</w:t>
      </w:r>
      <w:r w:rsidRPr="007B5E5D">
        <w:rPr>
          <w:rFonts w:asciiTheme="minorHAnsi" w:eastAsiaTheme="minorHAnsi" w:hAnsiTheme="minorHAnsi"/>
        </w:rPr>
        <w:t xml:space="preserve">m </w:t>
      </w:r>
      <w:r w:rsidRPr="007B5E5D">
        <w:rPr>
          <w:rFonts w:asciiTheme="minorHAnsi" w:eastAsiaTheme="minorHAnsi" w:hAnsiTheme="minorHAnsi" w:hint="eastAsia"/>
        </w:rPr>
        <w:t>이상 낙하하였다면</w:t>
      </w:r>
      <w:r w:rsidRPr="007B5E5D">
        <w:rPr>
          <w:rFonts w:asciiTheme="minorHAnsi" w:eastAsiaTheme="minorHAnsi" w:hAnsiTheme="minorHAnsi"/>
        </w:rPr>
        <w:t xml:space="preserve"> </w:t>
      </w:r>
      <w:r w:rsidR="005807F4" w:rsidRPr="007B5E5D">
        <w:rPr>
          <w:rFonts w:asciiTheme="minorHAnsi" w:eastAsiaTheme="minorHAnsi" w:hAnsiTheme="minorHAnsi" w:hint="eastAsia"/>
        </w:rPr>
        <w:t>소량의 데미지를 캐릭터에게 부여한다.</w:t>
      </w:r>
      <w:r w:rsidR="007B5E5D" w:rsidRPr="007B5E5D">
        <w:rPr>
          <w:rFonts w:asciiTheme="minorHAnsi" w:eastAsiaTheme="minorHAnsi" w:hAnsiTheme="minorHAnsi"/>
        </w:rPr>
        <w:t xml:space="preserve"> </w:t>
      </w:r>
      <w:r w:rsidR="007B5E5D" w:rsidRPr="007B5E5D">
        <w:rPr>
          <w:rFonts w:asciiTheme="minorHAnsi" w:eastAsiaTheme="minorHAnsi" w:hAnsiTheme="minorHAnsi" w:hint="eastAsia"/>
        </w:rPr>
        <w:t>이때</w:t>
      </w:r>
      <w:r w:rsidR="007B5E5D">
        <w:rPr>
          <w:rFonts w:asciiTheme="minorHAnsi" w:eastAsiaTheme="minorHAnsi" w:hAnsiTheme="minorHAnsi" w:hint="eastAsia"/>
        </w:rPr>
        <w:t xml:space="preserve"> </w:t>
      </w:r>
      <w:r w:rsidR="00BB0716" w:rsidRPr="007B5E5D">
        <w:rPr>
          <w:rFonts w:asciiTheme="minorHAnsi" w:eastAsiaTheme="minorHAnsi" w:hAnsiTheme="minorHAnsi" w:hint="eastAsia"/>
        </w:rPr>
        <w:t xml:space="preserve">캐릭터가 바라본 방향으로 </w:t>
      </w:r>
      <w:r w:rsidR="00BB0716" w:rsidRPr="007B5E5D">
        <w:rPr>
          <w:rFonts w:asciiTheme="minorHAnsi" w:eastAsiaTheme="minorHAnsi" w:hAnsiTheme="minorHAnsi"/>
        </w:rPr>
        <w:t xml:space="preserve">0.5m </w:t>
      </w:r>
      <w:r w:rsidR="00BB0716" w:rsidRPr="007B5E5D">
        <w:rPr>
          <w:rFonts w:asciiTheme="minorHAnsi" w:eastAsiaTheme="minorHAnsi" w:hAnsiTheme="minorHAnsi" w:hint="eastAsia"/>
        </w:rPr>
        <w:t>만큼 밀어낸다.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2980"/>
        <w:gridCol w:w="2980"/>
        <w:gridCol w:w="2981"/>
      </w:tblGrid>
      <w:tr w:rsidR="003F3171" w:rsidRPr="00826B0D" w14:paraId="6C407184" w14:textId="77777777" w:rsidTr="00BA2B91">
        <w:tc>
          <w:tcPr>
            <w:tcW w:w="8941" w:type="dxa"/>
            <w:gridSpan w:val="3"/>
            <w:shd w:val="clear" w:color="auto" w:fill="BFBFBF" w:themeFill="background1" w:themeFillShade="BF"/>
            <w:vAlign w:val="center"/>
          </w:tcPr>
          <w:p w14:paraId="5FAC337F" w14:textId="1B10A7D1" w:rsidR="003F3171" w:rsidRPr="00826B0D" w:rsidRDefault="00731B0D" w:rsidP="00BA2B91">
            <w:pPr>
              <w:pStyle w:val="a0"/>
              <w:numPr>
                <w:ilvl w:val="0"/>
                <w:numId w:val="0"/>
              </w:numPr>
              <w:ind w:leftChars="-1" w:left="-2" w:firstLine="1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</w:rPr>
              <w:t>착지 모션</w:t>
            </w:r>
          </w:p>
        </w:tc>
      </w:tr>
      <w:tr w:rsidR="003F3171" w:rsidRPr="00826B0D" w14:paraId="6B0960BC" w14:textId="77777777" w:rsidTr="00BA2B91">
        <w:trPr>
          <w:trHeight w:val="2809"/>
        </w:trPr>
        <w:tc>
          <w:tcPr>
            <w:tcW w:w="2980" w:type="dxa"/>
            <w:vAlign w:val="center"/>
          </w:tcPr>
          <w:p w14:paraId="7F4FC1BF" w14:textId="1D728404" w:rsidR="003F3171" w:rsidRPr="003F3171" w:rsidRDefault="00571A0F" w:rsidP="00BA2B91">
            <w:pPr>
              <w:pStyle w:val="a0"/>
              <w:numPr>
                <w:ilvl w:val="0"/>
                <w:numId w:val="0"/>
              </w:numPr>
              <w:jc w:val="center"/>
            </w:pPr>
            <w:r>
              <w:object w:dxaOrig="2640" w:dyaOrig="2580" w14:anchorId="00E2F235">
                <v:shape id="_x0000_i1046" type="#_x0000_t75" style="width:131.5pt;height:129pt" o:ole="">
                  <v:imagedata r:id="rId51" o:title=""/>
                </v:shape>
                <o:OLEObject Type="Embed" ProgID="PBrush" ShapeID="_x0000_i1046" DrawAspect="Content" ObjectID="_1638775170" r:id="rId52"/>
              </w:object>
            </w:r>
          </w:p>
        </w:tc>
        <w:tc>
          <w:tcPr>
            <w:tcW w:w="2980" w:type="dxa"/>
            <w:vAlign w:val="center"/>
          </w:tcPr>
          <w:p w14:paraId="31C8B2B3" w14:textId="66D94609" w:rsidR="003F3171" w:rsidRPr="00826B0D" w:rsidRDefault="00571A0F" w:rsidP="00BA2B9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0F8B1CB7">
                <v:shape id="_x0000_i1047" type="#_x0000_t75" style="width:131.5pt;height:129pt" o:ole="">
                  <v:imagedata r:id="rId53" o:title=""/>
                </v:shape>
                <o:OLEObject Type="Embed" ProgID="PBrush" ShapeID="_x0000_i1047" DrawAspect="Content" ObjectID="_1638775171" r:id="rId54"/>
              </w:object>
            </w:r>
          </w:p>
        </w:tc>
        <w:tc>
          <w:tcPr>
            <w:tcW w:w="2981" w:type="dxa"/>
            <w:vAlign w:val="center"/>
          </w:tcPr>
          <w:p w14:paraId="7B7C4FAC" w14:textId="1F2C0B37" w:rsidR="003F3171" w:rsidRPr="00826B0D" w:rsidRDefault="00571A0F" w:rsidP="00BA2B9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2860A87A">
                <v:shape id="_x0000_i1048" type="#_x0000_t75" style="width:131.5pt;height:129pt" o:ole="">
                  <v:imagedata r:id="rId55" o:title=""/>
                </v:shape>
                <o:OLEObject Type="Embed" ProgID="PBrush" ShapeID="_x0000_i1048" DrawAspect="Content" ObjectID="_1638775172" r:id="rId56"/>
              </w:object>
            </w:r>
          </w:p>
        </w:tc>
      </w:tr>
    </w:tbl>
    <w:p w14:paraId="30ABE8E4" w14:textId="4E123510" w:rsidR="00816151" w:rsidRDefault="00816151" w:rsidP="00816151">
      <w:pPr>
        <w:pStyle w:val="a0"/>
        <w:numPr>
          <w:ilvl w:val="0"/>
          <w:numId w:val="0"/>
        </w:numPr>
        <w:ind w:left="687" w:hanging="403"/>
        <w:rPr>
          <w:rFonts w:asciiTheme="minorHAnsi" w:eastAsiaTheme="minorHAnsi" w:hAnsiTheme="minorHAnsi"/>
        </w:rPr>
      </w:pPr>
    </w:p>
    <w:p w14:paraId="69E09AE0" w14:textId="488CA4AC" w:rsidR="00F154C5" w:rsidRDefault="00F154C5">
      <w:pPr>
        <w:widowControl/>
        <w:wordWrap/>
        <w:autoSpaceDE/>
        <w:autoSpaceDN/>
        <w:jc w:val="left"/>
        <w:rPr>
          <w:rFonts w:asciiTheme="minorHAnsi" w:eastAsiaTheme="minorHAnsi" w:hAnsiTheme="minorHAnsi"/>
          <w:szCs w:val="28"/>
        </w:rPr>
      </w:pPr>
      <w:r>
        <w:rPr>
          <w:rFonts w:asciiTheme="minorHAnsi" w:eastAsiaTheme="minorHAnsi" w:hAnsiTheme="minorHAnsi"/>
          <w:szCs w:val="28"/>
        </w:rPr>
        <w:br w:type="page"/>
      </w:r>
    </w:p>
    <w:p w14:paraId="469BC5DC" w14:textId="7234C27F" w:rsidR="00816151" w:rsidRPr="00647840" w:rsidRDefault="00647840" w:rsidP="00647840">
      <w:pPr>
        <w:pStyle w:val="a1"/>
        <w:rPr>
          <w:rFonts w:asciiTheme="minorHAnsi" w:eastAsiaTheme="minorHAnsi" w:hAnsiTheme="minorHAnsi"/>
          <w:sz w:val="32"/>
          <w:szCs w:val="32"/>
        </w:rPr>
      </w:pPr>
      <w:bookmarkStart w:id="17" w:name="_Toc28160242"/>
      <w:r>
        <w:rPr>
          <w:rFonts w:asciiTheme="minorHAnsi" w:eastAsiaTheme="minorHAnsi" w:hAnsiTheme="minorHAnsi" w:hint="eastAsia"/>
          <w:sz w:val="32"/>
          <w:szCs w:val="32"/>
        </w:rPr>
        <w:lastRenderedPageBreak/>
        <w:t>전투</w:t>
      </w:r>
      <w:bookmarkEnd w:id="17"/>
      <w:r>
        <w:rPr>
          <w:rFonts w:asciiTheme="minorHAnsi" w:eastAsiaTheme="minorHAnsi" w:hAnsiTheme="minorHAnsi" w:hint="eastAsia"/>
          <w:sz w:val="32"/>
          <w:szCs w:val="32"/>
        </w:rPr>
        <w:t xml:space="preserve"> </w:t>
      </w:r>
    </w:p>
    <w:p w14:paraId="6E45414B" w14:textId="413C8216" w:rsidR="00654FBA" w:rsidRPr="00826B0D" w:rsidRDefault="00654FBA" w:rsidP="00654FBA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18" w:name="_Toc28160243"/>
      <w:r w:rsidRPr="00826B0D">
        <w:rPr>
          <w:rFonts w:asciiTheme="minorHAnsi" w:eastAsiaTheme="minorHAnsi" w:hAnsiTheme="minorHAnsi" w:hint="eastAsia"/>
          <w:sz w:val="28"/>
          <w:szCs w:val="28"/>
        </w:rPr>
        <w:t xml:space="preserve">전투 </w:t>
      </w:r>
      <w:r w:rsidRPr="00826B0D">
        <w:rPr>
          <w:rFonts w:asciiTheme="minorHAnsi" w:eastAsiaTheme="minorHAnsi" w:hAnsiTheme="minorHAnsi"/>
          <w:sz w:val="28"/>
          <w:szCs w:val="28"/>
        </w:rPr>
        <w:t>FSM</w:t>
      </w:r>
      <w:bookmarkEnd w:id="18"/>
    </w:p>
    <w:p w14:paraId="5A4B0CF9" w14:textId="07C070A9" w:rsidR="005B0A06" w:rsidRDefault="005B0A06" w:rsidP="00654FBA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전투 </w:t>
      </w:r>
      <w:r>
        <w:rPr>
          <w:rFonts w:asciiTheme="minorHAnsi" w:eastAsiaTheme="minorHAnsi" w:hAnsiTheme="minorHAnsi"/>
        </w:rPr>
        <w:t>FSM</w:t>
      </w:r>
      <w:r>
        <w:rPr>
          <w:rFonts w:asciiTheme="minorHAnsi" w:eastAsiaTheme="minorHAnsi" w:hAnsiTheme="minorHAnsi" w:hint="eastAsia"/>
        </w:rPr>
        <w:t>은 공격</w:t>
      </w:r>
      <w:r w:rsidR="004E4CC5">
        <w:rPr>
          <w:rFonts w:asciiTheme="minorHAnsi" w:eastAsiaTheme="minorHAnsi" w:hAnsiTheme="minorHAnsi" w:hint="eastAsia"/>
        </w:rPr>
        <w:t>(</w:t>
      </w:r>
      <w:r w:rsidR="004E4CC5">
        <w:rPr>
          <w:rFonts w:asciiTheme="minorHAnsi" w:eastAsiaTheme="minorHAnsi" w:hAnsiTheme="minorHAnsi"/>
        </w:rPr>
        <w:t>Attack</w:t>
      </w:r>
      <w:r w:rsidR="004E4CC5">
        <w:rPr>
          <w:rFonts w:asciiTheme="minorHAnsi" w:eastAsiaTheme="minorHAnsi" w:hAnsiTheme="minorHAnsi" w:hint="eastAsia"/>
        </w:rPr>
        <w:t>)</w:t>
      </w:r>
      <w:r>
        <w:rPr>
          <w:rFonts w:asciiTheme="minorHAnsi" w:eastAsiaTheme="minorHAnsi" w:hAnsiTheme="minorHAnsi" w:hint="eastAsia"/>
        </w:rPr>
        <w:t xml:space="preserve"> 상태와 피격</w:t>
      </w:r>
      <w:r w:rsidR="004E4CC5">
        <w:rPr>
          <w:rFonts w:asciiTheme="minorHAnsi" w:eastAsiaTheme="minorHAnsi" w:hAnsiTheme="minorHAnsi" w:hint="eastAsia"/>
        </w:rPr>
        <w:t>(</w:t>
      </w:r>
      <w:r w:rsidR="004E4CC5">
        <w:rPr>
          <w:rFonts w:asciiTheme="minorHAnsi" w:eastAsiaTheme="minorHAnsi" w:hAnsiTheme="minorHAnsi"/>
        </w:rPr>
        <w:t>Attacked)</w:t>
      </w:r>
      <w:r>
        <w:rPr>
          <w:rFonts w:asciiTheme="minorHAnsi" w:eastAsiaTheme="minorHAnsi" w:hAnsiTheme="minorHAnsi" w:hint="eastAsia"/>
        </w:rPr>
        <w:t xml:space="preserve"> 상태 </w:t>
      </w:r>
      <w:r>
        <w:rPr>
          <w:rFonts w:asciiTheme="minorHAnsi" w:eastAsiaTheme="minorHAnsi" w:hAnsiTheme="minorHAnsi"/>
        </w:rPr>
        <w:t>2</w:t>
      </w:r>
      <w:r>
        <w:rPr>
          <w:rFonts w:asciiTheme="minorHAnsi" w:eastAsiaTheme="minorHAnsi" w:hAnsiTheme="minorHAnsi" w:hint="eastAsia"/>
        </w:rPr>
        <w:t>가지로 분류된다.</w:t>
      </w:r>
    </w:p>
    <w:p w14:paraId="1C035EA6" w14:textId="3AAB5790" w:rsidR="00BA2B91" w:rsidRPr="00826B0D" w:rsidRDefault="00654FBA" w:rsidP="00654FBA">
      <w:pPr>
        <w:pStyle w:val="a0"/>
        <w:rPr>
          <w:rFonts w:asciiTheme="minorHAnsi" w:eastAsiaTheme="minorHAnsi" w:hAnsiTheme="minorHAnsi"/>
        </w:rPr>
      </w:pPr>
      <w:r w:rsidRPr="00826B0D">
        <w:rPr>
          <w:rFonts w:asciiTheme="minorHAnsi" w:eastAsiaTheme="minorHAnsi" w:hAnsiTheme="minorHAnsi" w:hint="eastAsia"/>
        </w:rPr>
        <w:t xml:space="preserve">캐릭터 전투 </w:t>
      </w:r>
      <w:r w:rsidR="00BB0716">
        <w:rPr>
          <w:rFonts w:asciiTheme="minorHAnsi" w:eastAsiaTheme="minorHAnsi" w:hAnsiTheme="minorHAnsi" w:hint="eastAsia"/>
        </w:rPr>
        <w:t>FSM은 아래와 같다</w:t>
      </w:r>
      <w:r w:rsidRPr="00826B0D">
        <w:rPr>
          <w:rFonts w:asciiTheme="minorHAnsi" w:eastAsiaTheme="minorHAnsi" w:hAnsiTheme="minorHAnsi" w:hint="eastAsia"/>
        </w:rPr>
        <w:t>.</w:t>
      </w:r>
      <w:r w:rsidR="00BA2B91">
        <w:rPr>
          <w:rFonts w:asciiTheme="minorHAnsi" w:eastAsiaTheme="minorHAnsi" w:hAnsiTheme="minorHAnsi"/>
        </w:rPr>
        <w:t xml:space="preserve"> 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8778"/>
      </w:tblGrid>
      <w:tr w:rsidR="00654FBA" w:rsidRPr="00826B0D" w14:paraId="44C6C57D" w14:textId="77777777" w:rsidTr="005261F7">
        <w:tc>
          <w:tcPr>
            <w:tcW w:w="8778" w:type="dxa"/>
            <w:shd w:val="clear" w:color="auto" w:fill="BFBFBF" w:themeFill="background1" w:themeFillShade="BF"/>
          </w:tcPr>
          <w:p w14:paraId="409C3C6C" w14:textId="6072DC2C" w:rsidR="00654FBA" w:rsidRPr="00826B0D" w:rsidRDefault="00826B0D" w:rsidP="005261F7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826B0D">
              <w:rPr>
                <w:rFonts w:asciiTheme="minorHAnsi" w:eastAsiaTheme="minorHAnsi" w:hAnsiTheme="minorHAnsi" w:hint="eastAsia"/>
                <w:b/>
                <w:szCs w:val="28"/>
              </w:rPr>
              <w:t>전투</w:t>
            </w:r>
            <w:r w:rsidR="00654FBA" w:rsidRPr="00826B0D">
              <w:rPr>
                <w:rFonts w:asciiTheme="minorHAnsi" w:eastAsiaTheme="minorHAnsi" w:hAnsiTheme="minorHAnsi" w:hint="eastAsia"/>
                <w:b/>
                <w:szCs w:val="28"/>
              </w:rPr>
              <w:t xml:space="preserve"> </w:t>
            </w:r>
            <w:r w:rsidR="00654FBA" w:rsidRPr="00826B0D">
              <w:rPr>
                <w:rFonts w:asciiTheme="minorHAnsi" w:eastAsiaTheme="minorHAnsi" w:hAnsiTheme="minorHAnsi"/>
                <w:b/>
                <w:szCs w:val="28"/>
              </w:rPr>
              <w:t>FSM</w:t>
            </w:r>
          </w:p>
        </w:tc>
      </w:tr>
      <w:tr w:rsidR="00654FBA" w:rsidRPr="00826B0D" w14:paraId="6037D688" w14:textId="77777777" w:rsidTr="00B551F6">
        <w:trPr>
          <w:trHeight w:val="4075"/>
        </w:trPr>
        <w:tc>
          <w:tcPr>
            <w:tcW w:w="8778" w:type="dxa"/>
            <w:vAlign w:val="center"/>
          </w:tcPr>
          <w:p w14:paraId="1893267A" w14:textId="5D060988" w:rsidR="00654FBA" w:rsidRPr="00826B0D" w:rsidRDefault="00642E6F" w:rsidP="00BA2B9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object w:dxaOrig="8100" w:dyaOrig="3530" w14:anchorId="11D61591">
                <v:shape id="_x0000_i1049" type="#_x0000_t75" style="width:405pt;height:176.5pt" o:ole="">
                  <v:imagedata r:id="rId57" o:title=""/>
                </v:shape>
                <o:OLEObject Type="Embed" ProgID="PBrush" ShapeID="_x0000_i1049" DrawAspect="Content" ObjectID="_1638775173" r:id="rId58"/>
              </w:object>
            </w:r>
          </w:p>
        </w:tc>
      </w:tr>
    </w:tbl>
    <w:p w14:paraId="592E12CB" w14:textId="77777777" w:rsidR="00654FBA" w:rsidRPr="00826B0D" w:rsidRDefault="00654FBA" w:rsidP="00654FBA">
      <w:pPr>
        <w:pStyle w:val="a0"/>
        <w:numPr>
          <w:ilvl w:val="0"/>
          <w:numId w:val="0"/>
        </w:numPr>
        <w:ind w:left="687" w:hanging="403"/>
        <w:rPr>
          <w:rFonts w:asciiTheme="minorHAnsi" w:eastAsiaTheme="minorHAnsi" w:hAnsiTheme="minorHAnsi"/>
        </w:rPr>
      </w:pPr>
    </w:p>
    <w:p w14:paraId="5793EB75" w14:textId="1564423F" w:rsidR="00654FBA" w:rsidRPr="00826B0D" w:rsidRDefault="00647840" w:rsidP="00654FBA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19" w:name="_Toc28160244"/>
      <w:r>
        <w:rPr>
          <w:rFonts w:asciiTheme="minorHAnsi" w:eastAsiaTheme="minorHAnsi" w:hAnsiTheme="minorHAnsi" w:hint="eastAsia"/>
          <w:sz w:val="28"/>
          <w:szCs w:val="28"/>
        </w:rPr>
        <w:t>일반 공격</w:t>
      </w:r>
      <w:r w:rsidR="00084073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r w:rsidR="00084073">
        <w:rPr>
          <w:rFonts w:asciiTheme="minorHAnsi" w:eastAsiaTheme="minorHAnsi" w:hAnsiTheme="minorHAnsi"/>
          <w:sz w:val="28"/>
          <w:szCs w:val="28"/>
        </w:rPr>
        <w:t>(Normal Attack)</w:t>
      </w:r>
      <w:bookmarkEnd w:id="19"/>
    </w:p>
    <w:p w14:paraId="4BD5F195" w14:textId="24CF412E" w:rsidR="0083436D" w:rsidRDefault="00FA343D" w:rsidP="00F60A0C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이동</w:t>
      </w:r>
      <w:r w:rsidR="005B0A06">
        <w:rPr>
          <w:rFonts w:asciiTheme="minorHAnsi" w:eastAsiaTheme="minorHAnsi" w:hAnsiTheme="minorHAnsi" w:hint="eastAsia"/>
        </w:rPr>
        <w:t>(</w:t>
      </w:r>
      <w:r w:rsidR="005B0A06">
        <w:rPr>
          <w:rFonts w:asciiTheme="minorHAnsi" w:eastAsiaTheme="minorHAnsi" w:hAnsiTheme="minorHAnsi"/>
        </w:rPr>
        <w:t xml:space="preserve">Move) </w:t>
      </w:r>
      <w:r>
        <w:rPr>
          <w:rFonts w:asciiTheme="minorHAnsi" w:eastAsiaTheme="minorHAnsi" w:hAnsiTheme="minorHAnsi" w:hint="eastAsia"/>
        </w:rPr>
        <w:t>상태에서 마우스 좌클릭이나 공격버튼을 입력해,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공격이 발동</w:t>
      </w:r>
      <w:r w:rsidR="00B15EE8">
        <w:rPr>
          <w:rFonts w:asciiTheme="minorHAnsi" w:eastAsiaTheme="minorHAnsi" w:hAnsiTheme="minorHAnsi" w:hint="eastAsia"/>
        </w:rPr>
        <w:t>된</w:t>
      </w:r>
      <w:r>
        <w:rPr>
          <w:rFonts w:asciiTheme="minorHAnsi" w:eastAsiaTheme="minorHAnsi" w:hAnsiTheme="minorHAnsi" w:hint="eastAsia"/>
        </w:rPr>
        <w:t xml:space="preserve"> 상태다.</w:t>
      </w:r>
    </w:p>
    <w:p w14:paraId="20D16304" w14:textId="2D3DA646" w:rsidR="00FA343D" w:rsidRDefault="00FA343D" w:rsidP="00F60A0C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모션이 종료되면 대기(</w:t>
      </w:r>
      <w:r>
        <w:rPr>
          <w:rFonts w:asciiTheme="minorHAnsi" w:eastAsiaTheme="minorHAnsi" w:hAnsiTheme="minorHAnsi"/>
        </w:rPr>
        <w:t xml:space="preserve">Idle) </w:t>
      </w:r>
      <w:r>
        <w:rPr>
          <w:rFonts w:asciiTheme="minorHAnsi" w:eastAsiaTheme="minorHAnsi" w:hAnsiTheme="minorHAnsi" w:hint="eastAsia"/>
        </w:rPr>
        <w:t>상태로 전환된다.</w:t>
      </w:r>
    </w:p>
    <w:p w14:paraId="31208EA4" w14:textId="17A0084B" w:rsidR="000863E7" w:rsidRPr="000863E7" w:rsidRDefault="000863E7" w:rsidP="000863E7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공격 모션 중에 몬스터에게 피해를 받아 공격이 캔슬 될 수 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몬스터의 공격으로 피격(</w:t>
      </w:r>
      <w:r>
        <w:rPr>
          <w:rFonts w:asciiTheme="minorHAnsi" w:eastAsiaTheme="minorHAnsi" w:hAnsiTheme="minorHAnsi"/>
        </w:rPr>
        <w:t xml:space="preserve">Attacked) </w:t>
      </w:r>
      <w:r>
        <w:rPr>
          <w:rFonts w:asciiTheme="minorHAnsi" w:eastAsiaTheme="minorHAnsi" w:hAnsiTheme="minorHAnsi" w:hint="eastAsia"/>
        </w:rPr>
        <w:t>상태로 전환된다.</w:t>
      </w:r>
    </w:p>
    <w:p w14:paraId="693C45AF" w14:textId="716AD5DF" w:rsidR="00FA343D" w:rsidRDefault="00FA343D" w:rsidP="000863E7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공격 </w:t>
      </w:r>
      <w:r w:rsidR="00B15EE8">
        <w:rPr>
          <w:rFonts w:asciiTheme="minorHAnsi" w:eastAsiaTheme="minorHAnsi" w:hAnsiTheme="minorHAnsi" w:hint="eastAsia"/>
        </w:rPr>
        <w:t>모션 중</w:t>
      </w:r>
      <w:r>
        <w:rPr>
          <w:rFonts w:asciiTheme="minorHAnsi" w:eastAsiaTheme="minorHAnsi" w:hAnsiTheme="minorHAnsi" w:hint="eastAsia"/>
        </w:rPr>
        <w:t>에는 이동이 불가능하나,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회피기를 통해 공격 모션을 캔슬 할 수 있다.</w:t>
      </w:r>
    </w:p>
    <w:p w14:paraId="227A519C" w14:textId="15EA1C43" w:rsidR="00FA343D" w:rsidRPr="00826B0D" w:rsidRDefault="00FA343D" w:rsidP="00654FBA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이때 모션의 </w:t>
      </w:r>
      <w:r>
        <w:rPr>
          <w:rFonts w:asciiTheme="minorHAnsi" w:eastAsiaTheme="minorHAnsi" w:hAnsiTheme="minorHAnsi"/>
        </w:rPr>
        <w:t>70%</w:t>
      </w:r>
      <w:r w:rsidR="007D0125">
        <w:rPr>
          <w:rFonts w:asciiTheme="minorHAnsi" w:eastAsiaTheme="minorHAnsi" w:hAnsiTheme="minorHAnsi"/>
        </w:rPr>
        <w:t xml:space="preserve"> </w:t>
      </w:r>
      <w:r w:rsidR="007D0125">
        <w:rPr>
          <w:rFonts w:asciiTheme="minorHAnsi" w:eastAsiaTheme="minorHAnsi" w:hAnsiTheme="minorHAnsi" w:hint="eastAsia"/>
        </w:rPr>
        <w:t>이상이</w:t>
      </w:r>
      <w:r>
        <w:rPr>
          <w:rFonts w:asciiTheme="minorHAnsi" w:eastAsiaTheme="minorHAnsi" w:hAnsiTheme="minorHAnsi" w:hint="eastAsia"/>
        </w:rPr>
        <w:t xml:space="preserve"> 발동되면,</w:t>
      </w:r>
      <w:r>
        <w:rPr>
          <w:rFonts w:asciiTheme="minorHAnsi" w:eastAsiaTheme="minorHAnsi" w:hAnsiTheme="minorHAnsi"/>
        </w:rPr>
        <w:t xml:space="preserve"> [</w:t>
      </w:r>
      <w:r>
        <w:rPr>
          <w:rFonts w:asciiTheme="minorHAnsi" w:eastAsiaTheme="minorHAnsi" w:hAnsiTheme="minorHAnsi" w:hint="eastAsia"/>
        </w:rPr>
        <w:t>M</w:t>
      </w:r>
      <w:r>
        <w:rPr>
          <w:rFonts w:asciiTheme="minorHAnsi" w:eastAsiaTheme="minorHAnsi" w:hAnsiTheme="minorHAnsi"/>
        </w:rPr>
        <w:t>onster</w:t>
      </w:r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>HP</w:t>
      </w:r>
      <w:r>
        <w:rPr>
          <w:rFonts w:asciiTheme="minorHAnsi" w:eastAsiaTheme="minorHAnsi" w:hAnsiTheme="minorHAnsi" w:hint="eastAsia"/>
        </w:rPr>
        <w:t xml:space="preserve">]를 </w:t>
      </w:r>
      <w:r>
        <w:rPr>
          <w:rFonts w:asciiTheme="minorHAnsi" w:eastAsiaTheme="minorHAnsi" w:hAnsiTheme="minorHAnsi"/>
        </w:rPr>
        <w:t>[</w:t>
      </w:r>
      <w:r>
        <w:rPr>
          <w:rFonts w:asciiTheme="minorHAnsi" w:eastAsiaTheme="minorHAnsi" w:hAnsiTheme="minorHAnsi" w:hint="eastAsia"/>
        </w:rPr>
        <w:t>C</w:t>
      </w:r>
      <w:r>
        <w:rPr>
          <w:rFonts w:asciiTheme="minorHAnsi" w:eastAsiaTheme="minorHAnsi" w:hAnsiTheme="minorHAnsi"/>
        </w:rPr>
        <w:t>haracter</w:t>
      </w:r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>Damage</w:t>
      </w:r>
      <w:r>
        <w:rPr>
          <w:rFonts w:asciiTheme="minorHAnsi" w:eastAsiaTheme="minorHAnsi" w:hAnsiTheme="minorHAnsi" w:hint="eastAsia"/>
        </w:rPr>
        <w:t>] 만큼 감소시킨다.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2980"/>
        <w:gridCol w:w="2980"/>
        <w:gridCol w:w="2981"/>
      </w:tblGrid>
      <w:tr w:rsidR="003F3171" w:rsidRPr="00826B0D" w14:paraId="27DA0A4A" w14:textId="77777777" w:rsidTr="00BA2B91">
        <w:tc>
          <w:tcPr>
            <w:tcW w:w="8941" w:type="dxa"/>
            <w:gridSpan w:val="3"/>
            <w:shd w:val="clear" w:color="auto" w:fill="BFBFBF" w:themeFill="background1" w:themeFillShade="BF"/>
            <w:vAlign w:val="center"/>
          </w:tcPr>
          <w:p w14:paraId="61D0F1D3" w14:textId="05574568" w:rsidR="003F3171" w:rsidRPr="00826B0D" w:rsidRDefault="00731B0D" w:rsidP="00BA2B91">
            <w:pPr>
              <w:pStyle w:val="a0"/>
              <w:numPr>
                <w:ilvl w:val="0"/>
                <w:numId w:val="0"/>
              </w:numPr>
              <w:ind w:leftChars="-1" w:left="-2" w:firstLine="1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</w:rPr>
              <w:t>일반 공격 모션</w:t>
            </w:r>
          </w:p>
        </w:tc>
      </w:tr>
      <w:tr w:rsidR="003F3171" w:rsidRPr="00826B0D" w14:paraId="4881340D" w14:textId="77777777" w:rsidTr="00BA2B91">
        <w:trPr>
          <w:trHeight w:val="2809"/>
        </w:trPr>
        <w:tc>
          <w:tcPr>
            <w:tcW w:w="2980" w:type="dxa"/>
            <w:vAlign w:val="center"/>
          </w:tcPr>
          <w:p w14:paraId="72C97C2A" w14:textId="5C04D02D" w:rsidR="003F3171" w:rsidRPr="003F3171" w:rsidRDefault="00571A0F" w:rsidP="00BA2B91">
            <w:pPr>
              <w:pStyle w:val="a0"/>
              <w:numPr>
                <w:ilvl w:val="0"/>
                <w:numId w:val="0"/>
              </w:numPr>
              <w:jc w:val="center"/>
            </w:pPr>
            <w:r>
              <w:object w:dxaOrig="2640" w:dyaOrig="2580" w14:anchorId="0F5F747E">
                <v:shape id="_x0000_i1050" type="#_x0000_t75" style="width:131.5pt;height:129pt" o:ole="">
                  <v:imagedata r:id="rId59" o:title=""/>
                </v:shape>
                <o:OLEObject Type="Embed" ProgID="PBrush" ShapeID="_x0000_i1050" DrawAspect="Content" ObjectID="_1638775174" r:id="rId60"/>
              </w:object>
            </w:r>
          </w:p>
        </w:tc>
        <w:tc>
          <w:tcPr>
            <w:tcW w:w="2980" w:type="dxa"/>
            <w:vAlign w:val="center"/>
          </w:tcPr>
          <w:p w14:paraId="36AD5BCF" w14:textId="1646DA32" w:rsidR="003F3171" w:rsidRPr="00826B0D" w:rsidRDefault="00571A0F" w:rsidP="00BA2B9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4E00F86A">
                <v:shape id="_x0000_i1051" type="#_x0000_t75" style="width:131.5pt;height:129pt" o:ole="">
                  <v:imagedata r:id="rId61" o:title=""/>
                </v:shape>
                <o:OLEObject Type="Embed" ProgID="PBrush" ShapeID="_x0000_i1051" DrawAspect="Content" ObjectID="_1638775175" r:id="rId62"/>
              </w:object>
            </w:r>
          </w:p>
        </w:tc>
        <w:tc>
          <w:tcPr>
            <w:tcW w:w="2981" w:type="dxa"/>
            <w:vAlign w:val="center"/>
          </w:tcPr>
          <w:p w14:paraId="33A7D41D" w14:textId="0A7DA0D0" w:rsidR="003F3171" w:rsidRPr="00826B0D" w:rsidRDefault="00571A0F" w:rsidP="00BA2B9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5B91FC01">
                <v:shape id="_x0000_i1052" type="#_x0000_t75" style="width:131.5pt;height:129pt" o:ole="">
                  <v:imagedata r:id="rId63" o:title=""/>
                </v:shape>
                <o:OLEObject Type="Embed" ProgID="PBrush" ShapeID="_x0000_i1052" DrawAspect="Content" ObjectID="_1638775176" r:id="rId64"/>
              </w:object>
            </w:r>
          </w:p>
        </w:tc>
      </w:tr>
    </w:tbl>
    <w:p w14:paraId="5883B923" w14:textId="2BF29CEB" w:rsidR="00AE70EC" w:rsidRDefault="00AE70EC" w:rsidP="00654FBA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157AACBB" w14:textId="77777777" w:rsidR="00AE70EC" w:rsidRDefault="00AE70EC">
      <w:pPr>
        <w:widowControl/>
        <w:wordWrap/>
        <w:autoSpaceDE/>
        <w:autoSpaceDN/>
        <w:jc w:val="left"/>
        <w:rPr>
          <w:rFonts w:asciiTheme="minorHAnsi" w:eastAsiaTheme="minorHAnsi" w:hAnsiTheme="minorHAnsi"/>
          <w:sz w:val="22"/>
          <w:szCs w:val="24"/>
        </w:rPr>
      </w:pPr>
      <w:r>
        <w:rPr>
          <w:rFonts w:asciiTheme="minorHAnsi" w:eastAsiaTheme="minorHAnsi" w:hAnsiTheme="minorHAnsi"/>
        </w:rPr>
        <w:br w:type="page"/>
      </w:r>
    </w:p>
    <w:p w14:paraId="1149D97B" w14:textId="2E6CDD47" w:rsidR="00AE70EC" w:rsidRPr="00826B0D" w:rsidRDefault="00AE70EC" w:rsidP="00AE70EC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20" w:name="_Toc28160245"/>
      <w:r>
        <w:rPr>
          <w:rFonts w:asciiTheme="minorHAnsi" w:eastAsiaTheme="minorHAnsi" w:hAnsiTheme="minorHAnsi" w:hint="eastAsia"/>
          <w:sz w:val="28"/>
          <w:szCs w:val="28"/>
        </w:rPr>
        <w:lastRenderedPageBreak/>
        <w:t xml:space="preserve">스킬 </w:t>
      </w:r>
      <w:r>
        <w:rPr>
          <w:rFonts w:asciiTheme="minorHAnsi" w:eastAsiaTheme="minorHAnsi" w:hAnsiTheme="minorHAnsi"/>
          <w:sz w:val="28"/>
          <w:szCs w:val="28"/>
        </w:rPr>
        <w:t>(Skill)</w:t>
      </w:r>
      <w:bookmarkEnd w:id="20"/>
    </w:p>
    <w:p w14:paraId="76B77CA5" w14:textId="125A0734" w:rsidR="00AE70EC" w:rsidRDefault="00AE70EC" w:rsidP="00013645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스킬 상태는 일반 스킬,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콤보 스킬,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체인 스킬,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홀딩 스킬을 묶은 상태다.</w:t>
      </w:r>
    </w:p>
    <w:p w14:paraId="7835AE3D" w14:textId="00E776D0" w:rsidR="00AE70EC" w:rsidRDefault="00AE70EC" w:rsidP="00013645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스킬 상태에서 다른 상태로 전환되는 경우가 많아,</w:t>
      </w:r>
      <w:r>
        <w:rPr>
          <w:rFonts w:asciiTheme="minorHAnsi" w:eastAsiaTheme="minorHAnsi" w:hAnsiTheme="minorHAnsi"/>
        </w:rPr>
        <w:t xml:space="preserve"> 4</w:t>
      </w:r>
      <w:r>
        <w:rPr>
          <w:rFonts w:asciiTheme="minorHAnsi" w:eastAsiaTheme="minorHAnsi" w:hAnsiTheme="minorHAnsi" w:hint="eastAsia"/>
        </w:rPr>
        <w:t>가지를 묶게 되었다.</w:t>
      </w:r>
    </w:p>
    <w:p w14:paraId="3E6A545E" w14:textId="3E4D0B51" w:rsidR="00AE70EC" w:rsidRDefault="00AE70EC" w:rsidP="00AE70EC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스킬</w:t>
      </w:r>
      <w:r w:rsidRPr="00E509C1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>도중 몬스터에게 피해를 받아 스킬이 캔슬 될 수 있다.</w:t>
      </w:r>
      <w:r w:rsidRPr="00E509C1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>몬스터의 공격</w:t>
      </w:r>
      <w:r w:rsidR="00F4234C">
        <w:rPr>
          <w:rFonts w:asciiTheme="minorHAnsi" w:eastAsiaTheme="minorHAnsi" w:hAnsiTheme="minorHAnsi" w:hint="eastAsia"/>
        </w:rPr>
        <w:t>으로 피격(</w:t>
      </w:r>
      <w:r w:rsidR="00F4234C">
        <w:rPr>
          <w:rFonts w:asciiTheme="minorHAnsi" w:eastAsiaTheme="minorHAnsi" w:hAnsiTheme="minorHAnsi"/>
        </w:rPr>
        <w:t xml:space="preserve">Attacked) </w:t>
      </w:r>
      <w:r w:rsidR="00F4234C">
        <w:rPr>
          <w:rFonts w:asciiTheme="minorHAnsi" w:eastAsiaTheme="minorHAnsi" w:hAnsiTheme="minorHAnsi" w:hint="eastAsia"/>
        </w:rPr>
        <w:t>상태로 전환된다.</w:t>
      </w:r>
    </w:p>
    <w:p w14:paraId="65634932" w14:textId="6030F0EE" w:rsidR="002C175D" w:rsidRPr="00826B0D" w:rsidRDefault="002C175D" w:rsidP="002C175D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스킬</w:t>
      </w:r>
      <w:r w:rsidRPr="00826B0D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>FSM은 아래와 같다</w:t>
      </w:r>
      <w:r w:rsidRPr="00826B0D">
        <w:rPr>
          <w:rFonts w:asciiTheme="minorHAnsi" w:eastAsiaTheme="minorHAnsi" w:hAnsiTheme="minorHAnsi" w:hint="eastAsia"/>
        </w:rPr>
        <w:t>.</w:t>
      </w:r>
      <w:r>
        <w:rPr>
          <w:rFonts w:asciiTheme="minorHAnsi" w:eastAsiaTheme="minorHAnsi" w:hAnsiTheme="minorHAnsi"/>
        </w:rPr>
        <w:t xml:space="preserve"> 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9075"/>
      </w:tblGrid>
      <w:tr w:rsidR="002C175D" w:rsidRPr="00826B0D" w14:paraId="55F859EC" w14:textId="77777777" w:rsidTr="00013645">
        <w:tc>
          <w:tcPr>
            <w:tcW w:w="8778" w:type="dxa"/>
            <w:shd w:val="clear" w:color="auto" w:fill="BFBFBF" w:themeFill="background1" w:themeFillShade="BF"/>
          </w:tcPr>
          <w:p w14:paraId="2CFBE120" w14:textId="418FB643" w:rsidR="002C175D" w:rsidRPr="00826B0D" w:rsidRDefault="002C175D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>
              <w:rPr>
                <w:rFonts w:asciiTheme="minorHAnsi" w:eastAsiaTheme="minorHAnsi" w:hAnsiTheme="minorHAnsi" w:hint="eastAsia"/>
                <w:b/>
                <w:szCs w:val="28"/>
              </w:rPr>
              <w:t>스킬</w:t>
            </w:r>
            <w:r w:rsidRPr="00826B0D">
              <w:rPr>
                <w:rFonts w:asciiTheme="minorHAnsi" w:eastAsiaTheme="minorHAnsi" w:hAnsiTheme="minorHAnsi" w:hint="eastAsia"/>
                <w:b/>
                <w:szCs w:val="28"/>
              </w:rPr>
              <w:t xml:space="preserve"> </w:t>
            </w:r>
            <w:r w:rsidRPr="00826B0D">
              <w:rPr>
                <w:rFonts w:asciiTheme="minorHAnsi" w:eastAsiaTheme="minorHAnsi" w:hAnsiTheme="minorHAnsi"/>
                <w:b/>
                <w:szCs w:val="28"/>
              </w:rPr>
              <w:t>FSM</w:t>
            </w:r>
          </w:p>
        </w:tc>
      </w:tr>
      <w:tr w:rsidR="002C175D" w:rsidRPr="00826B0D" w14:paraId="64F98FC5" w14:textId="77777777" w:rsidTr="00204A14">
        <w:trPr>
          <w:trHeight w:val="6357"/>
        </w:trPr>
        <w:tc>
          <w:tcPr>
            <w:tcW w:w="8778" w:type="dxa"/>
            <w:vAlign w:val="center"/>
          </w:tcPr>
          <w:p w14:paraId="339E8FA6" w14:textId="442D90B0" w:rsidR="002C175D" w:rsidRPr="00826B0D" w:rsidRDefault="00B551F6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object w:dxaOrig="8850" w:dyaOrig="5990" w14:anchorId="289DAE1F">
                <v:shape id="_x0000_i1053" type="#_x0000_t75" style="width:443pt;height:300pt" o:ole="">
                  <v:imagedata r:id="rId65" o:title=""/>
                </v:shape>
                <o:OLEObject Type="Embed" ProgID="PBrush" ShapeID="_x0000_i1053" DrawAspect="Content" ObjectID="_1638775177" r:id="rId66"/>
              </w:object>
            </w:r>
          </w:p>
        </w:tc>
      </w:tr>
    </w:tbl>
    <w:p w14:paraId="49A4A18E" w14:textId="77777777" w:rsidR="00AE70EC" w:rsidRDefault="00AE70EC" w:rsidP="00AE70EC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이동상태에서 스킬 발동키나 버튼을 입력해,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일반 스킬이 발동된 상태다.</w:t>
      </w:r>
    </w:p>
    <w:p w14:paraId="4E4F0CA3" w14:textId="1A895D18" w:rsidR="00AE70EC" w:rsidRPr="00AE70EC" w:rsidRDefault="00AE70EC" w:rsidP="00AE70EC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모션이 종료되면 대기(</w:t>
      </w:r>
      <w:r>
        <w:rPr>
          <w:rFonts w:asciiTheme="minorHAnsi" w:eastAsiaTheme="minorHAnsi" w:hAnsiTheme="minorHAnsi"/>
        </w:rPr>
        <w:t xml:space="preserve">Idle) </w:t>
      </w:r>
      <w:r>
        <w:rPr>
          <w:rFonts w:asciiTheme="minorHAnsi" w:eastAsiaTheme="minorHAnsi" w:hAnsiTheme="minorHAnsi" w:hint="eastAsia"/>
        </w:rPr>
        <w:t>상태로 전환된다.</w:t>
      </w:r>
    </w:p>
    <w:p w14:paraId="02B740AB" w14:textId="77777777" w:rsidR="00AE70EC" w:rsidRPr="00826B0D" w:rsidRDefault="00AE70EC" w:rsidP="00654FBA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101B1FE2" w14:textId="1E659B53" w:rsidR="00826B0D" w:rsidRPr="00826B0D" w:rsidRDefault="002C175D" w:rsidP="002C175D">
      <w:pPr>
        <w:pStyle w:val="a3"/>
      </w:pPr>
      <w:r>
        <w:rPr>
          <w:rFonts w:hint="eastAsia"/>
        </w:rPr>
        <w:t xml:space="preserve"> </w:t>
      </w:r>
      <w:bookmarkStart w:id="21" w:name="_Toc28160246"/>
      <w:r w:rsidR="00084073">
        <w:rPr>
          <w:rFonts w:hint="eastAsia"/>
        </w:rPr>
        <w:t>일반 스킬</w:t>
      </w:r>
      <w:r w:rsidR="006028C2">
        <w:rPr>
          <w:rFonts w:hint="eastAsia"/>
        </w:rPr>
        <w:t xml:space="preserve"> </w:t>
      </w:r>
      <w:r w:rsidR="006028C2">
        <w:t>(Normal Skill)</w:t>
      </w:r>
      <w:bookmarkEnd w:id="21"/>
    </w:p>
    <w:p w14:paraId="798D45C7" w14:textId="77777777" w:rsidR="00AE70EC" w:rsidRDefault="006028C2" w:rsidP="00013645">
      <w:pPr>
        <w:pStyle w:val="a0"/>
        <w:widowControl/>
        <w:wordWrap/>
        <w:autoSpaceDE/>
        <w:autoSpaceDN/>
        <w:jc w:val="left"/>
        <w:rPr>
          <w:rFonts w:asciiTheme="minorHAnsi" w:eastAsiaTheme="minorHAnsi" w:hAnsiTheme="minorHAnsi"/>
        </w:rPr>
      </w:pPr>
      <w:r w:rsidRPr="00AE70EC">
        <w:rPr>
          <w:rFonts w:asciiTheme="minorHAnsi" w:eastAsiaTheme="minorHAnsi" w:hAnsiTheme="minorHAnsi" w:hint="eastAsia"/>
        </w:rPr>
        <w:t xml:space="preserve">입력 즉시 </w:t>
      </w:r>
      <w:r w:rsidR="00713E7B" w:rsidRPr="00AE70EC">
        <w:rPr>
          <w:rFonts w:asciiTheme="minorHAnsi" w:eastAsiaTheme="minorHAnsi" w:hAnsiTheme="minorHAnsi" w:hint="eastAsia"/>
        </w:rPr>
        <w:t xml:space="preserve">일반 스킬의 </w:t>
      </w:r>
      <w:r w:rsidRPr="00AE70EC">
        <w:rPr>
          <w:rFonts w:asciiTheme="minorHAnsi" w:eastAsiaTheme="minorHAnsi" w:hAnsiTheme="minorHAnsi" w:hint="eastAsia"/>
        </w:rPr>
        <w:t>재사용 대기시간이 적용된다.</w:t>
      </w:r>
    </w:p>
    <w:p w14:paraId="5131452D" w14:textId="3BBADC9A" w:rsidR="00F60A0C" w:rsidRPr="00AE70EC" w:rsidRDefault="00F60A0C" w:rsidP="00AE70EC">
      <w:pPr>
        <w:pStyle w:val="a0"/>
        <w:widowControl/>
        <w:numPr>
          <w:ilvl w:val="0"/>
          <w:numId w:val="0"/>
        </w:numPr>
        <w:wordWrap/>
        <w:autoSpaceDE/>
        <w:autoSpaceDN/>
        <w:ind w:left="687"/>
        <w:jc w:val="left"/>
        <w:rPr>
          <w:rFonts w:asciiTheme="minorHAnsi" w:eastAsiaTheme="minorHAnsi" w:hAnsiTheme="minorHAnsi"/>
        </w:rPr>
      </w:pPr>
    </w:p>
    <w:p w14:paraId="6A37A6F0" w14:textId="3B614A21" w:rsidR="00826B0D" w:rsidRPr="00826B0D" w:rsidRDefault="002C175D" w:rsidP="002C175D">
      <w:pPr>
        <w:pStyle w:val="a3"/>
      </w:pPr>
      <w:r>
        <w:rPr>
          <w:rFonts w:hint="eastAsia"/>
        </w:rPr>
        <w:t xml:space="preserve"> </w:t>
      </w:r>
      <w:bookmarkStart w:id="22" w:name="_Toc28160247"/>
      <w:r w:rsidR="00084073">
        <w:rPr>
          <w:rFonts w:hint="eastAsia"/>
        </w:rPr>
        <w:t>콤보 스킬</w:t>
      </w:r>
      <w:r w:rsidR="006028C2">
        <w:rPr>
          <w:rFonts w:hint="eastAsia"/>
        </w:rPr>
        <w:t xml:space="preserve"> </w:t>
      </w:r>
      <w:r w:rsidR="006028C2">
        <w:t>(Combo</w:t>
      </w:r>
      <w:r w:rsidR="006028C2" w:rsidRPr="006028C2">
        <w:t xml:space="preserve"> </w:t>
      </w:r>
      <w:r w:rsidR="006028C2">
        <w:t>Skill)</w:t>
      </w:r>
      <w:bookmarkEnd w:id="22"/>
    </w:p>
    <w:p w14:paraId="5197C9AF" w14:textId="22C52C46" w:rsidR="00B05260" w:rsidRDefault="00B05260" w:rsidP="00B05260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동작이 끝나기 전 버튼을 재입력하면 연계 동작이 발생한다.</w:t>
      </w:r>
    </w:p>
    <w:p w14:paraId="27B0ED38" w14:textId="4C49A079" w:rsidR="00B05260" w:rsidRPr="00AE70EC" w:rsidRDefault="00AE70EC" w:rsidP="00AE70EC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몬스터에게 공격을 받거나,</w:t>
      </w:r>
      <w:r>
        <w:rPr>
          <w:rFonts w:asciiTheme="minorHAnsi" w:eastAsiaTheme="minorHAnsi" w:hAnsiTheme="minorHAnsi"/>
        </w:rPr>
        <w:t xml:space="preserve"> </w:t>
      </w:r>
      <w:r w:rsidR="00B05260">
        <w:rPr>
          <w:rFonts w:asciiTheme="minorHAnsi" w:eastAsiaTheme="minorHAnsi" w:hAnsiTheme="minorHAnsi" w:hint="eastAsia"/>
        </w:rPr>
        <w:t>콤보 스킬을 중단하거나</w:t>
      </w:r>
      <w:r w:rsidR="00B05260">
        <w:rPr>
          <w:rFonts w:asciiTheme="minorHAnsi" w:eastAsiaTheme="minorHAnsi" w:hAnsiTheme="minorHAnsi"/>
        </w:rPr>
        <w:t xml:space="preserve">, </w:t>
      </w:r>
      <w:r w:rsidR="00B05260">
        <w:rPr>
          <w:rFonts w:asciiTheme="minorHAnsi" w:eastAsiaTheme="minorHAnsi" w:hAnsiTheme="minorHAnsi" w:hint="eastAsia"/>
        </w:rPr>
        <w:t xml:space="preserve">마지막 연계 동작이 완료되면 </w:t>
      </w:r>
      <w:r>
        <w:rPr>
          <w:rFonts w:asciiTheme="minorHAnsi" w:eastAsiaTheme="minorHAnsi" w:hAnsiTheme="minorHAnsi" w:hint="eastAsia"/>
        </w:rPr>
        <w:t>콤보</w:t>
      </w:r>
      <w:r w:rsidR="00FC21BA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>스킬은 종료된다. 이</w:t>
      </w:r>
      <w:r w:rsidR="004033C2">
        <w:rPr>
          <w:rFonts w:asciiTheme="minorHAnsi" w:eastAsiaTheme="minorHAnsi" w:hAnsiTheme="minorHAnsi" w:hint="eastAsia"/>
        </w:rPr>
        <w:t xml:space="preserve">때 </w:t>
      </w:r>
      <w:r w:rsidR="00B05260" w:rsidRPr="00AE70EC">
        <w:rPr>
          <w:rFonts w:asciiTheme="minorHAnsi" w:eastAsiaTheme="minorHAnsi" w:hAnsiTheme="minorHAnsi" w:hint="eastAsia"/>
        </w:rPr>
        <w:t>재사용 대기시간이 적용된다.</w:t>
      </w:r>
    </w:p>
    <w:p w14:paraId="02698DE8" w14:textId="77777777" w:rsidR="00535966" w:rsidRPr="00AE70EC" w:rsidRDefault="00535966" w:rsidP="00535966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26759C4E" w14:textId="39D0893B" w:rsidR="00535966" w:rsidRPr="00826B0D" w:rsidRDefault="002C175D" w:rsidP="002C175D">
      <w:pPr>
        <w:pStyle w:val="a3"/>
      </w:pPr>
      <w:r>
        <w:rPr>
          <w:rFonts w:hint="eastAsia"/>
        </w:rPr>
        <w:t xml:space="preserve"> </w:t>
      </w:r>
      <w:bookmarkStart w:id="23" w:name="_Toc28160248"/>
      <w:r w:rsidR="00535966">
        <w:rPr>
          <w:rFonts w:hint="eastAsia"/>
        </w:rPr>
        <w:t xml:space="preserve">체인 스킬 </w:t>
      </w:r>
      <w:r w:rsidR="00535966">
        <w:t>(Chain Skill)</w:t>
      </w:r>
      <w:bookmarkEnd w:id="23"/>
    </w:p>
    <w:p w14:paraId="7D62BA0B" w14:textId="6FEEDEB8" w:rsidR="00535966" w:rsidRDefault="00535966" w:rsidP="00535966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일정 시간내에 버튼을 재입력하면</w:t>
      </w:r>
      <w:r>
        <w:rPr>
          <w:rFonts w:asciiTheme="minorHAnsi" w:eastAsiaTheme="minorHAnsi" w:hAnsiTheme="minorHAnsi"/>
        </w:rPr>
        <w:t xml:space="preserve">, </w:t>
      </w:r>
      <w:r>
        <w:rPr>
          <w:rFonts w:asciiTheme="minorHAnsi" w:eastAsiaTheme="minorHAnsi" w:hAnsiTheme="minorHAnsi" w:hint="eastAsia"/>
        </w:rPr>
        <w:t>동일한 스킬을 추가 사용할 수 있다.</w:t>
      </w:r>
    </w:p>
    <w:p w14:paraId="39E33CDE" w14:textId="503AE506" w:rsidR="00B5655D" w:rsidRDefault="00B5655D" w:rsidP="00535966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피격을 받더라도 재입력할 수 있다.</w:t>
      </w:r>
    </w:p>
    <w:p w14:paraId="36B2FBEE" w14:textId="77777777" w:rsidR="00535966" w:rsidRDefault="00535966" w:rsidP="00535966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재입력 시간이 만료되거나,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마지막 체인 스킬을 완료하면 재사용 대기시간이 적용된다.</w:t>
      </w:r>
    </w:p>
    <w:p w14:paraId="24A953C0" w14:textId="77777777" w:rsidR="00826B0D" w:rsidRPr="00826B0D" w:rsidRDefault="00826B0D" w:rsidP="00826B0D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5D6E8CF2" w14:textId="102D7800" w:rsidR="00826B0D" w:rsidRPr="00826B0D" w:rsidRDefault="002C175D" w:rsidP="002C175D">
      <w:pPr>
        <w:pStyle w:val="a3"/>
      </w:pPr>
      <w:r>
        <w:rPr>
          <w:rFonts w:hint="eastAsia"/>
        </w:rPr>
        <w:t xml:space="preserve"> </w:t>
      </w:r>
      <w:bookmarkStart w:id="24" w:name="_Toc28160249"/>
      <w:r w:rsidR="00084073">
        <w:rPr>
          <w:rFonts w:hint="eastAsia"/>
        </w:rPr>
        <w:t>홀딩 스킬</w:t>
      </w:r>
      <w:r w:rsidR="006028C2">
        <w:rPr>
          <w:rFonts w:hint="eastAsia"/>
        </w:rPr>
        <w:t xml:space="preserve"> </w:t>
      </w:r>
      <w:r w:rsidR="006028C2">
        <w:t>(Holding Skill)</w:t>
      </w:r>
      <w:bookmarkEnd w:id="24"/>
    </w:p>
    <w:p w14:paraId="44CB9387" w14:textId="47C2129E" w:rsidR="00535966" w:rsidRDefault="00AB6AFA" w:rsidP="00E07A3E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버튼을 입력하고 있는 동안,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스킬은 일정 시간동안 지속적으로 사용된다.</w:t>
      </w:r>
    </w:p>
    <w:p w14:paraId="041CF937" w14:textId="4665FA91" w:rsidR="00B05260" w:rsidRDefault="00E07A3E" w:rsidP="00B05260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피격을 받거나</w:t>
      </w:r>
      <w:r>
        <w:rPr>
          <w:rFonts w:asciiTheme="minorHAnsi" w:eastAsiaTheme="minorHAnsi" w:hAnsiTheme="minorHAnsi"/>
        </w:rPr>
        <w:t xml:space="preserve"> </w:t>
      </w:r>
      <w:r w:rsidR="00AB6AFA">
        <w:rPr>
          <w:rFonts w:asciiTheme="minorHAnsi" w:eastAsiaTheme="minorHAnsi" w:hAnsiTheme="minorHAnsi" w:hint="eastAsia"/>
        </w:rPr>
        <w:t>스킬의 지속</w:t>
      </w:r>
      <w:r w:rsidR="00AB6AFA">
        <w:rPr>
          <w:rFonts w:asciiTheme="minorHAnsi" w:eastAsiaTheme="minorHAnsi" w:hAnsiTheme="minorHAnsi"/>
        </w:rPr>
        <w:t xml:space="preserve"> </w:t>
      </w:r>
      <w:r w:rsidR="00AB6AFA">
        <w:rPr>
          <w:rFonts w:asciiTheme="minorHAnsi" w:eastAsiaTheme="minorHAnsi" w:hAnsiTheme="minorHAnsi" w:hint="eastAsia"/>
        </w:rPr>
        <w:t>시간이 끝나거나,</w:t>
      </w:r>
      <w:r w:rsidR="00AB6AFA">
        <w:rPr>
          <w:rFonts w:asciiTheme="minorHAnsi" w:eastAsiaTheme="minorHAnsi" w:hAnsiTheme="minorHAnsi"/>
        </w:rPr>
        <w:t xml:space="preserve"> </w:t>
      </w:r>
      <w:r w:rsidR="00AB6AFA">
        <w:rPr>
          <w:rFonts w:asciiTheme="minorHAnsi" w:eastAsiaTheme="minorHAnsi" w:hAnsiTheme="minorHAnsi" w:hint="eastAsia"/>
        </w:rPr>
        <w:t xml:space="preserve">입력을 종료하면 </w:t>
      </w:r>
      <w:r w:rsidR="004033C2">
        <w:rPr>
          <w:rFonts w:asciiTheme="minorHAnsi" w:eastAsiaTheme="minorHAnsi" w:hAnsiTheme="minorHAnsi" w:hint="eastAsia"/>
        </w:rPr>
        <w:t xml:space="preserve">스킬이 종료되며 </w:t>
      </w:r>
      <w:r w:rsidR="00AB6AFA">
        <w:rPr>
          <w:rFonts w:asciiTheme="minorHAnsi" w:eastAsiaTheme="minorHAnsi" w:hAnsiTheme="minorHAnsi" w:hint="eastAsia"/>
        </w:rPr>
        <w:t>재사용 대기시간이 적용된다.</w:t>
      </w:r>
    </w:p>
    <w:p w14:paraId="603A17CB" w14:textId="0AE37785" w:rsidR="00B05260" w:rsidRDefault="00B05260" w:rsidP="00B05260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14C64DBF" w14:textId="211983D9" w:rsidR="007153BA" w:rsidRPr="00826B0D" w:rsidRDefault="00731B0D" w:rsidP="007153BA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25" w:name="_Toc28160250"/>
      <w:r>
        <w:rPr>
          <w:rFonts w:asciiTheme="minorHAnsi" w:eastAsiaTheme="minorHAnsi" w:hAnsiTheme="minorHAnsi" w:hint="eastAsia"/>
          <w:sz w:val="28"/>
          <w:szCs w:val="28"/>
        </w:rPr>
        <w:t xml:space="preserve">아이템 사용 </w:t>
      </w:r>
      <w:r>
        <w:rPr>
          <w:rFonts w:asciiTheme="minorHAnsi" w:eastAsiaTheme="minorHAnsi" w:hAnsiTheme="minorHAnsi"/>
          <w:sz w:val="28"/>
          <w:szCs w:val="28"/>
        </w:rPr>
        <w:t>(Item)</w:t>
      </w:r>
      <w:bookmarkEnd w:id="25"/>
    </w:p>
    <w:p w14:paraId="342B6DC1" w14:textId="543748CC" w:rsidR="00E07A3E" w:rsidRDefault="00E07A3E" w:rsidP="00E07A3E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이동상태에서 아이템을 클릭해,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아이템을 사용하는 상태다.</w:t>
      </w:r>
    </w:p>
    <w:p w14:paraId="16A14BDE" w14:textId="52AF8E1D" w:rsidR="007153BA" w:rsidRDefault="00E07A3E" w:rsidP="007153BA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모션이 종료되면 </w:t>
      </w:r>
      <w:r w:rsidR="00CB53A4">
        <w:rPr>
          <w:rFonts w:asciiTheme="minorHAnsi" w:eastAsiaTheme="minorHAnsi" w:hAnsiTheme="minorHAnsi" w:hint="eastAsia"/>
        </w:rPr>
        <w:t>대기(</w:t>
      </w:r>
      <w:r>
        <w:rPr>
          <w:rFonts w:asciiTheme="minorHAnsi" w:eastAsiaTheme="minorHAnsi" w:hAnsiTheme="minorHAnsi" w:hint="eastAsia"/>
        </w:rPr>
        <w:t>I</w:t>
      </w:r>
      <w:r>
        <w:rPr>
          <w:rFonts w:asciiTheme="minorHAnsi" w:eastAsiaTheme="minorHAnsi" w:hAnsiTheme="minorHAnsi"/>
        </w:rPr>
        <w:t>dle</w:t>
      </w:r>
      <w:r w:rsidR="00CB53A4">
        <w:rPr>
          <w:rFonts w:asciiTheme="minorHAnsi" w:eastAsiaTheme="minorHAnsi" w:hAnsiTheme="minorHAnsi"/>
        </w:rPr>
        <w:t xml:space="preserve">) </w:t>
      </w:r>
      <w:r>
        <w:rPr>
          <w:rFonts w:asciiTheme="minorHAnsi" w:eastAsiaTheme="minorHAnsi" w:hAnsiTheme="minorHAnsi" w:hint="eastAsia"/>
        </w:rPr>
        <w:t>상태로 전환된다.</w:t>
      </w:r>
    </w:p>
    <w:p w14:paraId="2DBF5EEB" w14:textId="78FB09B2" w:rsidR="007153BA" w:rsidRDefault="00E07A3E" w:rsidP="007153BA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피</w:t>
      </w:r>
      <w:r w:rsidR="007E1711">
        <w:rPr>
          <w:rFonts w:asciiTheme="minorHAnsi" w:eastAsiaTheme="minorHAnsi" w:hAnsiTheme="minorHAnsi" w:hint="eastAsia"/>
        </w:rPr>
        <w:t xml:space="preserve">격 시 </w:t>
      </w:r>
      <w:r>
        <w:rPr>
          <w:rFonts w:asciiTheme="minorHAnsi" w:eastAsiaTheme="minorHAnsi" w:hAnsiTheme="minorHAnsi" w:hint="eastAsia"/>
        </w:rPr>
        <w:t xml:space="preserve">효과를 </w:t>
      </w:r>
      <w:r w:rsidR="007E1711">
        <w:rPr>
          <w:rFonts w:asciiTheme="minorHAnsi" w:eastAsiaTheme="minorHAnsi" w:hAnsiTheme="minorHAnsi" w:hint="eastAsia"/>
        </w:rPr>
        <w:t>미 적용한다.</w:t>
      </w:r>
      <w:r w:rsidR="007E1711">
        <w:rPr>
          <w:rFonts w:asciiTheme="minorHAnsi" w:eastAsiaTheme="minorHAnsi" w:hAnsiTheme="minorHAnsi"/>
        </w:rPr>
        <w:t xml:space="preserve"> </w:t>
      </w:r>
      <w:r w:rsidR="007E1711">
        <w:rPr>
          <w:rFonts w:asciiTheme="minorHAnsi" w:eastAsiaTheme="minorHAnsi" w:hAnsiTheme="minorHAnsi" w:hint="eastAsia"/>
        </w:rPr>
        <w:t xml:space="preserve">이때 </w:t>
      </w:r>
      <w:r>
        <w:rPr>
          <w:rFonts w:asciiTheme="minorHAnsi" w:eastAsiaTheme="minorHAnsi" w:hAnsiTheme="minorHAnsi" w:hint="eastAsia"/>
        </w:rPr>
        <w:t>아이템을 소모하지 않고 재사용 대기시간만 적용한다.</w:t>
      </w:r>
    </w:p>
    <w:p w14:paraId="62EFF763" w14:textId="10C52360" w:rsidR="00E07A3E" w:rsidRDefault="00E07A3E" w:rsidP="007153BA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아이템 사용 모션이 종료되면</w:t>
      </w:r>
      <w:r>
        <w:rPr>
          <w:rFonts w:asciiTheme="minorHAnsi" w:eastAsiaTheme="minorHAnsi" w:hAnsiTheme="minorHAnsi"/>
        </w:rPr>
        <w:t xml:space="preserve">, </w:t>
      </w:r>
      <w:r>
        <w:rPr>
          <w:rFonts w:asciiTheme="minorHAnsi" w:eastAsiaTheme="minorHAnsi" w:hAnsiTheme="minorHAnsi" w:hint="eastAsia"/>
        </w:rPr>
        <w:t>효과를 적용하고 재사용 대기시간을 적용한다.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2980"/>
        <w:gridCol w:w="2980"/>
        <w:gridCol w:w="2981"/>
      </w:tblGrid>
      <w:tr w:rsidR="007153BA" w:rsidRPr="00826B0D" w14:paraId="719B7C99" w14:textId="77777777" w:rsidTr="00BA2B91">
        <w:tc>
          <w:tcPr>
            <w:tcW w:w="8941" w:type="dxa"/>
            <w:gridSpan w:val="3"/>
            <w:shd w:val="clear" w:color="auto" w:fill="BFBFBF" w:themeFill="background1" w:themeFillShade="BF"/>
            <w:vAlign w:val="center"/>
          </w:tcPr>
          <w:p w14:paraId="21A92920" w14:textId="456FCBE8" w:rsidR="007153BA" w:rsidRPr="00826B0D" w:rsidRDefault="00731B0D" w:rsidP="00BA2B91">
            <w:pPr>
              <w:pStyle w:val="a0"/>
              <w:numPr>
                <w:ilvl w:val="0"/>
                <w:numId w:val="0"/>
              </w:numPr>
              <w:ind w:leftChars="-1" w:left="-2" w:firstLine="1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</w:rPr>
              <w:t>아이템 사용 모션</w:t>
            </w:r>
          </w:p>
        </w:tc>
      </w:tr>
      <w:tr w:rsidR="007153BA" w:rsidRPr="00826B0D" w14:paraId="4B73E159" w14:textId="77777777" w:rsidTr="00BA2B91">
        <w:trPr>
          <w:trHeight w:val="2809"/>
        </w:trPr>
        <w:tc>
          <w:tcPr>
            <w:tcW w:w="2980" w:type="dxa"/>
            <w:vAlign w:val="center"/>
          </w:tcPr>
          <w:p w14:paraId="750800D3" w14:textId="78E48683" w:rsidR="007153BA" w:rsidRPr="003F3171" w:rsidRDefault="007153BA" w:rsidP="00BA2B91">
            <w:pPr>
              <w:pStyle w:val="a0"/>
              <w:numPr>
                <w:ilvl w:val="0"/>
                <w:numId w:val="0"/>
              </w:numPr>
              <w:jc w:val="center"/>
            </w:pPr>
            <w:r>
              <w:object w:dxaOrig="2640" w:dyaOrig="2580" w14:anchorId="46E922B0">
                <v:shape id="_x0000_i1054" type="#_x0000_t75" style="width:131.5pt;height:129pt" o:ole="">
                  <v:imagedata r:id="rId67" o:title=""/>
                </v:shape>
                <o:OLEObject Type="Embed" ProgID="PBrush" ShapeID="_x0000_i1054" DrawAspect="Content" ObjectID="_1638775178" r:id="rId68"/>
              </w:object>
            </w:r>
          </w:p>
        </w:tc>
        <w:tc>
          <w:tcPr>
            <w:tcW w:w="2980" w:type="dxa"/>
            <w:vAlign w:val="center"/>
          </w:tcPr>
          <w:p w14:paraId="4F14999C" w14:textId="0349197E" w:rsidR="007153BA" w:rsidRPr="00826B0D" w:rsidRDefault="007153BA" w:rsidP="00BA2B9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332A92A9">
                <v:shape id="_x0000_i1055" type="#_x0000_t75" style="width:131.5pt;height:129pt" o:ole="">
                  <v:imagedata r:id="rId69" o:title=""/>
                </v:shape>
                <o:OLEObject Type="Embed" ProgID="PBrush" ShapeID="_x0000_i1055" DrawAspect="Content" ObjectID="_1638775179" r:id="rId70"/>
              </w:object>
            </w:r>
          </w:p>
        </w:tc>
        <w:tc>
          <w:tcPr>
            <w:tcW w:w="2981" w:type="dxa"/>
            <w:vAlign w:val="center"/>
          </w:tcPr>
          <w:p w14:paraId="6455D25B" w14:textId="68259C7C" w:rsidR="007153BA" w:rsidRPr="00826B0D" w:rsidRDefault="007153BA" w:rsidP="00BA2B9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674F4C0E">
                <v:shape id="_x0000_i1056" type="#_x0000_t75" style="width:131.5pt;height:129pt" o:ole="">
                  <v:imagedata r:id="rId71" o:title=""/>
                </v:shape>
                <o:OLEObject Type="Embed" ProgID="PBrush" ShapeID="_x0000_i1056" DrawAspect="Content" ObjectID="_1638775180" r:id="rId72"/>
              </w:object>
            </w:r>
          </w:p>
        </w:tc>
      </w:tr>
    </w:tbl>
    <w:p w14:paraId="536CECD3" w14:textId="77777777" w:rsidR="007153BA" w:rsidRPr="00826B0D" w:rsidRDefault="007153BA" w:rsidP="00B05260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06CDE9D0" w14:textId="77777777" w:rsidR="00084073" w:rsidRDefault="00084073">
      <w:pPr>
        <w:widowControl/>
        <w:wordWrap/>
        <w:autoSpaceDE/>
        <w:autoSpaceDN/>
        <w:jc w:val="left"/>
        <w:rPr>
          <w:rFonts w:asciiTheme="minorHAnsi" w:eastAsiaTheme="minorHAnsi" w:hAnsiTheme="minorHAnsi"/>
          <w:sz w:val="22"/>
          <w:szCs w:val="24"/>
        </w:rPr>
      </w:pPr>
      <w:r>
        <w:rPr>
          <w:rFonts w:asciiTheme="minorHAnsi" w:eastAsiaTheme="minorHAnsi" w:hAnsiTheme="minorHAnsi"/>
        </w:rPr>
        <w:br w:type="page"/>
      </w:r>
    </w:p>
    <w:p w14:paraId="7E948A1C" w14:textId="19353BA1" w:rsidR="00084073" w:rsidRPr="00647840" w:rsidRDefault="00084073" w:rsidP="00084073">
      <w:pPr>
        <w:pStyle w:val="a1"/>
        <w:rPr>
          <w:rFonts w:asciiTheme="minorHAnsi" w:eastAsiaTheme="minorHAnsi" w:hAnsiTheme="minorHAnsi"/>
          <w:sz w:val="32"/>
          <w:szCs w:val="32"/>
        </w:rPr>
      </w:pPr>
      <w:bookmarkStart w:id="26" w:name="_Toc28160251"/>
      <w:r>
        <w:rPr>
          <w:rFonts w:asciiTheme="minorHAnsi" w:eastAsiaTheme="minorHAnsi" w:hAnsiTheme="minorHAnsi" w:hint="eastAsia"/>
          <w:sz w:val="32"/>
          <w:szCs w:val="32"/>
        </w:rPr>
        <w:lastRenderedPageBreak/>
        <w:t>피격</w:t>
      </w:r>
      <w:bookmarkEnd w:id="26"/>
      <w:r>
        <w:rPr>
          <w:rFonts w:asciiTheme="minorHAnsi" w:eastAsiaTheme="minorHAnsi" w:hAnsiTheme="minorHAnsi" w:hint="eastAsia"/>
          <w:sz w:val="32"/>
          <w:szCs w:val="32"/>
        </w:rPr>
        <w:t xml:space="preserve"> </w:t>
      </w:r>
    </w:p>
    <w:p w14:paraId="23834CA9" w14:textId="44B407E2" w:rsidR="00084073" w:rsidRPr="00826B0D" w:rsidRDefault="00084073" w:rsidP="00084073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27" w:name="_Toc28160252"/>
      <w:r>
        <w:rPr>
          <w:rFonts w:asciiTheme="minorHAnsi" w:eastAsiaTheme="minorHAnsi" w:hAnsiTheme="minorHAnsi" w:hint="eastAsia"/>
          <w:sz w:val="28"/>
          <w:szCs w:val="28"/>
        </w:rPr>
        <w:t>피격</w:t>
      </w:r>
      <w:r w:rsidRPr="00826B0D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r w:rsidRPr="00826B0D">
        <w:rPr>
          <w:rFonts w:asciiTheme="minorHAnsi" w:eastAsiaTheme="minorHAnsi" w:hAnsiTheme="minorHAnsi"/>
          <w:sz w:val="28"/>
          <w:szCs w:val="28"/>
        </w:rPr>
        <w:t>FSM</w:t>
      </w:r>
      <w:bookmarkEnd w:id="27"/>
    </w:p>
    <w:p w14:paraId="6614A4C3" w14:textId="54BAE83B" w:rsidR="00C45093" w:rsidRDefault="00C45093" w:rsidP="00013645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피격 상태는 경직,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넉백,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넉다운을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묶은 상태다.</w:t>
      </w:r>
    </w:p>
    <w:p w14:paraId="4101A914" w14:textId="11C9A002" w:rsidR="00C45093" w:rsidRDefault="00C45093" w:rsidP="00013645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피격을 제외한 상태에서 피격 상태로 전환되는 경우가 많아,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묶게 되었다.</w:t>
      </w:r>
    </w:p>
    <w:p w14:paraId="4F70510D" w14:textId="4798C69E" w:rsidR="00E66F5D" w:rsidRPr="00826B0D" w:rsidRDefault="00E66F5D" w:rsidP="00E66F5D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피격</w:t>
      </w:r>
      <w:r w:rsidRPr="00826B0D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>FSM은 아래와 같다</w:t>
      </w:r>
      <w:r w:rsidRPr="00826B0D">
        <w:rPr>
          <w:rFonts w:asciiTheme="minorHAnsi" w:eastAsiaTheme="minorHAnsi" w:hAnsiTheme="minorHAnsi" w:hint="eastAsia"/>
        </w:rPr>
        <w:t>.</w:t>
      </w:r>
      <w:r>
        <w:rPr>
          <w:rFonts w:asciiTheme="minorHAnsi" w:eastAsiaTheme="minorHAnsi" w:hAnsiTheme="minorHAnsi"/>
        </w:rPr>
        <w:t xml:space="preserve"> 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8778"/>
      </w:tblGrid>
      <w:tr w:rsidR="00E66F5D" w:rsidRPr="00826B0D" w14:paraId="5BB8BBA1" w14:textId="77777777" w:rsidTr="00013645">
        <w:tc>
          <w:tcPr>
            <w:tcW w:w="8778" w:type="dxa"/>
            <w:shd w:val="clear" w:color="auto" w:fill="BFBFBF" w:themeFill="background1" w:themeFillShade="BF"/>
          </w:tcPr>
          <w:p w14:paraId="22E23930" w14:textId="287F11EB" w:rsidR="00E66F5D" w:rsidRPr="00826B0D" w:rsidRDefault="00E66F5D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>
              <w:rPr>
                <w:rFonts w:asciiTheme="minorHAnsi" w:eastAsiaTheme="minorHAnsi" w:hAnsiTheme="minorHAnsi" w:hint="eastAsia"/>
                <w:b/>
                <w:szCs w:val="28"/>
              </w:rPr>
              <w:t>피격</w:t>
            </w:r>
            <w:r w:rsidRPr="00826B0D">
              <w:rPr>
                <w:rFonts w:asciiTheme="minorHAnsi" w:eastAsiaTheme="minorHAnsi" w:hAnsiTheme="minorHAnsi" w:hint="eastAsia"/>
                <w:b/>
                <w:szCs w:val="28"/>
              </w:rPr>
              <w:t xml:space="preserve"> </w:t>
            </w:r>
            <w:r w:rsidRPr="00826B0D">
              <w:rPr>
                <w:rFonts w:asciiTheme="minorHAnsi" w:eastAsiaTheme="minorHAnsi" w:hAnsiTheme="minorHAnsi"/>
                <w:b/>
                <w:szCs w:val="28"/>
              </w:rPr>
              <w:t>FSM</w:t>
            </w:r>
          </w:p>
        </w:tc>
      </w:tr>
      <w:tr w:rsidR="00E66F5D" w:rsidRPr="00826B0D" w14:paraId="62C34A66" w14:textId="77777777" w:rsidTr="00F83286">
        <w:trPr>
          <w:trHeight w:val="6864"/>
        </w:trPr>
        <w:tc>
          <w:tcPr>
            <w:tcW w:w="8778" w:type="dxa"/>
            <w:vAlign w:val="center"/>
          </w:tcPr>
          <w:p w14:paraId="5902FD7B" w14:textId="11DAB6D3" w:rsidR="00E66F5D" w:rsidRPr="00826B0D" w:rsidRDefault="00F83286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object w:dxaOrig="8260" w:dyaOrig="6500" w14:anchorId="0F3C2817">
                <v:shape id="_x0000_i1057" type="#_x0000_t75" style="width:413pt;height:325.5pt" o:ole="">
                  <v:imagedata r:id="rId73" o:title=""/>
                </v:shape>
                <o:OLEObject Type="Embed" ProgID="PBrush" ShapeID="_x0000_i1057" DrawAspect="Content" ObjectID="_1638775181" r:id="rId74"/>
              </w:object>
            </w:r>
          </w:p>
        </w:tc>
      </w:tr>
    </w:tbl>
    <w:p w14:paraId="7F0C36AD" w14:textId="77C5F27B" w:rsidR="00E66F5D" w:rsidRDefault="00E66F5D" w:rsidP="00840E2A">
      <w:pPr>
        <w:pStyle w:val="a0"/>
        <w:numPr>
          <w:ilvl w:val="0"/>
          <w:numId w:val="0"/>
        </w:numPr>
        <w:rPr>
          <w:rFonts w:asciiTheme="minorHAnsi" w:eastAsiaTheme="minorHAnsi" w:hAnsiTheme="minorHAnsi"/>
        </w:rPr>
      </w:pPr>
    </w:p>
    <w:p w14:paraId="62D5901F" w14:textId="7FF46073" w:rsidR="00840E2A" w:rsidRDefault="00840E2A">
      <w:pPr>
        <w:widowControl/>
        <w:wordWrap/>
        <w:autoSpaceDE/>
        <w:autoSpaceDN/>
        <w:jc w:val="left"/>
        <w:rPr>
          <w:rFonts w:asciiTheme="minorHAnsi" w:eastAsiaTheme="minorHAnsi" w:hAnsiTheme="minorHAnsi"/>
          <w:sz w:val="22"/>
          <w:szCs w:val="24"/>
        </w:rPr>
      </w:pPr>
      <w:r>
        <w:rPr>
          <w:rFonts w:asciiTheme="minorHAnsi" w:eastAsiaTheme="minorHAnsi" w:hAnsiTheme="minorHAnsi"/>
        </w:rPr>
        <w:br w:type="page"/>
      </w:r>
    </w:p>
    <w:p w14:paraId="3606E97A" w14:textId="6C193CA6" w:rsidR="00084073" w:rsidRPr="00826B0D" w:rsidRDefault="00C45093" w:rsidP="00C45093">
      <w:pPr>
        <w:pStyle w:val="a3"/>
      </w:pPr>
      <w:r>
        <w:rPr>
          <w:rFonts w:hint="eastAsia"/>
        </w:rPr>
        <w:lastRenderedPageBreak/>
        <w:t xml:space="preserve"> </w:t>
      </w:r>
      <w:bookmarkStart w:id="28" w:name="_Toc28160253"/>
      <w:r w:rsidR="00B8290B">
        <w:rPr>
          <w:rFonts w:hint="eastAsia"/>
        </w:rPr>
        <w:t xml:space="preserve">경직 </w:t>
      </w:r>
      <w:r w:rsidR="00935854">
        <w:t>(</w:t>
      </w:r>
      <w:r w:rsidR="00B8290B">
        <w:t>Stiffen</w:t>
      </w:r>
      <w:r w:rsidR="00935854">
        <w:t>)</w:t>
      </w:r>
      <w:bookmarkEnd w:id="28"/>
    </w:p>
    <w:p w14:paraId="2833B3D3" w14:textId="625A908C" w:rsidR="00B8290B" w:rsidRDefault="00B8290B" w:rsidP="00B8290B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몬스터의 공격으로 인해 행동이 불가능한 상태다.</w:t>
      </w:r>
    </w:p>
    <w:p w14:paraId="51045D94" w14:textId="131D2384" w:rsidR="00C45093" w:rsidRDefault="00EA1731" w:rsidP="00B8290B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0.5</w:t>
      </w:r>
      <w:r>
        <w:rPr>
          <w:rFonts w:asciiTheme="minorHAnsi" w:eastAsiaTheme="minorHAnsi" w:hAnsiTheme="minorHAnsi" w:hint="eastAsia"/>
        </w:rPr>
        <w:t xml:space="preserve">초의 </w:t>
      </w:r>
      <w:r w:rsidR="00C45093">
        <w:rPr>
          <w:rFonts w:asciiTheme="minorHAnsi" w:eastAsiaTheme="minorHAnsi" w:hAnsiTheme="minorHAnsi" w:hint="eastAsia"/>
        </w:rPr>
        <w:t>시간이 경과되면 대기(</w:t>
      </w:r>
      <w:r w:rsidR="00C45093">
        <w:rPr>
          <w:rFonts w:asciiTheme="minorHAnsi" w:eastAsiaTheme="minorHAnsi" w:hAnsiTheme="minorHAnsi"/>
        </w:rPr>
        <w:t xml:space="preserve">Idle) </w:t>
      </w:r>
      <w:r w:rsidR="00C45093">
        <w:rPr>
          <w:rFonts w:asciiTheme="minorHAnsi" w:eastAsiaTheme="minorHAnsi" w:hAnsiTheme="minorHAnsi" w:hint="eastAsia"/>
        </w:rPr>
        <w:t>상태로 전환된다.</w:t>
      </w:r>
    </w:p>
    <w:p w14:paraId="633F9803" w14:textId="6E87BBA8" w:rsidR="00535966" w:rsidRDefault="00B8290B" w:rsidP="00013645">
      <w:pPr>
        <w:pStyle w:val="a0"/>
        <w:rPr>
          <w:rFonts w:asciiTheme="minorHAnsi" w:eastAsiaTheme="minorHAnsi" w:hAnsiTheme="minorHAnsi"/>
        </w:rPr>
      </w:pPr>
      <w:r w:rsidRPr="00C45093">
        <w:rPr>
          <w:rFonts w:asciiTheme="minorHAnsi" w:eastAsiaTheme="minorHAnsi" w:hAnsiTheme="minorHAnsi" w:hint="eastAsia"/>
        </w:rPr>
        <w:t>경직</w:t>
      </w:r>
      <w:r w:rsidR="00C45093" w:rsidRPr="00C45093">
        <w:rPr>
          <w:rFonts w:asciiTheme="minorHAnsi" w:eastAsiaTheme="minorHAnsi" w:hAnsiTheme="minorHAnsi" w:hint="eastAsia"/>
        </w:rPr>
        <w:t xml:space="preserve"> </w:t>
      </w:r>
      <w:r w:rsidR="0058067D">
        <w:rPr>
          <w:rFonts w:asciiTheme="minorHAnsi" w:eastAsiaTheme="minorHAnsi" w:hAnsiTheme="minorHAnsi" w:hint="eastAsia"/>
        </w:rPr>
        <w:t>도중 몬스터에게 받은 데미지와 상태이상은 적용된다.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2980"/>
        <w:gridCol w:w="2980"/>
        <w:gridCol w:w="2981"/>
      </w:tblGrid>
      <w:tr w:rsidR="00EA1731" w:rsidRPr="00826B0D" w14:paraId="36E9ABFC" w14:textId="77777777" w:rsidTr="00013645">
        <w:tc>
          <w:tcPr>
            <w:tcW w:w="8941" w:type="dxa"/>
            <w:gridSpan w:val="3"/>
            <w:shd w:val="clear" w:color="auto" w:fill="BFBFBF" w:themeFill="background1" w:themeFillShade="BF"/>
            <w:vAlign w:val="center"/>
          </w:tcPr>
          <w:p w14:paraId="69A69687" w14:textId="4323BA9B" w:rsidR="00EA1731" w:rsidRPr="00826B0D" w:rsidRDefault="00EA1731" w:rsidP="00013645">
            <w:pPr>
              <w:pStyle w:val="a0"/>
              <w:numPr>
                <w:ilvl w:val="0"/>
                <w:numId w:val="0"/>
              </w:numPr>
              <w:ind w:leftChars="-1" w:left="-2" w:firstLine="1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</w:rPr>
              <w:t>경직 모션</w:t>
            </w:r>
          </w:p>
        </w:tc>
      </w:tr>
      <w:tr w:rsidR="00EA1731" w:rsidRPr="00826B0D" w14:paraId="18D7FBD2" w14:textId="77777777" w:rsidTr="00013645">
        <w:trPr>
          <w:trHeight w:val="2809"/>
        </w:trPr>
        <w:tc>
          <w:tcPr>
            <w:tcW w:w="2980" w:type="dxa"/>
            <w:vAlign w:val="center"/>
          </w:tcPr>
          <w:p w14:paraId="3D77AE73" w14:textId="77777777" w:rsidR="00EA1731" w:rsidRPr="003F3171" w:rsidRDefault="00EA1731" w:rsidP="00013645">
            <w:pPr>
              <w:pStyle w:val="a0"/>
              <w:numPr>
                <w:ilvl w:val="0"/>
                <w:numId w:val="0"/>
              </w:numPr>
              <w:jc w:val="center"/>
            </w:pPr>
            <w:r>
              <w:object w:dxaOrig="2640" w:dyaOrig="2580" w14:anchorId="09757251">
                <v:shape id="_x0000_i1058" type="#_x0000_t75" style="width:131.5pt;height:129pt" o:ole="">
                  <v:imagedata r:id="rId75" o:title=""/>
                </v:shape>
                <o:OLEObject Type="Embed" ProgID="PBrush" ShapeID="_x0000_i1058" DrawAspect="Content" ObjectID="_1638775182" r:id="rId76"/>
              </w:object>
            </w:r>
          </w:p>
        </w:tc>
        <w:tc>
          <w:tcPr>
            <w:tcW w:w="2980" w:type="dxa"/>
            <w:vAlign w:val="center"/>
          </w:tcPr>
          <w:p w14:paraId="336C4BB1" w14:textId="77777777" w:rsidR="00EA1731" w:rsidRPr="00826B0D" w:rsidRDefault="00EA1731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79AF483E">
                <v:shape id="_x0000_i1059" type="#_x0000_t75" style="width:131.5pt;height:129pt" o:ole="">
                  <v:imagedata r:id="rId77" o:title=""/>
                </v:shape>
                <o:OLEObject Type="Embed" ProgID="PBrush" ShapeID="_x0000_i1059" DrawAspect="Content" ObjectID="_1638775183" r:id="rId78"/>
              </w:object>
            </w:r>
          </w:p>
        </w:tc>
        <w:tc>
          <w:tcPr>
            <w:tcW w:w="2981" w:type="dxa"/>
            <w:vAlign w:val="center"/>
          </w:tcPr>
          <w:p w14:paraId="5CA09DF1" w14:textId="77777777" w:rsidR="00EA1731" w:rsidRPr="00826B0D" w:rsidRDefault="00EA1731" w:rsidP="0001364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547362EA">
                <v:shape id="_x0000_i1060" type="#_x0000_t75" style="width:131.5pt;height:129pt" o:ole="">
                  <v:imagedata r:id="rId79" o:title=""/>
                </v:shape>
                <o:OLEObject Type="Embed" ProgID="PBrush" ShapeID="_x0000_i1060" DrawAspect="Content" ObjectID="_1638775184" r:id="rId80"/>
              </w:object>
            </w:r>
          </w:p>
        </w:tc>
      </w:tr>
    </w:tbl>
    <w:p w14:paraId="784CE96F" w14:textId="77777777" w:rsidR="00C45093" w:rsidRPr="00C45093" w:rsidRDefault="00C45093" w:rsidP="00EA1731">
      <w:pPr>
        <w:pStyle w:val="a0"/>
        <w:numPr>
          <w:ilvl w:val="0"/>
          <w:numId w:val="0"/>
        </w:numPr>
        <w:rPr>
          <w:rFonts w:asciiTheme="minorHAnsi" w:eastAsiaTheme="minorHAnsi" w:hAnsiTheme="minorHAnsi"/>
        </w:rPr>
      </w:pPr>
    </w:p>
    <w:p w14:paraId="37AF4D97" w14:textId="40C1F678" w:rsidR="00847CF9" w:rsidRPr="00826B0D" w:rsidRDefault="00C45093" w:rsidP="00C45093">
      <w:pPr>
        <w:pStyle w:val="a3"/>
      </w:pPr>
      <w:r>
        <w:rPr>
          <w:rFonts w:hint="eastAsia"/>
        </w:rPr>
        <w:t xml:space="preserve"> </w:t>
      </w:r>
      <w:bookmarkStart w:id="29" w:name="_Toc28160254"/>
      <w:r w:rsidR="00B8290B">
        <w:rPr>
          <w:rFonts w:hint="eastAsia"/>
        </w:rPr>
        <w:t xml:space="preserve">넉백 </w:t>
      </w:r>
      <w:r w:rsidR="00B8290B">
        <w:t>(KnockBack)</w:t>
      </w:r>
      <w:bookmarkEnd w:id="29"/>
    </w:p>
    <w:p w14:paraId="28D19980" w14:textId="19440AAF" w:rsidR="00C45093" w:rsidRDefault="00C45093" w:rsidP="00C45093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몬스터의 공격으로 인해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뒤로 넉백</w:t>
      </w:r>
      <w:r w:rsidR="00897B8F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 xml:space="preserve">되며, </w:t>
      </w:r>
      <w:r w:rsidR="00EA1731">
        <w:rPr>
          <w:rFonts w:asciiTheme="minorHAnsi" w:eastAsiaTheme="minorHAnsi" w:hAnsiTheme="minorHAnsi" w:hint="eastAsia"/>
        </w:rPr>
        <w:t>행동이</w:t>
      </w:r>
      <w:r>
        <w:rPr>
          <w:rFonts w:asciiTheme="minorHAnsi" w:eastAsiaTheme="minorHAnsi" w:hAnsiTheme="minorHAnsi" w:hint="eastAsia"/>
        </w:rPr>
        <w:t xml:space="preserve"> 불가능한 상태다.</w:t>
      </w:r>
    </w:p>
    <w:p w14:paraId="0BFA7F85" w14:textId="43418C6C" w:rsidR="00C45093" w:rsidRDefault="00EA1731" w:rsidP="00C45093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1초의 </w:t>
      </w:r>
      <w:r w:rsidR="00C45093">
        <w:rPr>
          <w:rFonts w:asciiTheme="minorHAnsi" w:eastAsiaTheme="minorHAnsi" w:hAnsiTheme="minorHAnsi" w:hint="eastAsia"/>
        </w:rPr>
        <w:t>시간이 경과되면 대기(</w:t>
      </w:r>
      <w:r w:rsidR="00C45093">
        <w:rPr>
          <w:rFonts w:asciiTheme="minorHAnsi" w:eastAsiaTheme="minorHAnsi" w:hAnsiTheme="minorHAnsi"/>
        </w:rPr>
        <w:t xml:space="preserve">Idle) </w:t>
      </w:r>
      <w:r w:rsidR="00C45093">
        <w:rPr>
          <w:rFonts w:asciiTheme="minorHAnsi" w:eastAsiaTheme="minorHAnsi" w:hAnsiTheme="minorHAnsi" w:hint="eastAsia"/>
        </w:rPr>
        <w:t>상태로 전환된다.</w:t>
      </w:r>
    </w:p>
    <w:p w14:paraId="2418F221" w14:textId="632E2B83" w:rsidR="00C45093" w:rsidRDefault="00C45093" w:rsidP="00C45093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모션은 경직과 동일하나 </w:t>
      </w:r>
      <w:r>
        <w:rPr>
          <w:rFonts w:asciiTheme="minorHAnsi" w:eastAsiaTheme="minorHAnsi" w:hAnsiTheme="minorHAnsi"/>
        </w:rPr>
        <w:t>1m</w:t>
      </w:r>
      <w:r>
        <w:rPr>
          <w:rFonts w:asciiTheme="minorHAnsi" w:eastAsiaTheme="minorHAnsi" w:hAnsiTheme="minorHAnsi" w:hint="eastAsia"/>
        </w:rPr>
        <w:t>만큼 뒤로 이동한다.</w:t>
      </w:r>
    </w:p>
    <w:p w14:paraId="735085B6" w14:textId="3DF4D9BF" w:rsidR="00E157A6" w:rsidRPr="00C45093" w:rsidRDefault="00C45093" w:rsidP="00C45093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넉백</w:t>
      </w:r>
      <w:r w:rsidRPr="00C45093">
        <w:rPr>
          <w:rFonts w:asciiTheme="minorHAnsi" w:eastAsiaTheme="minorHAnsi" w:hAnsiTheme="minorHAnsi" w:hint="eastAsia"/>
        </w:rPr>
        <w:t xml:space="preserve"> </w:t>
      </w:r>
      <w:r w:rsidR="0058067D">
        <w:rPr>
          <w:rFonts w:asciiTheme="minorHAnsi" w:eastAsiaTheme="minorHAnsi" w:hAnsiTheme="minorHAnsi" w:hint="eastAsia"/>
        </w:rPr>
        <w:t>도중 몬스터에게 받은 데미지와 상태이상은 적용된다.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2980"/>
        <w:gridCol w:w="2980"/>
        <w:gridCol w:w="2981"/>
      </w:tblGrid>
      <w:tr w:rsidR="003F3171" w:rsidRPr="00826B0D" w14:paraId="26E5F34F" w14:textId="77777777" w:rsidTr="00BA2B91">
        <w:tc>
          <w:tcPr>
            <w:tcW w:w="8941" w:type="dxa"/>
            <w:gridSpan w:val="3"/>
            <w:shd w:val="clear" w:color="auto" w:fill="BFBFBF" w:themeFill="background1" w:themeFillShade="BF"/>
            <w:vAlign w:val="center"/>
          </w:tcPr>
          <w:p w14:paraId="02483355" w14:textId="0B37DD27" w:rsidR="003F3171" w:rsidRPr="00826B0D" w:rsidRDefault="00C45093" w:rsidP="00BA2B91">
            <w:pPr>
              <w:pStyle w:val="a0"/>
              <w:numPr>
                <w:ilvl w:val="0"/>
                <w:numId w:val="0"/>
              </w:numPr>
              <w:ind w:leftChars="-1" w:left="-2" w:firstLine="1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  <w:bCs/>
              </w:rPr>
              <w:t>넉백 모션</w:t>
            </w:r>
          </w:p>
        </w:tc>
      </w:tr>
      <w:tr w:rsidR="003F3171" w:rsidRPr="00826B0D" w14:paraId="61FC6B7F" w14:textId="77777777" w:rsidTr="00BA2B91">
        <w:trPr>
          <w:trHeight w:val="2809"/>
        </w:trPr>
        <w:tc>
          <w:tcPr>
            <w:tcW w:w="2980" w:type="dxa"/>
            <w:vAlign w:val="center"/>
          </w:tcPr>
          <w:p w14:paraId="5EB3F6B7" w14:textId="433720BD" w:rsidR="003F3171" w:rsidRPr="003F3171" w:rsidRDefault="00731B0D" w:rsidP="00BA2B91">
            <w:pPr>
              <w:pStyle w:val="a0"/>
              <w:numPr>
                <w:ilvl w:val="0"/>
                <w:numId w:val="0"/>
              </w:numPr>
              <w:jc w:val="center"/>
            </w:pPr>
            <w:r>
              <w:object w:dxaOrig="2640" w:dyaOrig="2580" w14:anchorId="5CD71B17">
                <v:shape id="_x0000_i1061" type="#_x0000_t75" style="width:131.5pt;height:129pt" o:ole="">
                  <v:imagedata r:id="rId75" o:title=""/>
                </v:shape>
                <o:OLEObject Type="Embed" ProgID="PBrush" ShapeID="_x0000_i1061" DrawAspect="Content" ObjectID="_1638775185" r:id="rId81"/>
              </w:object>
            </w:r>
          </w:p>
        </w:tc>
        <w:tc>
          <w:tcPr>
            <w:tcW w:w="2980" w:type="dxa"/>
            <w:vAlign w:val="center"/>
          </w:tcPr>
          <w:p w14:paraId="390CB33B" w14:textId="32670711" w:rsidR="003F3171" w:rsidRPr="00826B0D" w:rsidRDefault="00731B0D" w:rsidP="00BA2B9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5B42F2BC">
                <v:shape id="_x0000_i1062" type="#_x0000_t75" style="width:131.5pt;height:129pt" o:ole="">
                  <v:imagedata r:id="rId77" o:title=""/>
                </v:shape>
                <o:OLEObject Type="Embed" ProgID="PBrush" ShapeID="_x0000_i1062" DrawAspect="Content" ObjectID="_1638775186" r:id="rId82"/>
              </w:object>
            </w:r>
          </w:p>
        </w:tc>
        <w:tc>
          <w:tcPr>
            <w:tcW w:w="2981" w:type="dxa"/>
            <w:vAlign w:val="center"/>
          </w:tcPr>
          <w:p w14:paraId="3744B5BA" w14:textId="782855FD" w:rsidR="003F3171" w:rsidRPr="00826B0D" w:rsidRDefault="00731B0D" w:rsidP="00BA2B9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552499AD">
                <v:shape id="_x0000_i1063" type="#_x0000_t75" style="width:131.5pt;height:129pt" o:ole="">
                  <v:imagedata r:id="rId79" o:title=""/>
                </v:shape>
                <o:OLEObject Type="Embed" ProgID="PBrush" ShapeID="_x0000_i1063" DrawAspect="Content" ObjectID="_1638775187" r:id="rId83"/>
              </w:object>
            </w:r>
          </w:p>
        </w:tc>
      </w:tr>
    </w:tbl>
    <w:p w14:paraId="62B04447" w14:textId="482F9755" w:rsidR="00840E2A" w:rsidRDefault="00840E2A" w:rsidP="00E66F5D">
      <w:pPr>
        <w:pStyle w:val="a0"/>
        <w:numPr>
          <w:ilvl w:val="0"/>
          <w:numId w:val="0"/>
        </w:numPr>
        <w:ind w:left="687" w:hanging="403"/>
        <w:rPr>
          <w:rFonts w:asciiTheme="minorHAnsi" w:eastAsiaTheme="minorHAnsi" w:hAnsiTheme="minorHAnsi"/>
        </w:rPr>
      </w:pPr>
    </w:p>
    <w:p w14:paraId="64CD68BA" w14:textId="77777777" w:rsidR="00840E2A" w:rsidRDefault="00840E2A">
      <w:pPr>
        <w:widowControl/>
        <w:wordWrap/>
        <w:autoSpaceDE/>
        <w:autoSpaceDN/>
        <w:jc w:val="left"/>
        <w:rPr>
          <w:rFonts w:asciiTheme="minorHAnsi" w:eastAsiaTheme="minorHAnsi" w:hAnsiTheme="minorHAnsi"/>
          <w:sz w:val="22"/>
          <w:szCs w:val="24"/>
        </w:rPr>
      </w:pPr>
      <w:r>
        <w:rPr>
          <w:rFonts w:asciiTheme="minorHAnsi" w:eastAsiaTheme="minorHAnsi" w:hAnsiTheme="minorHAnsi"/>
        </w:rPr>
        <w:br w:type="page"/>
      </w:r>
    </w:p>
    <w:p w14:paraId="5FE9ED9D" w14:textId="1F388B17" w:rsidR="00847CF9" w:rsidRPr="00826B0D" w:rsidRDefault="00C45093" w:rsidP="00C45093">
      <w:pPr>
        <w:pStyle w:val="a3"/>
      </w:pPr>
      <w:r>
        <w:rPr>
          <w:rFonts w:hint="eastAsia"/>
        </w:rPr>
        <w:lastRenderedPageBreak/>
        <w:t xml:space="preserve"> </w:t>
      </w:r>
      <w:bookmarkStart w:id="30" w:name="_Toc28160255"/>
      <w:r w:rsidR="00713E7B">
        <w:rPr>
          <w:rFonts w:hint="eastAsia"/>
        </w:rPr>
        <w:t>넉다운</w:t>
      </w:r>
      <w:r w:rsidR="00935854">
        <w:rPr>
          <w:rFonts w:hint="eastAsia"/>
        </w:rPr>
        <w:t xml:space="preserve"> </w:t>
      </w:r>
      <w:r w:rsidR="00935854">
        <w:t>(</w:t>
      </w:r>
      <w:r w:rsidR="00E509C1">
        <w:rPr>
          <w:rFonts w:hint="eastAsia"/>
        </w:rPr>
        <w:t>K</w:t>
      </w:r>
      <w:r w:rsidR="00E509C1">
        <w:t>nock</w:t>
      </w:r>
      <w:r w:rsidR="00935854">
        <w:t>Down)</w:t>
      </w:r>
      <w:bookmarkEnd w:id="30"/>
    </w:p>
    <w:p w14:paraId="70C9CEF5" w14:textId="78130469" w:rsidR="00847CF9" w:rsidRDefault="00535966" w:rsidP="00847CF9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몬스터의 공격으로 인해</w:t>
      </w:r>
      <w:r>
        <w:rPr>
          <w:rFonts w:asciiTheme="minorHAnsi" w:eastAsiaTheme="minorHAnsi" w:hAnsiTheme="minorHAnsi"/>
        </w:rPr>
        <w:t xml:space="preserve">, </w:t>
      </w:r>
      <w:r w:rsidR="00EA1731">
        <w:rPr>
          <w:rFonts w:asciiTheme="minorHAnsi" w:eastAsiaTheme="minorHAnsi" w:hAnsiTheme="minorHAnsi" w:hint="eastAsia"/>
        </w:rPr>
        <w:t>캐릭터가 바닥으로 넘어</w:t>
      </w:r>
      <w:r w:rsidR="0087006C">
        <w:rPr>
          <w:rFonts w:asciiTheme="minorHAnsi" w:eastAsiaTheme="minorHAnsi" w:hAnsiTheme="minorHAnsi" w:hint="eastAsia"/>
        </w:rPr>
        <w:t>져 행동이 불가능한 상태다.</w:t>
      </w:r>
    </w:p>
    <w:p w14:paraId="454358CD" w14:textId="65D316D0" w:rsidR="00EA1731" w:rsidRDefault="00EA1731" w:rsidP="00847CF9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1</w:t>
      </w:r>
      <w:r>
        <w:rPr>
          <w:rFonts w:asciiTheme="minorHAnsi" w:eastAsiaTheme="minorHAnsi" w:hAnsiTheme="minorHAnsi"/>
        </w:rPr>
        <w:t>.5</w:t>
      </w:r>
      <w:r>
        <w:rPr>
          <w:rFonts w:asciiTheme="minorHAnsi" w:eastAsiaTheme="minorHAnsi" w:hAnsiTheme="minorHAnsi" w:hint="eastAsia"/>
        </w:rPr>
        <w:t>초의 시간이 경과되면</w:t>
      </w:r>
      <w:r w:rsidR="0087006C">
        <w:rPr>
          <w:rFonts w:asciiTheme="minorHAnsi" w:eastAsiaTheme="minorHAnsi" w:hAnsiTheme="minorHAnsi" w:hint="eastAsia"/>
        </w:rPr>
        <w:t xml:space="preserve"> 다시 일어나,</w:t>
      </w:r>
      <w:r>
        <w:rPr>
          <w:rFonts w:asciiTheme="minorHAnsi" w:eastAsiaTheme="minorHAnsi" w:hAnsiTheme="minorHAnsi" w:hint="eastAsia"/>
        </w:rPr>
        <w:t xml:space="preserve"> 대기(</w:t>
      </w:r>
      <w:r>
        <w:rPr>
          <w:rFonts w:asciiTheme="minorHAnsi" w:eastAsiaTheme="minorHAnsi" w:hAnsiTheme="minorHAnsi"/>
        </w:rPr>
        <w:t>Idle)</w:t>
      </w:r>
      <w:r>
        <w:rPr>
          <w:rFonts w:asciiTheme="minorHAnsi" w:eastAsiaTheme="minorHAnsi" w:hAnsiTheme="minorHAnsi" w:hint="eastAsia"/>
        </w:rPr>
        <w:t xml:space="preserve"> 상태로 전환된다.</w:t>
      </w:r>
    </w:p>
    <w:p w14:paraId="6E1F153B" w14:textId="73661863" w:rsidR="00677CD3" w:rsidRDefault="00677CD3" w:rsidP="00847CF9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기상기를 사용해 넉다운 상태에서 즉시 벗어날 수 있다.</w:t>
      </w:r>
    </w:p>
    <w:p w14:paraId="225BFF3D" w14:textId="2EC27B5D" w:rsidR="00677CD3" w:rsidRPr="009C7CB9" w:rsidRDefault="0058067D" w:rsidP="009C7CB9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넉다운 도중 몬스터에게 받은 데미지와 상태이상은 적용된다.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2980"/>
        <w:gridCol w:w="2980"/>
        <w:gridCol w:w="2981"/>
      </w:tblGrid>
      <w:tr w:rsidR="003F3171" w:rsidRPr="00826B0D" w14:paraId="79BD3352" w14:textId="77777777" w:rsidTr="00BA2B91">
        <w:tc>
          <w:tcPr>
            <w:tcW w:w="8941" w:type="dxa"/>
            <w:gridSpan w:val="3"/>
            <w:shd w:val="clear" w:color="auto" w:fill="BFBFBF" w:themeFill="background1" w:themeFillShade="BF"/>
            <w:vAlign w:val="center"/>
          </w:tcPr>
          <w:p w14:paraId="785BEDC2" w14:textId="77777777" w:rsidR="003F3171" w:rsidRPr="00826B0D" w:rsidRDefault="003F3171" w:rsidP="00BA2B91">
            <w:pPr>
              <w:pStyle w:val="a0"/>
              <w:numPr>
                <w:ilvl w:val="0"/>
                <w:numId w:val="0"/>
              </w:numPr>
              <w:ind w:leftChars="-1" w:left="-2" w:firstLine="1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826B0D">
              <w:rPr>
                <w:rFonts w:asciiTheme="minorHAnsi" w:eastAsiaTheme="minorHAnsi" w:hAnsiTheme="minorHAnsi" w:hint="eastAsia"/>
                <w:b/>
                <w:bCs/>
              </w:rPr>
              <w:t>대기 모션 모습</w:t>
            </w:r>
          </w:p>
        </w:tc>
      </w:tr>
      <w:tr w:rsidR="003F3171" w:rsidRPr="00826B0D" w14:paraId="52C0837C" w14:textId="77777777" w:rsidTr="00BA2B91">
        <w:trPr>
          <w:trHeight w:val="2809"/>
        </w:trPr>
        <w:tc>
          <w:tcPr>
            <w:tcW w:w="2980" w:type="dxa"/>
            <w:vAlign w:val="center"/>
          </w:tcPr>
          <w:p w14:paraId="6A66B6C4" w14:textId="077B867E" w:rsidR="003F3171" w:rsidRPr="003F3171" w:rsidRDefault="007153BA" w:rsidP="00BA2B91">
            <w:pPr>
              <w:pStyle w:val="a0"/>
              <w:numPr>
                <w:ilvl w:val="0"/>
                <w:numId w:val="0"/>
              </w:numPr>
              <w:jc w:val="center"/>
            </w:pPr>
            <w:r>
              <w:object w:dxaOrig="2640" w:dyaOrig="2580" w14:anchorId="0C6E889C">
                <v:shape id="_x0000_i1064" type="#_x0000_t75" style="width:131.5pt;height:129pt" o:ole="">
                  <v:imagedata r:id="rId84" o:title=""/>
                </v:shape>
                <o:OLEObject Type="Embed" ProgID="PBrush" ShapeID="_x0000_i1064" DrawAspect="Content" ObjectID="_1638775188" r:id="rId85"/>
              </w:object>
            </w:r>
          </w:p>
        </w:tc>
        <w:tc>
          <w:tcPr>
            <w:tcW w:w="2980" w:type="dxa"/>
            <w:vAlign w:val="center"/>
          </w:tcPr>
          <w:p w14:paraId="017E5F4A" w14:textId="3FFD4C9F" w:rsidR="003F3171" w:rsidRPr="00826B0D" w:rsidRDefault="007153BA" w:rsidP="00BA2B9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5F3644E1">
                <v:shape id="_x0000_i1065" type="#_x0000_t75" style="width:131.5pt;height:129pt" o:ole="">
                  <v:imagedata r:id="rId86" o:title=""/>
                </v:shape>
                <o:OLEObject Type="Embed" ProgID="PBrush" ShapeID="_x0000_i1065" DrawAspect="Content" ObjectID="_1638775189" r:id="rId87"/>
              </w:object>
            </w:r>
          </w:p>
        </w:tc>
        <w:tc>
          <w:tcPr>
            <w:tcW w:w="2981" w:type="dxa"/>
            <w:vAlign w:val="center"/>
          </w:tcPr>
          <w:p w14:paraId="681A4471" w14:textId="3AA588D7" w:rsidR="003F3171" w:rsidRPr="00826B0D" w:rsidRDefault="007153BA" w:rsidP="00BA2B91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>
              <w:object w:dxaOrig="2640" w:dyaOrig="2580" w14:anchorId="7CEA1145">
                <v:shape id="_x0000_i1066" type="#_x0000_t75" style="width:131.5pt;height:129pt" o:ole="">
                  <v:imagedata r:id="rId88" o:title=""/>
                </v:shape>
                <o:OLEObject Type="Embed" ProgID="PBrush" ShapeID="_x0000_i1066" DrawAspect="Content" ObjectID="_1638775190" r:id="rId89"/>
              </w:object>
            </w:r>
          </w:p>
        </w:tc>
      </w:tr>
    </w:tbl>
    <w:p w14:paraId="191603F8" w14:textId="77777777" w:rsidR="00847CF9" w:rsidRPr="00826B0D" w:rsidRDefault="00847CF9" w:rsidP="00847CF9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3F3F4E06" w14:textId="63EDB8A7" w:rsidR="00535966" w:rsidRPr="00826B0D" w:rsidRDefault="00535966" w:rsidP="00535966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31" w:name="_Toc28160256"/>
      <w:r>
        <w:rPr>
          <w:rFonts w:asciiTheme="minorHAnsi" w:eastAsiaTheme="minorHAnsi" w:hAnsiTheme="minorHAnsi" w:hint="eastAsia"/>
          <w:sz w:val="28"/>
          <w:szCs w:val="28"/>
        </w:rPr>
        <w:t>상태 이상</w:t>
      </w:r>
      <w:r w:rsidR="00935854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r w:rsidR="00935854">
        <w:rPr>
          <w:rFonts w:asciiTheme="minorHAnsi" w:eastAsiaTheme="minorHAnsi" w:hAnsiTheme="minorHAnsi"/>
          <w:sz w:val="28"/>
          <w:szCs w:val="28"/>
        </w:rPr>
        <w:t>(Crowd Control)</w:t>
      </w:r>
      <w:bookmarkEnd w:id="31"/>
    </w:p>
    <w:p w14:paraId="58E2DD32" w14:textId="57D05107" w:rsidR="00535966" w:rsidRDefault="00080211" w:rsidP="00535966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몬스터의 공격으로 인해,</w:t>
      </w:r>
      <w:r>
        <w:rPr>
          <w:rFonts w:asciiTheme="minorHAnsi" w:eastAsiaTheme="minorHAnsi" w:hAnsiTheme="minorHAnsi"/>
        </w:rPr>
        <w:t xml:space="preserve"> </w:t>
      </w:r>
      <w:r w:rsidR="009C21E6">
        <w:rPr>
          <w:rFonts w:asciiTheme="minorHAnsi" w:eastAsiaTheme="minorHAnsi" w:hAnsiTheme="minorHAnsi" w:hint="eastAsia"/>
        </w:rPr>
        <w:t>캐릭터에게 해로운 효과가 발동된 상태다.</w:t>
      </w:r>
    </w:p>
    <w:p w14:paraId="6DC15DA5" w14:textId="55E15908" w:rsidR="00080211" w:rsidRDefault="00080211" w:rsidP="00535966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지속 시간 동안 캐릭터는 상태 이상 효과가 적용된다.</w:t>
      </w:r>
    </w:p>
    <w:p w14:paraId="316FFD05" w14:textId="7CAA0F5A" w:rsidR="009C21E6" w:rsidRPr="00826B0D" w:rsidRDefault="009C21E6" w:rsidP="00535966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캐릭터의 능력치를 감소시키거나,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주기마다 피해를 주거나,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행동에 제약을 준다.</w:t>
      </w:r>
    </w:p>
    <w:p w14:paraId="4BDA0D22" w14:textId="1FA2977A" w:rsidR="00535966" w:rsidRDefault="00535966" w:rsidP="00535966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45D114FD" w14:textId="77777777" w:rsidR="00A97664" w:rsidRDefault="00A97664" w:rsidP="00A97664">
      <w:pPr>
        <w:pStyle w:val="a0"/>
        <w:numPr>
          <w:ilvl w:val="0"/>
          <w:numId w:val="0"/>
        </w:numPr>
        <w:ind w:left="687" w:hanging="403"/>
        <w:rPr>
          <w:rFonts w:asciiTheme="minorHAnsi" w:eastAsiaTheme="minorHAnsi" w:hAnsiTheme="minorHAnsi"/>
        </w:rPr>
      </w:pPr>
    </w:p>
    <w:p w14:paraId="011F110B" w14:textId="053A9B90" w:rsidR="00A97664" w:rsidRPr="00826B0D" w:rsidRDefault="00A97664" w:rsidP="00A97664">
      <w:pPr>
        <w:pStyle w:val="a3"/>
      </w:pPr>
      <w:r>
        <w:rPr>
          <w:rFonts w:hint="eastAsia"/>
        </w:rPr>
        <w:t xml:space="preserve"> </w:t>
      </w:r>
      <w:bookmarkStart w:id="32" w:name="_Toc28160257"/>
      <w:r>
        <w:rPr>
          <w:rFonts w:hint="eastAsia"/>
        </w:rPr>
        <w:t xml:space="preserve">스턴 </w:t>
      </w:r>
      <w:r>
        <w:t>(</w:t>
      </w:r>
      <w:r>
        <w:rPr>
          <w:rFonts w:hint="eastAsia"/>
        </w:rPr>
        <w:t>S</w:t>
      </w:r>
      <w:r>
        <w:t>tun)</w:t>
      </w:r>
      <w:bookmarkEnd w:id="32"/>
    </w:p>
    <w:p w14:paraId="1669705B" w14:textId="5C70E143" w:rsidR="00A97664" w:rsidRDefault="00A97664" w:rsidP="00A97664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몬스터의 </w:t>
      </w:r>
      <w:r w:rsidR="00D54906">
        <w:rPr>
          <w:rFonts w:asciiTheme="minorHAnsi" w:eastAsiaTheme="minorHAnsi" w:hAnsiTheme="minorHAnsi" w:hint="eastAsia"/>
        </w:rPr>
        <w:t>상태이상 공격으로 인해, 캐릭터가 행동 불능이 된 상태다.</w:t>
      </w:r>
    </w:p>
    <w:p w14:paraId="27A47F1B" w14:textId="0C79A5E1" w:rsidR="005D56FE" w:rsidRPr="005D56FE" w:rsidRDefault="007C499E" w:rsidP="005D56FE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정해진 </w:t>
      </w:r>
      <w:r w:rsidR="00D54906">
        <w:rPr>
          <w:rFonts w:asciiTheme="minorHAnsi" w:eastAsiaTheme="minorHAnsi" w:hAnsiTheme="minorHAnsi" w:hint="eastAsia"/>
        </w:rPr>
        <w:t>시간이 경과되면 대기(</w:t>
      </w:r>
      <w:r w:rsidR="00D54906">
        <w:rPr>
          <w:rFonts w:asciiTheme="minorHAnsi" w:eastAsiaTheme="minorHAnsi" w:hAnsiTheme="minorHAnsi"/>
        </w:rPr>
        <w:t xml:space="preserve">Idle) </w:t>
      </w:r>
      <w:r w:rsidR="00D54906">
        <w:rPr>
          <w:rFonts w:asciiTheme="minorHAnsi" w:eastAsiaTheme="minorHAnsi" w:hAnsiTheme="minorHAnsi" w:hint="eastAsia"/>
        </w:rPr>
        <w:t>상태로 전환된다.</w:t>
      </w:r>
    </w:p>
    <w:p w14:paraId="0F2C5FC7" w14:textId="4F26C5B2" w:rsidR="007C499E" w:rsidRDefault="007C499E" w:rsidP="00A97664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캐릭터는 정해진 시간만큼 어떠한 행동도 불가능하다.</w:t>
      </w:r>
      <w:r w:rsidR="00706E86">
        <w:rPr>
          <w:rFonts w:asciiTheme="minorHAnsi" w:eastAsiaTheme="minorHAnsi" w:hAnsiTheme="minorHAnsi"/>
        </w:rPr>
        <w:t xml:space="preserve"> </w:t>
      </w:r>
    </w:p>
    <w:p w14:paraId="06A7470A" w14:textId="77777777" w:rsidR="00013645" w:rsidRPr="00826B0D" w:rsidRDefault="00013645" w:rsidP="00535966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0736B3F6" w14:textId="5C0B57D7" w:rsidR="00535966" w:rsidRPr="00826B0D" w:rsidRDefault="00535966" w:rsidP="00535966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33" w:name="_Toc28160258"/>
      <w:r>
        <w:rPr>
          <w:rFonts w:asciiTheme="minorHAnsi" w:eastAsiaTheme="minorHAnsi" w:hAnsiTheme="minorHAnsi" w:hint="eastAsia"/>
          <w:sz w:val="28"/>
          <w:szCs w:val="28"/>
        </w:rPr>
        <w:t>사망</w:t>
      </w:r>
      <w:bookmarkEnd w:id="33"/>
    </w:p>
    <w:p w14:paraId="7678CBFD" w14:textId="544A3333" w:rsidR="00535966" w:rsidRDefault="00A64892" w:rsidP="00535966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캐릭터</w:t>
      </w:r>
      <w:r w:rsidR="0042604C">
        <w:rPr>
          <w:rFonts w:asciiTheme="minorHAnsi" w:eastAsiaTheme="minorHAnsi" w:hAnsiTheme="minorHAnsi" w:hint="eastAsia"/>
        </w:rPr>
        <w:t xml:space="preserve">의 현재 체력이 </w:t>
      </w:r>
      <w:r w:rsidR="0042604C">
        <w:rPr>
          <w:rFonts w:asciiTheme="minorHAnsi" w:eastAsiaTheme="minorHAnsi" w:hAnsiTheme="minorHAnsi"/>
        </w:rPr>
        <w:t>0</w:t>
      </w:r>
      <w:r w:rsidR="0042604C">
        <w:rPr>
          <w:rFonts w:asciiTheme="minorHAnsi" w:eastAsiaTheme="minorHAnsi" w:hAnsiTheme="minorHAnsi" w:hint="eastAsia"/>
        </w:rPr>
        <w:t>이하가 되어</w:t>
      </w:r>
      <w:r w:rsidR="0042604C">
        <w:rPr>
          <w:rFonts w:asciiTheme="minorHAnsi" w:eastAsiaTheme="minorHAnsi" w:hAnsiTheme="minorHAnsi"/>
        </w:rPr>
        <w:t xml:space="preserve"> </w:t>
      </w:r>
      <w:r w:rsidR="0042604C">
        <w:rPr>
          <w:rFonts w:asciiTheme="minorHAnsi" w:eastAsiaTheme="minorHAnsi" w:hAnsiTheme="minorHAnsi" w:hint="eastAsia"/>
        </w:rPr>
        <w:t>죽은 상태다.</w:t>
      </w:r>
    </w:p>
    <w:p w14:paraId="7D3142FC" w14:textId="3A13F49A" w:rsidR="0042604C" w:rsidRDefault="0042604C" w:rsidP="00535966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크리스탈 지불 유무를 </w:t>
      </w:r>
      <w:r>
        <w:rPr>
          <w:rFonts w:asciiTheme="minorHAnsi" w:eastAsiaTheme="minorHAnsi" w:hAnsiTheme="minorHAnsi"/>
        </w:rPr>
        <w:t>5</w:t>
      </w:r>
      <w:r>
        <w:rPr>
          <w:rFonts w:asciiTheme="minorHAnsi" w:eastAsiaTheme="minorHAnsi" w:hAnsiTheme="minorHAnsi" w:hint="eastAsia"/>
        </w:rPr>
        <w:t>초간 입력 받는다.</w:t>
      </w:r>
      <w:r>
        <w:rPr>
          <w:rFonts w:asciiTheme="minorHAnsi" w:eastAsiaTheme="minorHAnsi" w:hAnsiTheme="minorHAnsi"/>
        </w:rPr>
        <w:t xml:space="preserve"> </w:t>
      </w:r>
    </w:p>
    <w:p w14:paraId="3D9AFFD2" w14:textId="0CE66159" w:rsidR="0042604C" w:rsidRDefault="0042604C" w:rsidP="00535966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수락 시 해당 장소에서 현재 수치들을 최대 수치로 리셋한다.</w:t>
      </w:r>
    </w:p>
    <w:p w14:paraId="5C62AAFE" w14:textId="220AA19A" w:rsidR="0042604C" w:rsidRDefault="0042604C" w:rsidP="00535966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거절 시 마을로 이동하며,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현재 수치들을 최대 수치로 리셋한다.</w:t>
      </w:r>
    </w:p>
    <w:p w14:paraId="66F717D3" w14:textId="4F2CCBB8" w:rsidR="00A64892" w:rsidRDefault="0077621E" w:rsidP="00A64892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최대</w:t>
      </w:r>
      <w:r w:rsidR="00A64892">
        <w:rPr>
          <w:rFonts w:asciiTheme="minorHAnsi" w:eastAsiaTheme="minorHAnsi" w:hAnsiTheme="minorHAnsi" w:hint="eastAsia"/>
        </w:rPr>
        <w:t xml:space="preserve"> 경험치의 </w:t>
      </w:r>
      <w:r w:rsidR="00A64892">
        <w:rPr>
          <w:rFonts w:asciiTheme="minorHAnsi" w:eastAsiaTheme="minorHAnsi" w:hAnsiTheme="minorHAnsi"/>
        </w:rPr>
        <w:t>5%</w:t>
      </w:r>
      <w:r w:rsidR="00A64892">
        <w:rPr>
          <w:rFonts w:asciiTheme="minorHAnsi" w:eastAsiaTheme="minorHAnsi" w:hAnsiTheme="minorHAnsi" w:hint="eastAsia"/>
        </w:rPr>
        <w:t>를 감소시킨다.</w:t>
      </w:r>
      <w:r w:rsidR="00013645">
        <w:rPr>
          <w:rFonts w:asciiTheme="minorHAnsi" w:eastAsiaTheme="minorHAnsi" w:hAnsiTheme="minorHAnsi"/>
        </w:rPr>
        <w:t xml:space="preserve"> </w:t>
      </w:r>
    </w:p>
    <w:p w14:paraId="049021F2" w14:textId="3F783D12" w:rsidR="0042604C" w:rsidRDefault="0042604C" w:rsidP="00A64892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다만 </w:t>
      </w:r>
      <w:r>
        <w:rPr>
          <w:rFonts w:asciiTheme="minorHAnsi" w:eastAsiaTheme="minorHAnsi" w:hAnsiTheme="minorHAnsi"/>
        </w:rPr>
        <w:t>10</w:t>
      </w:r>
      <w:r>
        <w:rPr>
          <w:rFonts w:asciiTheme="minorHAnsi" w:eastAsiaTheme="minorHAnsi" w:hAnsiTheme="minorHAnsi" w:hint="eastAsia"/>
        </w:rPr>
        <w:t>레벨 이하는 경험치를 감소시키지 않는다.</w:t>
      </w:r>
    </w:p>
    <w:p w14:paraId="68FC2F70" w14:textId="41215ADA" w:rsidR="0077621E" w:rsidRDefault="0077621E">
      <w:pPr>
        <w:widowControl/>
        <w:wordWrap/>
        <w:autoSpaceDE/>
        <w:autoSpaceDN/>
        <w:jc w:val="left"/>
        <w:rPr>
          <w:rFonts w:asciiTheme="minorHAnsi" w:eastAsiaTheme="minorHAnsi" w:hAnsiTheme="minorHAnsi"/>
          <w:sz w:val="22"/>
          <w:szCs w:val="24"/>
        </w:rPr>
      </w:pPr>
    </w:p>
    <w:p w14:paraId="58F15410" w14:textId="292CE64C" w:rsidR="00C94A96" w:rsidRDefault="00C94A96">
      <w:pPr>
        <w:widowControl/>
        <w:wordWrap/>
        <w:autoSpaceDE/>
        <w:autoSpaceDN/>
        <w:jc w:val="left"/>
        <w:rPr>
          <w:rFonts w:asciiTheme="minorHAnsi" w:eastAsiaTheme="minorHAnsi" w:hAnsiTheme="minorHAnsi"/>
          <w:sz w:val="22"/>
          <w:szCs w:val="24"/>
        </w:rPr>
      </w:pPr>
      <w:r>
        <w:rPr>
          <w:rFonts w:asciiTheme="minorHAnsi" w:eastAsiaTheme="minorHAnsi" w:hAnsiTheme="minorHAnsi"/>
          <w:sz w:val="22"/>
          <w:szCs w:val="24"/>
        </w:rPr>
        <w:br w:type="page"/>
      </w:r>
    </w:p>
    <w:p w14:paraId="3D32D8DB" w14:textId="6721872A" w:rsidR="00545073" w:rsidRPr="00647840" w:rsidRDefault="00E51930" w:rsidP="00545073">
      <w:pPr>
        <w:pStyle w:val="a1"/>
        <w:rPr>
          <w:rFonts w:asciiTheme="minorHAnsi" w:eastAsiaTheme="minorHAnsi" w:hAnsiTheme="minorHAnsi"/>
          <w:sz w:val="32"/>
          <w:szCs w:val="32"/>
        </w:rPr>
      </w:pPr>
      <w:bookmarkStart w:id="34" w:name="_Toc28160259"/>
      <w:r>
        <w:rPr>
          <w:rFonts w:asciiTheme="minorHAnsi" w:eastAsiaTheme="minorHAnsi" w:hAnsiTheme="minorHAnsi" w:hint="eastAsia"/>
          <w:sz w:val="32"/>
          <w:szCs w:val="32"/>
        </w:rPr>
        <w:lastRenderedPageBreak/>
        <w:t>F</w:t>
      </w:r>
      <w:r>
        <w:rPr>
          <w:rFonts w:asciiTheme="minorHAnsi" w:eastAsiaTheme="minorHAnsi" w:hAnsiTheme="minorHAnsi"/>
          <w:sz w:val="32"/>
          <w:szCs w:val="32"/>
        </w:rPr>
        <w:t xml:space="preserve">SM </w:t>
      </w:r>
      <w:r>
        <w:rPr>
          <w:rFonts w:asciiTheme="minorHAnsi" w:eastAsiaTheme="minorHAnsi" w:hAnsiTheme="minorHAnsi" w:hint="eastAsia"/>
          <w:sz w:val="32"/>
          <w:szCs w:val="32"/>
        </w:rPr>
        <w:t>적용</w:t>
      </w:r>
      <w:bookmarkEnd w:id="34"/>
      <w:r>
        <w:rPr>
          <w:rFonts w:asciiTheme="minorHAnsi" w:eastAsiaTheme="minorHAnsi" w:hAnsiTheme="minorHAnsi" w:hint="eastAsia"/>
          <w:sz w:val="32"/>
          <w:szCs w:val="32"/>
        </w:rPr>
        <w:t xml:space="preserve"> </w:t>
      </w:r>
      <w:r w:rsidR="00545073">
        <w:rPr>
          <w:rFonts w:asciiTheme="minorHAnsi" w:eastAsiaTheme="minorHAnsi" w:hAnsiTheme="minorHAnsi" w:hint="eastAsia"/>
          <w:sz w:val="32"/>
          <w:szCs w:val="32"/>
        </w:rPr>
        <w:t xml:space="preserve"> </w:t>
      </w:r>
    </w:p>
    <w:p w14:paraId="71310B23" w14:textId="491A95B6" w:rsidR="00545073" w:rsidRPr="00E51930" w:rsidRDefault="00E51930" w:rsidP="00E51930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35" w:name="_Toc28160260"/>
      <w:r>
        <w:rPr>
          <w:rFonts w:asciiTheme="minorHAnsi" w:eastAsiaTheme="minorHAnsi" w:hAnsiTheme="minorHAnsi" w:hint="eastAsia"/>
          <w:sz w:val="28"/>
          <w:szCs w:val="28"/>
        </w:rPr>
        <w:t>스크립트</w:t>
      </w:r>
      <w:bookmarkEnd w:id="35"/>
    </w:p>
    <w:p w14:paraId="01852D70" w14:textId="77777777" w:rsidR="00545073" w:rsidRDefault="00545073" w:rsidP="00545073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캐릭터 애니메이션은 P</w:t>
      </w:r>
      <w:r>
        <w:rPr>
          <w:rFonts w:asciiTheme="minorHAnsi" w:eastAsiaTheme="minorHAnsi" w:hAnsiTheme="minorHAnsi"/>
        </w:rPr>
        <w:t xml:space="preserve">layerBehavior </w:t>
      </w:r>
      <w:r>
        <w:rPr>
          <w:rFonts w:asciiTheme="minorHAnsi" w:eastAsiaTheme="minorHAnsi" w:hAnsiTheme="minorHAnsi" w:hint="eastAsia"/>
        </w:rPr>
        <w:t>클래스에서 재생한다.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이때 </w:t>
      </w:r>
      <w:r>
        <w:rPr>
          <w:rFonts w:asciiTheme="minorHAnsi" w:eastAsiaTheme="minorHAnsi" w:hAnsiTheme="minorHAnsi"/>
        </w:rPr>
        <w:t xml:space="preserve">bool </w:t>
      </w:r>
      <w:r>
        <w:rPr>
          <w:rFonts w:asciiTheme="minorHAnsi" w:eastAsiaTheme="minorHAnsi" w:hAnsiTheme="minorHAnsi" w:hint="eastAsia"/>
        </w:rPr>
        <w:t>값들을 통해,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애니메이션 재생 유무를 판단한다.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9029"/>
      </w:tblGrid>
      <w:tr w:rsidR="00545073" w:rsidRPr="00826B0D" w14:paraId="6AFD894F" w14:textId="77777777" w:rsidTr="00FB7244">
        <w:tc>
          <w:tcPr>
            <w:tcW w:w="8778" w:type="dxa"/>
            <w:shd w:val="clear" w:color="auto" w:fill="BFBFBF" w:themeFill="background1" w:themeFillShade="BF"/>
          </w:tcPr>
          <w:p w14:paraId="6D2CCE91" w14:textId="62D1EC0B" w:rsidR="00545073" w:rsidRPr="00826B0D" w:rsidRDefault="00545073" w:rsidP="00FB7244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>
              <w:rPr>
                <w:rFonts w:asciiTheme="minorHAnsi" w:eastAsiaTheme="minorHAnsi" w:hAnsiTheme="minorHAnsi" w:hint="eastAsia"/>
                <w:b/>
                <w:szCs w:val="28"/>
              </w:rPr>
              <w:t>F</w:t>
            </w:r>
            <w:r>
              <w:rPr>
                <w:rFonts w:asciiTheme="minorHAnsi" w:eastAsiaTheme="minorHAnsi" w:hAnsiTheme="minorHAnsi"/>
                <w:b/>
                <w:szCs w:val="28"/>
              </w:rPr>
              <w:t xml:space="preserve">SM </w:t>
            </w:r>
            <w:r>
              <w:rPr>
                <w:rFonts w:asciiTheme="minorHAnsi" w:eastAsiaTheme="minorHAnsi" w:hAnsiTheme="minorHAnsi" w:hint="eastAsia"/>
                <w:b/>
                <w:szCs w:val="28"/>
              </w:rPr>
              <w:t>스크립</w:t>
            </w:r>
            <w:r w:rsidR="00427FEE">
              <w:rPr>
                <w:rFonts w:asciiTheme="minorHAnsi" w:eastAsiaTheme="minorHAnsi" w:hAnsiTheme="minorHAnsi" w:hint="eastAsia"/>
                <w:b/>
                <w:szCs w:val="28"/>
              </w:rPr>
              <w:t>트</w:t>
            </w:r>
          </w:p>
        </w:tc>
      </w:tr>
      <w:tr w:rsidR="00545073" w:rsidRPr="00863908" w14:paraId="07B34FBD" w14:textId="77777777" w:rsidTr="00437FEF">
        <w:trPr>
          <w:trHeight w:val="4110"/>
        </w:trPr>
        <w:tc>
          <w:tcPr>
            <w:tcW w:w="8778" w:type="dxa"/>
            <w:vAlign w:val="center"/>
          </w:tcPr>
          <w:p w14:paraId="1B899203" w14:textId="539217EC" w:rsidR="00545073" w:rsidRPr="00863908" w:rsidRDefault="00437FEF" w:rsidP="00FB7244">
            <w:pPr>
              <w:pStyle w:val="a0"/>
              <w:numPr>
                <w:ilvl w:val="0"/>
                <w:numId w:val="0"/>
              </w:numPr>
              <w:jc w:val="center"/>
            </w:pPr>
            <w:r>
              <w:object w:dxaOrig="11490" w:dyaOrig="5080" w14:anchorId="743C268F">
                <v:shape id="_x0000_i1067" type="#_x0000_t75" style="width:440.5pt;height:195pt" o:ole="">
                  <v:imagedata r:id="rId90" o:title=""/>
                </v:shape>
                <o:OLEObject Type="Embed" ProgID="PBrush" ShapeID="_x0000_i1067" DrawAspect="Content" ObjectID="_1638775191" r:id="rId91"/>
              </w:object>
            </w:r>
          </w:p>
        </w:tc>
      </w:tr>
    </w:tbl>
    <w:p w14:paraId="0506C68D" w14:textId="77777777" w:rsidR="00545073" w:rsidRDefault="00545073" w:rsidP="00545073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6FFBCE3C" w14:textId="77777777" w:rsidR="00545073" w:rsidRPr="00826B0D" w:rsidRDefault="00545073" w:rsidP="00545073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애니메이션 영역에서 </w:t>
      </w:r>
      <w:r>
        <w:rPr>
          <w:rFonts w:asciiTheme="minorHAnsi" w:eastAsiaTheme="minorHAnsi" w:hAnsiTheme="minorHAnsi"/>
        </w:rPr>
        <w:t xml:space="preserve">bool </w:t>
      </w:r>
      <w:r>
        <w:rPr>
          <w:rFonts w:asciiTheme="minorHAnsi" w:eastAsiaTheme="minorHAnsi" w:hAnsiTheme="minorHAnsi" w:hint="eastAsia"/>
        </w:rPr>
        <w:t>값들을 변화한다.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이때 에니메이션 시점은 애니메이션을 진입할 때,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진행 중,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퇴장하는 3가지 순간으로 구별한다.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9167"/>
      </w:tblGrid>
      <w:tr w:rsidR="00545073" w:rsidRPr="00826B0D" w14:paraId="3A274594" w14:textId="77777777" w:rsidTr="00FB7244">
        <w:tc>
          <w:tcPr>
            <w:tcW w:w="8778" w:type="dxa"/>
            <w:shd w:val="clear" w:color="auto" w:fill="BFBFBF" w:themeFill="background1" w:themeFillShade="BF"/>
          </w:tcPr>
          <w:p w14:paraId="2A23CAC9" w14:textId="31A5D417" w:rsidR="00545073" w:rsidRPr="00826B0D" w:rsidRDefault="00545073" w:rsidP="00FB7244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>
              <w:rPr>
                <w:rFonts w:asciiTheme="minorHAnsi" w:eastAsiaTheme="minorHAnsi" w:hAnsiTheme="minorHAnsi" w:hint="eastAsia"/>
                <w:b/>
                <w:szCs w:val="28"/>
              </w:rPr>
              <w:t>F</w:t>
            </w:r>
            <w:r>
              <w:rPr>
                <w:rFonts w:asciiTheme="minorHAnsi" w:eastAsiaTheme="minorHAnsi" w:hAnsiTheme="minorHAnsi"/>
                <w:b/>
                <w:szCs w:val="28"/>
              </w:rPr>
              <w:t xml:space="preserve">SM </w:t>
            </w:r>
            <w:r w:rsidR="00427FEE">
              <w:rPr>
                <w:rFonts w:asciiTheme="minorHAnsi" w:eastAsiaTheme="minorHAnsi" w:hAnsiTheme="minorHAnsi" w:hint="eastAsia"/>
                <w:b/>
                <w:szCs w:val="28"/>
              </w:rPr>
              <w:t>스크립트</w:t>
            </w:r>
          </w:p>
        </w:tc>
      </w:tr>
      <w:tr w:rsidR="00545073" w:rsidRPr="00863908" w14:paraId="4CD5D6A9" w14:textId="77777777" w:rsidTr="00E51930">
        <w:trPr>
          <w:trHeight w:val="3936"/>
        </w:trPr>
        <w:tc>
          <w:tcPr>
            <w:tcW w:w="8778" w:type="dxa"/>
            <w:vAlign w:val="center"/>
          </w:tcPr>
          <w:p w14:paraId="0FA52053" w14:textId="2C41EEAC" w:rsidR="00545073" w:rsidRPr="00863908" w:rsidRDefault="00C94A96" w:rsidP="00FB7244">
            <w:pPr>
              <w:pStyle w:val="a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74FD4484" wp14:editId="3490A620">
                  <wp:extent cx="5949950" cy="1479550"/>
                  <wp:effectExtent l="0" t="0" r="0" b="63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950" cy="147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8E850" w14:textId="16537401" w:rsidR="00266CD5" w:rsidRDefault="00266CD5" w:rsidP="00545073">
      <w:pPr>
        <w:widowControl/>
        <w:wordWrap/>
        <w:autoSpaceDE/>
        <w:autoSpaceDN/>
        <w:jc w:val="left"/>
        <w:rPr>
          <w:rFonts w:asciiTheme="minorHAnsi" w:eastAsiaTheme="minorHAnsi" w:hAnsiTheme="minorHAnsi"/>
          <w:szCs w:val="28"/>
        </w:rPr>
      </w:pPr>
    </w:p>
    <w:p w14:paraId="1A960423" w14:textId="77777777" w:rsidR="00266CD5" w:rsidRDefault="00266CD5">
      <w:pPr>
        <w:widowControl/>
        <w:wordWrap/>
        <w:autoSpaceDE/>
        <w:autoSpaceDN/>
        <w:jc w:val="left"/>
        <w:rPr>
          <w:rFonts w:asciiTheme="minorHAnsi" w:eastAsiaTheme="minorHAnsi" w:hAnsiTheme="minorHAnsi"/>
          <w:szCs w:val="28"/>
        </w:rPr>
      </w:pPr>
      <w:r>
        <w:rPr>
          <w:rFonts w:asciiTheme="minorHAnsi" w:eastAsiaTheme="minorHAnsi" w:hAnsiTheme="minorHAnsi"/>
          <w:szCs w:val="28"/>
        </w:rPr>
        <w:br w:type="page"/>
      </w:r>
    </w:p>
    <w:p w14:paraId="19855486" w14:textId="132B6A4C" w:rsidR="00427FEE" w:rsidRPr="00E51930" w:rsidRDefault="009C0BD6" w:rsidP="00427FEE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36" w:name="_Toc28160261"/>
      <w:r>
        <w:rPr>
          <w:rFonts w:asciiTheme="minorHAnsi" w:eastAsiaTheme="minorHAnsi" w:hAnsiTheme="minorHAnsi" w:hint="eastAsia"/>
          <w:sz w:val="28"/>
          <w:szCs w:val="28"/>
        </w:rPr>
        <w:lastRenderedPageBreak/>
        <w:t>애니메이터</w:t>
      </w:r>
      <w:bookmarkEnd w:id="36"/>
    </w:p>
    <w:p w14:paraId="2B0847BC" w14:textId="4A70D0B1" w:rsidR="00427FEE" w:rsidRDefault="00427FEE" w:rsidP="00427FEE">
      <w:pPr>
        <w:pStyle w:val="a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캐릭터 애니메이션은 P</w:t>
      </w:r>
      <w:r>
        <w:rPr>
          <w:rFonts w:asciiTheme="minorHAnsi" w:eastAsiaTheme="minorHAnsi" w:hAnsiTheme="minorHAnsi"/>
        </w:rPr>
        <w:t xml:space="preserve">layerBehavior </w:t>
      </w:r>
      <w:r>
        <w:rPr>
          <w:rFonts w:asciiTheme="minorHAnsi" w:eastAsiaTheme="minorHAnsi" w:hAnsiTheme="minorHAnsi" w:hint="eastAsia"/>
        </w:rPr>
        <w:t>클래스에서 재생한다.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이때 </w:t>
      </w:r>
      <w:r>
        <w:rPr>
          <w:rFonts w:asciiTheme="minorHAnsi" w:eastAsiaTheme="minorHAnsi" w:hAnsiTheme="minorHAnsi"/>
        </w:rPr>
        <w:t xml:space="preserve">bool </w:t>
      </w:r>
      <w:r>
        <w:rPr>
          <w:rFonts w:asciiTheme="minorHAnsi" w:eastAsiaTheme="minorHAnsi" w:hAnsiTheme="minorHAnsi" w:hint="eastAsia"/>
        </w:rPr>
        <w:t>값들을 통해,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애니메이션 재생 유무를 판단한다.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9015"/>
      </w:tblGrid>
      <w:tr w:rsidR="00427FEE" w:rsidRPr="00826B0D" w14:paraId="36A36495" w14:textId="77777777" w:rsidTr="00FB7244">
        <w:tc>
          <w:tcPr>
            <w:tcW w:w="8778" w:type="dxa"/>
            <w:shd w:val="clear" w:color="auto" w:fill="BFBFBF" w:themeFill="background1" w:themeFillShade="BF"/>
          </w:tcPr>
          <w:p w14:paraId="491B47EE" w14:textId="1603D59B" w:rsidR="00427FEE" w:rsidRPr="00826B0D" w:rsidRDefault="00427FEE" w:rsidP="00FB7244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>
              <w:rPr>
                <w:rFonts w:asciiTheme="minorHAnsi" w:eastAsiaTheme="minorHAnsi" w:hAnsiTheme="minorHAnsi" w:hint="eastAsia"/>
                <w:b/>
                <w:szCs w:val="28"/>
              </w:rPr>
              <w:t>F</w:t>
            </w:r>
            <w:r>
              <w:rPr>
                <w:rFonts w:asciiTheme="minorHAnsi" w:eastAsiaTheme="minorHAnsi" w:hAnsiTheme="minorHAnsi"/>
                <w:b/>
                <w:szCs w:val="28"/>
              </w:rPr>
              <w:t xml:space="preserve">SM </w:t>
            </w:r>
            <w:r w:rsidR="009C0BD6">
              <w:rPr>
                <w:rFonts w:asciiTheme="minorHAnsi" w:eastAsiaTheme="minorHAnsi" w:hAnsiTheme="minorHAnsi" w:hint="eastAsia"/>
                <w:b/>
                <w:szCs w:val="28"/>
              </w:rPr>
              <w:t>애니메이터</w:t>
            </w:r>
          </w:p>
        </w:tc>
      </w:tr>
      <w:tr w:rsidR="00427FEE" w:rsidRPr="00863908" w14:paraId="4F2A2247" w14:textId="77777777" w:rsidTr="00C94A96">
        <w:trPr>
          <w:trHeight w:val="2493"/>
        </w:trPr>
        <w:tc>
          <w:tcPr>
            <w:tcW w:w="8778" w:type="dxa"/>
            <w:vAlign w:val="center"/>
          </w:tcPr>
          <w:p w14:paraId="355669EB" w14:textId="6592961A" w:rsidR="00427FEE" w:rsidRPr="00863908" w:rsidRDefault="00C94A96" w:rsidP="00FB7244">
            <w:pPr>
              <w:pStyle w:val="a0"/>
              <w:numPr>
                <w:ilvl w:val="0"/>
                <w:numId w:val="0"/>
              </w:numPr>
              <w:jc w:val="center"/>
            </w:pPr>
            <w:r>
              <w:object w:dxaOrig="9370" w:dyaOrig="2330" w14:anchorId="424C5F8B">
                <v:shape id="_x0000_i1068" type="#_x0000_t75" style="width:440pt;height:109.5pt" o:ole="">
                  <v:imagedata r:id="rId93" o:title=""/>
                </v:shape>
                <o:OLEObject Type="Embed" ProgID="PBrush" ShapeID="_x0000_i1068" DrawAspect="Content" ObjectID="_1638775192" r:id="rId94"/>
              </w:object>
            </w:r>
          </w:p>
        </w:tc>
      </w:tr>
    </w:tbl>
    <w:p w14:paraId="6502E75F" w14:textId="77777777" w:rsidR="00427FEE" w:rsidRDefault="00427FEE" w:rsidP="00427FEE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30BF731F" w14:textId="7F151382" w:rsidR="00545073" w:rsidRPr="00427FEE" w:rsidRDefault="00545073">
      <w:pPr>
        <w:widowControl/>
        <w:wordWrap/>
        <w:autoSpaceDE/>
        <w:autoSpaceDN/>
        <w:jc w:val="left"/>
        <w:rPr>
          <w:rFonts w:asciiTheme="minorHAnsi" w:eastAsiaTheme="minorHAnsi" w:hAnsiTheme="minorHAnsi"/>
        </w:rPr>
      </w:pPr>
    </w:p>
    <w:p w14:paraId="570EF43C" w14:textId="36A0E3DF" w:rsidR="0077621E" w:rsidRDefault="0077621E" w:rsidP="0077621E">
      <w:pPr>
        <w:pStyle w:val="a0"/>
        <w:numPr>
          <w:ilvl w:val="0"/>
          <w:numId w:val="0"/>
        </w:numPr>
        <w:ind w:left="687" w:hanging="40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피드백</w:t>
      </w:r>
    </w:p>
    <w:p w14:paraId="25EA726E" w14:textId="42ADCC0A" w:rsidR="0077621E" w:rsidRDefault="0077621E" w:rsidP="0077621E">
      <w:pPr>
        <w:pStyle w:val="a0"/>
        <w:numPr>
          <w:ilvl w:val="0"/>
          <w:numId w:val="5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상태 이상이 너무 간략화되어있음.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무력화랑 스턴은 넣어주자.</w:t>
      </w:r>
    </w:p>
    <w:p w14:paraId="04B1C33B" w14:textId="3F010A07" w:rsidR="0077621E" w:rsidRDefault="0077621E" w:rsidP="0077621E">
      <w:pPr>
        <w:pStyle w:val="a0"/>
        <w:numPr>
          <w:ilvl w:val="0"/>
          <w:numId w:val="5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쓰러지는 시간 </w:t>
      </w:r>
      <w:r>
        <w:rPr>
          <w:rFonts w:asciiTheme="minorHAnsi" w:eastAsiaTheme="minorHAnsi" w:hAnsiTheme="minorHAnsi"/>
        </w:rPr>
        <w:t>3</w:t>
      </w:r>
      <w:r>
        <w:rPr>
          <w:rFonts w:asciiTheme="minorHAnsi" w:eastAsiaTheme="minorHAnsi" w:hAnsiTheme="minorHAnsi" w:hint="eastAsia"/>
        </w:rPr>
        <w:t>초는 너무길다.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기상기도 추가하자.</w:t>
      </w:r>
    </w:p>
    <w:p w14:paraId="0116B2CE" w14:textId="42D5B002" w:rsidR="0077621E" w:rsidRDefault="0077621E" w:rsidP="0077621E">
      <w:pPr>
        <w:pStyle w:val="a0"/>
        <w:numPr>
          <w:ilvl w:val="0"/>
          <w:numId w:val="5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피격이 사실 경직이고,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추가한다면 넉백을 넣는다.</w:t>
      </w:r>
    </w:p>
    <w:p w14:paraId="1ACE0EED" w14:textId="151390FC" w:rsidR="0077621E" w:rsidRDefault="0077621E" w:rsidP="0077621E">
      <w:pPr>
        <w:pStyle w:val="a0"/>
        <w:numPr>
          <w:ilvl w:val="0"/>
          <w:numId w:val="5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아이템 사용시 피격당하경우?</w:t>
      </w:r>
      <w:r>
        <w:rPr>
          <w:rFonts w:asciiTheme="minorHAnsi" w:eastAsiaTheme="minorHAnsi" w:hAnsiTheme="minorHAnsi"/>
        </w:rPr>
        <w:t xml:space="preserve">? </w:t>
      </w:r>
      <w:r>
        <w:rPr>
          <w:rFonts w:asciiTheme="minorHAnsi" w:eastAsiaTheme="minorHAnsi" w:hAnsiTheme="minorHAnsi" w:hint="eastAsia"/>
        </w:rPr>
        <w:t>같은 예외사항에 대한 얘기가 없음</w:t>
      </w:r>
    </w:p>
    <w:p w14:paraId="2AADDD6E" w14:textId="7A2AFD01" w:rsidR="0077621E" w:rsidRDefault="0077621E" w:rsidP="0077621E">
      <w:pPr>
        <w:pStyle w:val="a0"/>
        <w:numPr>
          <w:ilvl w:val="0"/>
          <w:numId w:val="5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콤보와 체인 스킬의 차이점,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콤보 </w:t>
      </w:r>
      <w:r>
        <w:rPr>
          <w:rFonts w:asciiTheme="minorHAnsi" w:eastAsiaTheme="minorHAnsi" w:hAnsiTheme="minorHAnsi"/>
        </w:rPr>
        <w:t xml:space="preserve">: </w:t>
      </w:r>
      <w:r>
        <w:rPr>
          <w:rFonts w:asciiTheme="minorHAnsi" w:eastAsiaTheme="minorHAnsi" w:hAnsiTheme="minorHAnsi" w:hint="eastAsia"/>
        </w:rPr>
        <w:t>계속 연달아 써주고 피격시 취소,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체인 </w:t>
      </w:r>
      <w:r>
        <w:rPr>
          <w:rFonts w:asciiTheme="minorHAnsi" w:eastAsiaTheme="minorHAnsi" w:hAnsiTheme="minorHAnsi"/>
        </w:rPr>
        <w:t xml:space="preserve">: </w:t>
      </w:r>
      <w:r>
        <w:rPr>
          <w:rFonts w:asciiTheme="minorHAnsi" w:eastAsiaTheme="minorHAnsi" w:hAnsiTheme="minorHAnsi" w:hint="eastAsia"/>
        </w:rPr>
        <w:t>피격되도 상관없음 스킬의 설명에서 모션과 스킬에 대한 아이콘을 추가하자.</w:t>
      </w:r>
    </w:p>
    <w:p w14:paraId="785D5034" w14:textId="20796C2F" w:rsidR="0077621E" w:rsidRDefault="0077621E" w:rsidP="0077621E">
      <w:pPr>
        <w:pStyle w:val="a0"/>
        <w:numPr>
          <w:ilvl w:val="0"/>
          <w:numId w:val="5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낙하를 구분했따면 어떤걸 추가할건지?</w:t>
      </w:r>
    </w:p>
    <w:p w14:paraId="6D3804AA" w14:textId="1917D370" w:rsidR="0077621E" w:rsidRDefault="0077621E" w:rsidP="0077621E">
      <w:pPr>
        <w:pStyle w:val="a0"/>
        <w:numPr>
          <w:ilvl w:val="0"/>
          <w:numId w:val="0"/>
        </w:numPr>
        <w:ind w:left="687" w:hanging="403"/>
        <w:rPr>
          <w:rFonts w:asciiTheme="minorHAnsi" w:eastAsiaTheme="minorHAnsi" w:hAnsiTheme="minorHAnsi"/>
        </w:rPr>
      </w:pPr>
    </w:p>
    <w:p w14:paraId="421735E5" w14:textId="6D8C1AEF" w:rsidR="0077621E" w:rsidRDefault="0077621E" w:rsidP="0077621E">
      <w:pPr>
        <w:pStyle w:val="a0"/>
        <w:numPr>
          <w:ilvl w:val="0"/>
          <w:numId w:val="0"/>
        </w:numPr>
        <w:ind w:left="687" w:hanging="40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강사님 피드백</w:t>
      </w:r>
    </w:p>
    <w:p w14:paraId="32F24041" w14:textId="2FAC8D2F" w:rsidR="0077621E" w:rsidRPr="00013645" w:rsidRDefault="0077621E" w:rsidP="0077621E">
      <w:pPr>
        <w:pStyle w:val="a0"/>
        <w:numPr>
          <w:ilvl w:val="0"/>
          <w:numId w:val="6"/>
        </w:numPr>
        <w:rPr>
          <w:rFonts w:asciiTheme="minorHAnsi" w:eastAsiaTheme="minorHAnsi" w:hAnsiTheme="minorHAnsi"/>
          <w:strike/>
        </w:rPr>
      </w:pPr>
      <w:r w:rsidRPr="00013645">
        <w:rPr>
          <w:rFonts w:asciiTheme="minorHAnsi" w:eastAsiaTheme="minorHAnsi" w:hAnsiTheme="minorHAnsi" w:hint="eastAsia"/>
          <w:strike/>
        </w:rPr>
        <w:t>모바일에 맞추는 것은 지ㅑㅇ한다.</w:t>
      </w:r>
      <w:r w:rsidRPr="00013645">
        <w:rPr>
          <w:rFonts w:asciiTheme="minorHAnsi" w:eastAsiaTheme="minorHAnsi" w:hAnsiTheme="minorHAnsi"/>
          <w:strike/>
        </w:rPr>
        <w:t xml:space="preserve"> </w:t>
      </w:r>
      <w:r w:rsidRPr="00013645">
        <w:rPr>
          <w:rFonts w:asciiTheme="minorHAnsi" w:eastAsiaTheme="minorHAnsi" w:hAnsiTheme="minorHAnsi" w:hint="eastAsia"/>
          <w:strike/>
        </w:rPr>
        <w:t>확장성 고려해야함</w:t>
      </w:r>
    </w:p>
    <w:p w14:paraId="09B12017" w14:textId="735231FD" w:rsidR="0077621E" w:rsidRPr="00196A1E" w:rsidRDefault="0077621E" w:rsidP="0077621E">
      <w:pPr>
        <w:pStyle w:val="a0"/>
        <w:numPr>
          <w:ilvl w:val="0"/>
          <w:numId w:val="6"/>
        </w:numPr>
        <w:rPr>
          <w:rFonts w:asciiTheme="minorHAnsi" w:eastAsiaTheme="minorHAnsi" w:hAnsiTheme="minorHAnsi"/>
          <w:strike/>
        </w:rPr>
      </w:pPr>
      <w:r w:rsidRPr="00196A1E">
        <w:rPr>
          <w:rFonts w:asciiTheme="minorHAnsi" w:eastAsiaTheme="minorHAnsi" w:hAnsiTheme="minorHAnsi" w:hint="eastAsia"/>
          <w:strike/>
        </w:rPr>
        <w:t>표에서 이름보다는 항목,</w:t>
      </w:r>
      <w:r w:rsidRPr="00196A1E">
        <w:rPr>
          <w:rFonts w:asciiTheme="minorHAnsi" w:eastAsiaTheme="minorHAnsi" w:hAnsiTheme="minorHAnsi"/>
          <w:strike/>
        </w:rPr>
        <w:t xml:space="preserve"> </w:t>
      </w:r>
      <w:r w:rsidRPr="00196A1E">
        <w:rPr>
          <w:rFonts w:asciiTheme="minorHAnsi" w:eastAsiaTheme="minorHAnsi" w:hAnsiTheme="minorHAnsi" w:hint="eastAsia"/>
          <w:strike/>
        </w:rPr>
        <w:t>구분 표기가 적합하다.</w:t>
      </w:r>
    </w:p>
    <w:p w14:paraId="3354B29E" w14:textId="16177D00" w:rsidR="0077621E" w:rsidRPr="00013645" w:rsidRDefault="0077621E" w:rsidP="0077621E">
      <w:pPr>
        <w:pStyle w:val="a0"/>
        <w:numPr>
          <w:ilvl w:val="0"/>
          <w:numId w:val="6"/>
        </w:numPr>
        <w:rPr>
          <w:rFonts w:asciiTheme="minorHAnsi" w:eastAsiaTheme="minorHAnsi" w:hAnsiTheme="minorHAnsi"/>
          <w:strike/>
        </w:rPr>
      </w:pPr>
      <w:r w:rsidRPr="00013645">
        <w:rPr>
          <w:rFonts w:asciiTheme="minorHAnsi" w:eastAsiaTheme="minorHAnsi" w:hAnsiTheme="minorHAnsi" w:hint="eastAsia"/>
          <w:strike/>
        </w:rPr>
        <w:t>스텟은 이전 테이블 보도록 만든다.</w:t>
      </w:r>
    </w:p>
    <w:p w14:paraId="1E233667" w14:textId="2D61611C" w:rsidR="0077621E" w:rsidRDefault="0077621E" w:rsidP="0077621E">
      <w:pPr>
        <w:pStyle w:val="a0"/>
        <w:numPr>
          <w:ilvl w:val="0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캐릭터 구성요소 설명에 기능을 우선적으로 정리하고 그것을 토대로 빌드업한다.</w:t>
      </w:r>
    </w:p>
    <w:p w14:paraId="0BD748A4" w14:textId="4A13E4A0" w:rsidR="0077621E" w:rsidRDefault="0077621E" w:rsidP="0077621E">
      <w:pPr>
        <w:pStyle w:val="a0"/>
        <w:numPr>
          <w:ilvl w:val="0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큰 상태값이 있고,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그것을 할수 있는 행동이 달라지는 방식으로 이야기를 진행한다.</w:t>
      </w:r>
    </w:p>
    <w:p w14:paraId="7836BC6B" w14:textId="71682EA2" w:rsidR="0077621E" w:rsidRDefault="0077621E" w:rsidP="0077621E">
      <w:pPr>
        <w:pStyle w:val="a0"/>
        <w:numPr>
          <w:ilvl w:val="0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전체내용을 표기하기에는 폭이 좁으니 하나하나설명하자.</w:t>
      </w:r>
    </w:p>
    <w:p w14:paraId="44D1F7A9" w14:textId="695AADAE" w:rsidR="0077621E" w:rsidRDefault="0077621E" w:rsidP="0077621E">
      <w:pPr>
        <w:pStyle w:val="a0"/>
        <w:numPr>
          <w:ilvl w:val="0"/>
          <w:numId w:val="6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캐릭터가 할 수 있는 모든 행동들을 나열하고,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그것들을 상ㅇ태에 따라 구분해서 배열하는 방법으로 작성한다.</w:t>
      </w:r>
    </w:p>
    <w:p w14:paraId="56C5CCCB" w14:textId="680C62F2" w:rsidR="0077621E" w:rsidRPr="00013645" w:rsidRDefault="0077621E" w:rsidP="0077621E">
      <w:pPr>
        <w:pStyle w:val="a0"/>
        <w:numPr>
          <w:ilvl w:val="0"/>
          <w:numId w:val="6"/>
        </w:numPr>
        <w:rPr>
          <w:rFonts w:asciiTheme="minorHAnsi" w:eastAsiaTheme="minorHAnsi" w:hAnsiTheme="minorHAnsi"/>
          <w:strike/>
        </w:rPr>
      </w:pPr>
      <w:r w:rsidRPr="00013645">
        <w:rPr>
          <w:rFonts w:asciiTheme="minorHAnsi" w:eastAsiaTheme="minorHAnsi" w:hAnsiTheme="minorHAnsi" w:hint="eastAsia"/>
          <w:strike/>
        </w:rPr>
        <w:t>경험치는 일정레벨 이하만 감소하도로고 설정한다.</w:t>
      </w:r>
    </w:p>
    <w:sectPr w:rsidR="0077621E" w:rsidRPr="00013645" w:rsidSect="00B56838">
      <w:headerReference w:type="default" r:id="rId95"/>
      <w:footerReference w:type="default" r:id="rId96"/>
      <w:pgSz w:w="11906" w:h="16838"/>
      <w:pgMar w:top="1701" w:right="1134" w:bottom="992" w:left="1134" w:header="1418" w:footer="36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4580A7" w14:textId="77777777" w:rsidR="00BD21D1" w:rsidRDefault="00BD21D1" w:rsidP="00E8393F">
      <w:pPr>
        <w:ind w:left="284"/>
      </w:pPr>
      <w:r>
        <w:separator/>
      </w:r>
    </w:p>
  </w:endnote>
  <w:endnote w:type="continuationSeparator" w:id="0">
    <w:p w14:paraId="49ADEC87" w14:textId="77777777" w:rsidR="00BD21D1" w:rsidRDefault="00BD21D1" w:rsidP="00E8393F">
      <w:pPr>
        <w:ind w:left="284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68B312" w14:textId="4DCF096A" w:rsidR="00764260" w:rsidRPr="00FD3830" w:rsidRDefault="00764260" w:rsidP="00B20E57">
    <w:pPr>
      <w:pStyle w:val="af3"/>
      <w:ind w:leftChars="142" w:left="284" w:firstLineChars="900" w:firstLine="1620"/>
      <w:jc w:val="left"/>
      <w:rPr>
        <w:b/>
        <w:kern w:val="0"/>
        <w:sz w:val="18"/>
        <w:szCs w:val="18"/>
      </w:rPr>
    </w:pPr>
    <w:r>
      <w:rPr>
        <w:b/>
        <w:noProof/>
        <w:kern w:val="0"/>
        <w:sz w:val="18"/>
        <w:szCs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9D5E8B0" wp14:editId="776DE3F4">
              <wp:simplePos x="0" y="0"/>
              <wp:positionH relativeFrom="column">
                <wp:posOffset>-85725</wp:posOffset>
              </wp:positionH>
              <wp:positionV relativeFrom="paragraph">
                <wp:posOffset>9525</wp:posOffset>
              </wp:positionV>
              <wp:extent cx="6290945" cy="0"/>
              <wp:effectExtent l="19050" t="19050" r="14605" b="19050"/>
              <wp:wrapNone/>
              <wp:docPr id="2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90945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2FFDE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left:0;text-align:left;margin-left:-6.75pt;margin-top:.75pt;width:495.3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" strokeweight="2.25pt"/>
          </w:pict>
        </mc:Fallback>
      </mc:AlternateContent>
    </w:r>
    <w:r>
      <w:rPr>
        <w:rFonts w:hint="eastAsia"/>
        <w:b/>
        <w:kern w:val="0"/>
        <w:sz w:val="18"/>
        <w:szCs w:val="18"/>
      </w:rPr>
      <w:t xml:space="preserve">                                                                            </w:t>
    </w:r>
    <w:r w:rsidRPr="00DA4FA8">
      <w:rPr>
        <w:b/>
        <w:kern w:val="0"/>
        <w:sz w:val="18"/>
        <w:szCs w:val="18"/>
      </w:rPr>
      <w:fldChar w:fldCharType="begin"/>
    </w:r>
    <w:r w:rsidRPr="00DA4FA8">
      <w:rPr>
        <w:b/>
        <w:kern w:val="0"/>
        <w:sz w:val="18"/>
        <w:szCs w:val="18"/>
      </w:rPr>
      <w:instrText xml:space="preserve"> PAGE   \* MERGEFORMAT </w:instrText>
    </w:r>
    <w:r w:rsidRPr="00DA4FA8">
      <w:rPr>
        <w:b/>
        <w:kern w:val="0"/>
        <w:sz w:val="18"/>
        <w:szCs w:val="18"/>
      </w:rPr>
      <w:fldChar w:fldCharType="separate"/>
    </w:r>
    <w:r w:rsidRPr="003C1C42">
      <w:rPr>
        <w:b/>
        <w:noProof/>
        <w:kern w:val="0"/>
        <w:sz w:val="18"/>
        <w:szCs w:val="18"/>
        <w:lang w:val="ko-KR"/>
      </w:rPr>
      <w:t>15</w:t>
    </w:r>
    <w:r w:rsidRPr="00DA4FA8">
      <w:rPr>
        <w:b/>
        <w:kern w:val="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F12848" w14:textId="77777777" w:rsidR="00BD21D1" w:rsidRDefault="00BD21D1" w:rsidP="00E8393F">
      <w:pPr>
        <w:ind w:left="284"/>
      </w:pPr>
      <w:r>
        <w:separator/>
      </w:r>
    </w:p>
  </w:footnote>
  <w:footnote w:type="continuationSeparator" w:id="0">
    <w:p w14:paraId="6980597C" w14:textId="77777777" w:rsidR="00BD21D1" w:rsidRDefault="00BD21D1" w:rsidP="00E8393F">
      <w:pPr>
        <w:ind w:left="284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074037" w14:textId="0CFC5503" w:rsidR="00764260" w:rsidRPr="003056B8" w:rsidRDefault="00764260" w:rsidP="00E8393F">
    <w:pPr>
      <w:pStyle w:val="af3"/>
      <w:ind w:left="284"/>
      <w:jc w:val="left"/>
      <w:rPr>
        <w:b/>
        <w:kern w:val="0"/>
        <w:sz w:val="18"/>
        <w:szCs w:val="18"/>
      </w:rPr>
    </w:pPr>
    <w:r>
      <w:rPr>
        <w:b/>
        <w:noProof/>
        <w:kern w:val="0"/>
        <w:sz w:val="18"/>
        <w:szCs w:val="18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A9F3C37" wp14:editId="24B348CB">
              <wp:simplePos x="0" y="0"/>
              <wp:positionH relativeFrom="column">
                <wp:posOffset>-85725</wp:posOffset>
              </wp:positionH>
              <wp:positionV relativeFrom="paragraph">
                <wp:posOffset>191135</wp:posOffset>
              </wp:positionV>
              <wp:extent cx="6330950" cy="0"/>
              <wp:effectExtent l="9525" t="10160" r="12700" b="18415"/>
              <wp:wrapNone/>
              <wp:docPr id="8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3095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0AE0B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left:0;text-align:left;margin-left:-6.75pt;margin-top:15.05pt;width:498.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" strokeweight="1.5pt"/>
          </w:pict>
        </mc:Fallback>
      </mc:AlternateContent>
    </w:r>
    <w:r>
      <w:rPr>
        <w:rFonts w:hint="eastAsia"/>
        <w:b/>
        <w:kern w:val="0"/>
        <w:sz w:val="18"/>
        <w:szCs w:val="18"/>
      </w:rPr>
      <w:tab/>
    </w:r>
    <w:r>
      <w:rPr>
        <w:rFonts w:hint="eastAsia"/>
        <w:b/>
        <w:kern w:val="0"/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60B34"/>
    <w:multiLevelType w:val="hybridMultilevel"/>
    <w:tmpl w:val="F894D874"/>
    <w:lvl w:ilvl="0" w:tplc="63DC4C92">
      <w:start w:val="1"/>
      <w:numFmt w:val="bullet"/>
      <w:pStyle w:val="a"/>
      <w:lvlText w:val="–"/>
      <w:lvlJc w:val="left"/>
      <w:pPr>
        <w:ind w:left="1084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1" w15:restartNumberingAfterBreak="0">
    <w:nsid w:val="191453C2"/>
    <w:multiLevelType w:val="hybridMultilevel"/>
    <w:tmpl w:val="BCA0E5A2"/>
    <w:lvl w:ilvl="0" w:tplc="0A386EF4">
      <w:start w:val="1"/>
      <w:numFmt w:val="bullet"/>
      <w:pStyle w:val="a0"/>
      <w:lvlText w:val="▪"/>
      <w:lvlJc w:val="left"/>
      <w:pPr>
        <w:ind w:left="1084" w:hanging="400"/>
      </w:pPr>
      <w:rPr>
        <w:rFonts w:ascii="굴림" w:eastAsia="굴림" w:hAnsi="굴림" w:hint="eastAsia"/>
        <w:lang w:val="en-US"/>
      </w:rPr>
    </w:lvl>
    <w:lvl w:ilvl="1" w:tplc="04090003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2" w15:restartNumberingAfterBreak="0">
    <w:nsid w:val="28904D70"/>
    <w:multiLevelType w:val="multilevel"/>
    <w:tmpl w:val="8042018A"/>
    <w:lvl w:ilvl="0">
      <w:start w:val="1"/>
      <w:numFmt w:val="decimal"/>
      <w:pStyle w:val="a1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pStyle w:val="a2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a3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pStyle w:val="a4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3" w15:restartNumberingAfterBreak="0">
    <w:nsid w:val="5D182960"/>
    <w:multiLevelType w:val="hybridMultilevel"/>
    <w:tmpl w:val="F50A1986"/>
    <w:lvl w:ilvl="0" w:tplc="3B6E442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4" w15:restartNumberingAfterBreak="0">
    <w:nsid w:val="68B94969"/>
    <w:multiLevelType w:val="hybridMultilevel"/>
    <w:tmpl w:val="86EEC80E"/>
    <w:lvl w:ilvl="0" w:tplc="6F92A82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6736"/>
    <w:rsid w:val="000001C2"/>
    <w:rsid w:val="0000073D"/>
    <w:rsid w:val="000007C5"/>
    <w:rsid w:val="00000F52"/>
    <w:rsid w:val="00001146"/>
    <w:rsid w:val="00001EBF"/>
    <w:rsid w:val="000023A9"/>
    <w:rsid w:val="000031A4"/>
    <w:rsid w:val="000056AD"/>
    <w:rsid w:val="00006780"/>
    <w:rsid w:val="00006A40"/>
    <w:rsid w:val="00006B06"/>
    <w:rsid w:val="000074AB"/>
    <w:rsid w:val="00007767"/>
    <w:rsid w:val="00007EAC"/>
    <w:rsid w:val="0001084E"/>
    <w:rsid w:val="00011521"/>
    <w:rsid w:val="0001302A"/>
    <w:rsid w:val="00013040"/>
    <w:rsid w:val="0001308B"/>
    <w:rsid w:val="000131C0"/>
    <w:rsid w:val="00013645"/>
    <w:rsid w:val="00015E2F"/>
    <w:rsid w:val="00016DF0"/>
    <w:rsid w:val="0001773F"/>
    <w:rsid w:val="00017E42"/>
    <w:rsid w:val="0002436E"/>
    <w:rsid w:val="0002450D"/>
    <w:rsid w:val="00024A05"/>
    <w:rsid w:val="00025762"/>
    <w:rsid w:val="00025F7A"/>
    <w:rsid w:val="00027075"/>
    <w:rsid w:val="000272DE"/>
    <w:rsid w:val="0002792E"/>
    <w:rsid w:val="00030B41"/>
    <w:rsid w:val="00032CFD"/>
    <w:rsid w:val="000334BD"/>
    <w:rsid w:val="0003395C"/>
    <w:rsid w:val="00033CED"/>
    <w:rsid w:val="00035318"/>
    <w:rsid w:val="00035C91"/>
    <w:rsid w:val="000368EB"/>
    <w:rsid w:val="00037066"/>
    <w:rsid w:val="000376A6"/>
    <w:rsid w:val="00043FF8"/>
    <w:rsid w:val="00044868"/>
    <w:rsid w:val="00044F28"/>
    <w:rsid w:val="00047971"/>
    <w:rsid w:val="00052BF3"/>
    <w:rsid w:val="000534DE"/>
    <w:rsid w:val="00054112"/>
    <w:rsid w:val="000562BA"/>
    <w:rsid w:val="00057233"/>
    <w:rsid w:val="00057785"/>
    <w:rsid w:val="00057C1C"/>
    <w:rsid w:val="00057C8D"/>
    <w:rsid w:val="0006074C"/>
    <w:rsid w:val="00060C1D"/>
    <w:rsid w:val="00061801"/>
    <w:rsid w:val="00061990"/>
    <w:rsid w:val="00062CC0"/>
    <w:rsid w:val="000632FE"/>
    <w:rsid w:val="000653C2"/>
    <w:rsid w:val="000657C4"/>
    <w:rsid w:val="00066DB6"/>
    <w:rsid w:val="00067051"/>
    <w:rsid w:val="00067B10"/>
    <w:rsid w:val="00067EA0"/>
    <w:rsid w:val="00072756"/>
    <w:rsid w:val="00073F15"/>
    <w:rsid w:val="00074163"/>
    <w:rsid w:val="0007533F"/>
    <w:rsid w:val="00075FEA"/>
    <w:rsid w:val="00076D08"/>
    <w:rsid w:val="00080211"/>
    <w:rsid w:val="000822AD"/>
    <w:rsid w:val="000831A1"/>
    <w:rsid w:val="00084073"/>
    <w:rsid w:val="00084F5A"/>
    <w:rsid w:val="000851FC"/>
    <w:rsid w:val="00085D0A"/>
    <w:rsid w:val="000863E7"/>
    <w:rsid w:val="00090BB6"/>
    <w:rsid w:val="00090FF9"/>
    <w:rsid w:val="000918DE"/>
    <w:rsid w:val="0009236E"/>
    <w:rsid w:val="000923CE"/>
    <w:rsid w:val="00093B76"/>
    <w:rsid w:val="00093D9A"/>
    <w:rsid w:val="000949B8"/>
    <w:rsid w:val="00094C99"/>
    <w:rsid w:val="00096AC7"/>
    <w:rsid w:val="000A0904"/>
    <w:rsid w:val="000A0C46"/>
    <w:rsid w:val="000A2D33"/>
    <w:rsid w:val="000A316A"/>
    <w:rsid w:val="000A338B"/>
    <w:rsid w:val="000A5561"/>
    <w:rsid w:val="000A5B55"/>
    <w:rsid w:val="000A5FB3"/>
    <w:rsid w:val="000B2025"/>
    <w:rsid w:val="000B4080"/>
    <w:rsid w:val="000B4E4C"/>
    <w:rsid w:val="000B628A"/>
    <w:rsid w:val="000C03AA"/>
    <w:rsid w:val="000C073D"/>
    <w:rsid w:val="000C1B7B"/>
    <w:rsid w:val="000C1F28"/>
    <w:rsid w:val="000C2510"/>
    <w:rsid w:val="000C3714"/>
    <w:rsid w:val="000C3E61"/>
    <w:rsid w:val="000C60E4"/>
    <w:rsid w:val="000C69BB"/>
    <w:rsid w:val="000C7FA7"/>
    <w:rsid w:val="000D17EA"/>
    <w:rsid w:val="000D215F"/>
    <w:rsid w:val="000D2BF9"/>
    <w:rsid w:val="000D2D77"/>
    <w:rsid w:val="000D3A56"/>
    <w:rsid w:val="000D4FC6"/>
    <w:rsid w:val="000D5B00"/>
    <w:rsid w:val="000D5BA9"/>
    <w:rsid w:val="000D5D3E"/>
    <w:rsid w:val="000D5F5E"/>
    <w:rsid w:val="000D6179"/>
    <w:rsid w:val="000D7955"/>
    <w:rsid w:val="000D7D26"/>
    <w:rsid w:val="000E072C"/>
    <w:rsid w:val="000E317A"/>
    <w:rsid w:val="000E6098"/>
    <w:rsid w:val="000E6D77"/>
    <w:rsid w:val="000F17FB"/>
    <w:rsid w:val="000F218F"/>
    <w:rsid w:val="000F2387"/>
    <w:rsid w:val="000F480D"/>
    <w:rsid w:val="000F4FE3"/>
    <w:rsid w:val="000F553E"/>
    <w:rsid w:val="000F5FCF"/>
    <w:rsid w:val="000F6409"/>
    <w:rsid w:val="000F6E7C"/>
    <w:rsid w:val="000F6EEB"/>
    <w:rsid w:val="000F7F30"/>
    <w:rsid w:val="001002C1"/>
    <w:rsid w:val="0010046D"/>
    <w:rsid w:val="00100EA5"/>
    <w:rsid w:val="001011ED"/>
    <w:rsid w:val="0010148F"/>
    <w:rsid w:val="00101F6F"/>
    <w:rsid w:val="00102DB7"/>
    <w:rsid w:val="001032B3"/>
    <w:rsid w:val="00103ECC"/>
    <w:rsid w:val="0010635D"/>
    <w:rsid w:val="00106A89"/>
    <w:rsid w:val="00106D82"/>
    <w:rsid w:val="00107015"/>
    <w:rsid w:val="00112539"/>
    <w:rsid w:val="00113D6C"/>
    <w:rsid w:val="0011454D"/>
    <w:rsid w:val="00114619"/>
    <w:rsid w:val="001175AE"/>
    <w:rsid w:val="001208BB"/>
    <w:rsid w:val="00123697"/>
    <w:rsid w:val="00125064"/>
    <w:rsid w:val="00127D89"/>
    <w:rsid w:val="00130B17"/>
    <w:rsid w:val="00130CDE"/>
    <w:rsid w:val="00131AFE"/>
    <w:rsid w:val="00131DCD"/>
    <w:rsid w:val="001325C9"/>
    <w:rsid w:val="00133181"/>
    <w:rsid w:val="00134070"/>
    <w:rsid w:val="00135A18"/>
    <w:rsid w:val="00137AA8"/>
    <w:rsid w:val="0014099C"/>
    <w:rsid w:val="00141C09"/>
    <w:rsid w:val="00142927"/>
    <w:rsid w:val="00143396"/>
    <w:rsid w:val="00143E4F"/>
    <w:rsid w:val="0014444D"/>
    <w:rsid w:val="001461C0"/>
    <w:rsid w:val="00146209"/>
    <w:rsid w:val="00147AAD"/>
    <w:rsid w:val="0015034C"/>
    <w:rsid w:val="001503B4"/>
    <w:rsid w:val="00153017"/>
    <w:rsid w:val="001530EE"/>
    <w:rsid w:val="001538DB"/>
    <w:rsid w:val="001539B2"/>
    <w:rsid w:val="00153D09"/>
    <w:rsid w:val="00156D4B"/>
    <w:rsid w:val="00157DFA"/>
    <w:rsid w:val="00157E6C"/>
    <w:rsid w:val="001628A1"/>
    <w:rsid w:val="00163499"/>
    <w:rsid w:val="00166B97"/>
    <w:rsid w:val="001671BA"/>
    <w:rsid w:val="001708EE"/>
    <w:rsid w:val="00170BF6"/>
    <w:rsid w:val="00170F3E"/>
    <w:rsid w:val="001710CA"/>
    <w:rsid w:val="00171EB6"/>
    <w:rsid w:val="0017213B"/>
    <w:rsid w:val="001739F1"/>
    <w:rsid w:val="001753B4"/>
    <w:rsid w:val="00176B34"/>
    <w:rsid w:val="00177E6F"/>
    <w:rsid w:val="00180A1F"/>
    <w:rsid w:val="00181368"/>
    <w:rsid w:val="00181B97"/>
    <w:rsid w:val="001820B8"/>
    <w:rsid w:val="0018394C"/>
    <w:rsid w:val="0019004F"/>
    <w:rsid w:val="00190C7F"/>
    <w:rsid w:val="00191916"/>
    <w:rsid w:val="00193057"/>
    <w:rsid w:val="00193ABD"/>
    <w:rsid w:val="00194830"/>
    <w:rsid w:val="0019493C"/>
    <w:rsid w:val="00194E39"/>
    <w:rsid w:val="001958D9"/>
    <w:rsid w:val="00195C72"/>
    <w:rsid w:val="0019618B"/>
    <w:rsid w:val="00196A1E"/>
    <w:rsid w:val="001972E4"/>
    <w:rsid w:val="00197699"/>
    <w:rsid w:val="0019775B"/>
    <w:rsid w:val="00197C67"/>
    <w:rsid w:val="00197DE4"/>
    <w:rsid w:val="001A07AB"/>
    <w:rsid w:val="001A0B31"/>
    <w:rsid w:val="001A26BD"/>
    <w:rsid w:val="001A2B89"/>
    <w:rsid w:val="001A564D"/>
    <w:rsid w:val="001A62C3"/>
    <w:rsid w:val="001B437E"/>
    <w:rsid w:val="001B51A0"/>
    <w:rsid w:val="001B7F04"/>
    <w:rsid w:val="001C0932"/>
    <w:rsid w:val="001C16AC"/>
    <w:rsid w:val="001C254C"/>
    <w:rsid w:val="001C334B"/>
    <w:rsid w:val="001C3F65"/>
    <w:rsid w:val="001C523E"/>
    <w:rsid w:val="001C5578"/>
    <w:rsid w:val="001C67AF"/>
    <w:rsid w:val="001C75D1"/>
    <w:rsid w:val="001D0DA9"/>
    <w:rsid w:val="001D11FE"/>
    <w:rsid w:val="001D30F5"/>
    <w:rsid w:val="001D35F7"/>
    <w:rsid w:val="001D3C7F"/>
    <w:rsid w:val="001D41D3"/>
    <w:rsid w:val="001D62C4"/>
    <w:rsid w:val="001D6845"/>
    <w:rsid w:val="001E1D01"/>
    <w:rsid w:val="001E3041"/>
    <w:rsid w:val="001E3CCF"/>
    <w:rsid w:val="001E3DEC"/>
    <w:rsid w:val="001E4E16"/>
    <w:rsid w:val="001E5FE7"/>
    <w:rsid w:val="001E6D65"/>
    <w:rsid w:val="001E70B1"/>
    <w:rsid w:val="001E7F7A"/>
    <w:rsid w:val="001F0AEB"/>
    <w:rsid w:val="001F0EBB"/>
    <w:rsid w:val="001F18C9"/>
    <w:rsid w:val="001F42BA"/>
    <w:rsid w:val="001F632E"/>
    <w:rsid w:val="001F699D"/>
    <w:rsid w:val="00201696"/>
    <w:rsid w:val="002040D3"/>
    <w:rsid w:val="00204A14"/>
    <w:rsid w:val="00204BC6"/>
    <w:rsid w:val="00205855"/>
    <w:rsid w:val="002059CC"/>
    <w:rsid w:val="00205AE8"/>
    <w:rsid w:val="0020639C"/>
    <w:rsid w:val="0020649C"/>
    <w:rsid w:val="00206E7A"/>
    <w:rsid w:val="00207C61"/>
    <w:rsid w:val="002106A6"/>
    <w:rsid w:val="00211087"/>
    <w:rsid w:val="00211120"/>
    <w:rsid w:val="00211D4C"/>
    <w:rsid w:val="00212F45"/>
    <w:rsid w:val="0021638D"/>
    <w:rsid w:val="00220E9C"/>
    <w:rsid w:val="00222731"/>
    <w:rsid w:val="00222C3D"/>
    <w:rsid w:val="00223EDA"/>
    <w:rsid w:val="00224670"/>
    <w:rsid w:val="002246E6"/>
    <w:rsid w:val="002269C9"/>
    <w:rsid w:val="002274FD"/>
    <w:rsid w:val="00227675"/>
    <w:rsid w:val="00227EBE"/>
    <w:rsid w:val="002309D5"/>
    <w:rsid w:val="00230D8F"/>
    <w:rsid w:val="002315B9"/>
    <w:rsid w:val="0023401C"/>
    <w:rsid w:val="002348B6"/>
    <w:rsid w:val="00235AAD"/>
    <w:rsid w:val="00237A1D"/>
    <w:rsid w:val="00240586"/>
    <w:rsid w:val="00242801"/>
    <w:rsid w:val="002429C8"/>
    <w:rsid w:val="002446B5"/>
    <w:rsid w:val="00246419"/>
    <w:rsid w:val="00247B65"/>
    <w:rsid w:val="00247F53"/>
    <w:rsid w:val="00250D24"/>
    <w:rsid w:val="00251759"/>
    <w:rsid w:val="00252B69"/>
    <w:rsid w:val="00252C29"/>
    <w:rsid w:val="00252FE8"/>
    <w:rsid w:val="002539B8"/>
    <w:rsid w:val="00253FE1"/>
    <w:rsid w:val="00255048"/>
    <w:rsid w:val="0025794D"/>
    <w:rsid w:val="00261379"/>
    <w:rsid w:val="002613F3"/>
    <w:rsid w:val="00261948"/>
    <w:rsid w:val="002642E0"/>
    <w:rsid w:val="0026499E"/>
    <w:rsid w:val="00266B17"/>
    <w:rsid w:val="00266CD5"/>
    <w:rsid w:val="00267102"/>
    <w:rsid w:val="002677DA"/>
    <w:rsid w:val="00271EFF"/>
    <w:rsid w:val="002729F6"/>
    <w:rsid w:val="00273613"/>
    <w:rsid w:val="002749A6"/>
    <w:rsid w:val="00274EF5"/>
    <w:rsid w:val="00276575"/>
    <w:rsid w:val="002775D3"/>
    <w:rsid w:val="002779C6"/>
    <w:rsid w:val="0028151D"/>
    <w:rsid w:val="00283DC6"/>
    <w:rsid w:val="00283FF5"/>
    <w:rsid w:val="00284E3D"/>
    <w:rsid w:val="00285521"/>
    <w:rsid w:val="00286026"/>
    <w:rsid w:val="00286290"/>
    <w:rsid w:val="00291F5F"/>
    <w:rsid w:val="00292C95"/>
    <w:rsid w:val="0029352D"/>
    <w:rsid w:val="002937CC"/>
    <w:rsid w:val="00293F22"/>
    <w:rsid w:val="00293FC1"/>
    <w:rsid w:val="00295637"/>
    <w:rsid w:val="00295891"/>
    <w:rsid w:val="00295A7E"/>
    <w:rsid w:val="0029770C"/>
    <w:rsid w:val="00297747"/>
    <w:rsid w:val="002A22DE"/>
    <w:rsid w:val="002A2925"/>
    <w:rsid w:val="002A4057"/>
    <w:rsid w:val="002A466B"/>
    <w:rsid w:val="002A5044"/>
    <w:rsid w:val="002A614A"/>
    <w:rsid w:val="002A7649"/>
    <w:rsid w:val="002B0205"/>
    <w:rsid w:val="002B1D9E"/>
    <w:rsid w:val="002B211F"/>
    <w:rsid w:val="002B2684"/>
    <w:rsid w:val="002B3634"/>
    <w:rsid w:val="002B37C8"/>
    <w:rsid w:val="002C05B9"/>
    <w:rsid w:val="002C175D"/>
    <w:rsid w:val="002C2694"/>
    <w:rsid w:val="002C2AD1"/>
    <w:rsid w:val="002C2C38"/>
    <w:rsid w:val="002C3B61"/>
    <w:rsid w:val="002C3C54"/>
    <w:rsid w:val="002C414F"/>
    <w:rsid w:val="002C6C3C"/>
    <w:rsid w:val="002C6CBD"/>
    <w:rsid w:val="002C72E0"/>
    <w:rsid w:val="002D058E"/>
    <w:rsid w:val="002D12D0"/>
    <w:rsid w:val="002D1BE1"/>
    <w:rsid w:val="002D1E38"/>
    <w:rsid w:val="002D1F20"/>
    <w:rsid w:val="002D299C"/>
    <w:rsid w:val="002D4914"/>
    <w:rsid w:val="002D4CAD"/>
    <w:rsid w:val="002D57A7"/>
    <w:rsid w:val="002D6F8C"/>
    <w:rsid w:val="002E05D9"/>
    <w:rsid w:val="002E3C94"/>
    <w:rsid w:val="002E3D32"/>
    <w:rsid w:val="002E40BA"/>
    <w:rsid w:val="002E4EA9"/>
    <w:rsid w:val="002E7D01"/>
    <w:rsid w:val="002F1497"/>
    <w:rsid w:val="002F2DA1"/>
    <w:rsid w:val="002F30CD"/>
    <w:rsid w:val="002F31A3"/>
    <w:rsid w:val="002F3F12"/>
    <w:rsid w:val="002F40B8"/>
    <w:rsid w:val="002F4AC1"/>
    <w:rsid w:val="002F65D2"/>
    <w:rsid w:val="00303C88"/>
    <w:rsid w:val="003056B8"/>
    <w:rsid w:val="0030751B"/>
    <w:rsid w:val="003076CF"/>
    <w:rsid w:val="00307718"/>
    <w:rsid w:val="00307DF8"/>
    <w:rsid w:val="00307FD5"/>
    <w:rsid w:val="00312D8D"/>
    <w:rsid w:val="00312DC6"/>
    <w:rsid w:val="0031304E"/>
    <w:rsid w:val="00313F97"/>
    <w:rsid w:val="003148FF"/>
    <w:rsid w:val="00316C58"/>
    <w:rsid w:val="003172D3"/>
    <w:rsid w:val="00317B17"/>
    <w:rsid w:val="00317D9B"/>
    <w:rsid w:val="00317E36"/>
    <w:rsid w:val="00317FD4"/>
    <w:rsid w:val="00320562"/>
    <w:rsid w:val="00323004"/>
    <w:rsid w:val="00326396"/>
    <w:rsid w:val="00326F8A"/>
    <w:rsid w:val="0032782A"/>
    <w:rsid w:val="00327E96"/>
    <w:rsid w:val="00331AD5"/>
    <w:rsid w:val="00332CED"/>
    <w:rsid w:val="0033333B"/>
    <w:rsid w:val="003334A4"/>
    <w:rsid w:val="003353A4"/>
    <w:rsid w:val="0033540C"/>
    <w:rsid w:val="00335A92"/>
    <w:rsid w:val="00335FCB"/>
    <w:rsid w:val="0033655A"/>
    <w:rsid w:val="00336806"/>
    <w:rsid w:val="0034059E"/>
    <w:rsid w:val="003409DE"/>
    <w:rsid w:val="00341828"/>
    <w:rsid w:val="00341E81"/>
    <w:rsid w:val="0034289B"/>
    <w:rsid w:val="00344793"/>
    <w:rsid w:val="0034525E"/>
    <w:rsid w:val="00345FF2"/>
    <w:rsid w:val="00347B94"/>
    <w:rsid w:val="003503A4"/>
    <w:rsid w:val="00350C33"/>
    <w:rsid w:val="003518E4"/>
    <w:rsid w:val="00351BB9"/>
    <w:rsid w:val="00353717"/>
    <w:rsid w:val="00353C17"/>
    <w:rsid w:val="00353C6D"/>
    <w:rsid w:val="00354EEF"/>
    <w:rsid w:val="003557CA"/>
    <w:rsid w:val="003564CD"/>
    <w:rsid w:val="0035679B"/>
    <w:rsid w:val="003575E7"/>
    <w:rsid w:val="003625CB"/>
    <w:rsid w:val="003625D0"/>
    <w:rsid w:val="00362BFB"/>
    <w:rsid w:val="00362C7B"/>
    <w:rsid w:val="003644A6"/>
    <w:rsid w:val="00367EF0"/>
    <w:rsid w:val="00370D28"/>
    <w:rsid w:val="0037127E"/>
    <w:rsid w:val="003716EC"/>
    <w:rsid w:val="00372816"/>
    <w:rsid w:val="00372DA3"/>
    <w:rsid w:val="00376AFE"/>
    <w:rsid w:val="003771F1"/>
    <w:rsid w:val="00377DBF"/>
    <w:rsid w:val="00380568"/>
    <w:rsid w:val="00380B84"/>
    <w:rsid w:val="00381BFD"/>
    <w:rsid w:val="00382550"/>
    <w:rsid w:val="0038300D"/>
    <w:rsid w:val="003842D4"/>
    <w:rsid w:val="00386B1A"/>
    <w:rsid w:val="00387F89"/>
    <w:rsid w:val="00390155"/>
    <w:rsid w:val="003907EE"/>
    <w:rsid w:val="00391F3B"/>
    <w:rsid w:val="0039427E"/>
    <w:rsid w:val="00395BFB"/>
    <w:rsid w:val="00396413"/>
    <w:rsid w:val="00396EA0"/>
    <w:rsid w:val="00397918"/>
    <w:rsid w:val="003A06C7"/>
    <w:rsid w:val="003A0B1D"/>
    <w:rsid w:val="003A25C8"/>
    <w:rsid w:val="003A2D6C"/>
    <w:rsid w:val="003A37A0"/>
    <w:rsid w:val="003A45B5"/>
    <w:rsid w:val="003A52B8"/>
    <w:rsid w:val="003A79AC"/>
    <w:rsid w:val="003B0340"/>
    <w:rsid w:val="003B0521"/>
    <w:rsid w:val="003B1229"/>
    <w:rsid w:val="003B2017"/>
    <w:rsid w:val="003B2378"/>
    <w:rsid w:val="003B3157"/>
    <w:rsid w:val="003B34A4"/>
    <w:rsid w:val="003B37EF"/>
    <w:rsid w:val="003B4ACC"/>
    <w:rsid w:val="003B4B79"/>
    <w:rsid w:val="003B4D67"/>
    <w:rsid w:val="003B6F4D"/>
    <w:rsid w:val="003B70ED"/>
    <w:rsid w:val="003C13C7"/>
    <w:rsid w:val="003C173F"/>
    <w:rsid w:val="003C1C42"/>
    <w:rsid w:val="003C4006"/>
    <w:rsid w:val="003C6F68"/>
    <w:rsid w:val="003D1561"/>
    <w:rsid w:val="003D1A29"/>
    <w:rsid w:val="003D37AD"/>
    <w:rsid w:val="003D3A45"/>
    <w:rsid w:val="003D4B37"/>
    <w:rsid w:val="003D5B79"/>
    <w:rsid w:val="003D6EC0"/>
    <w:rsid w:val="003E0CF6"/>
    <w:rsid w:val="003E14DB"/>
    <w:rsid w:val="003E1F76"/>
    <w:rsid w:val="003E27AA"/>
    <w:rsid w:val="003E3514"/>
    <w:rsid w:val="003E3A72"/>
    <w:rsid w:val="003E4AF8"/>
    <w:rsid w:val="003E60AD"/>
    <w:rsid w:val="003E6C8C"/>
    <w:rsid w:val="003E6EF1"/>
    <w:rsid w:val="003E7169"/>
    <w:rsid w:val="003E7C03"/>
    <w:rsid w:val="003F0948"/>
    <w:rsid w:val="003F15C1"/>
    <w:rsid w:val="003F189E"/>
    <w:rsid w:val="003F1A63"/>
    <w:rsid w:val="003F3171"/>
    <w:rsid w:val="003F4937"/>
    <w:rsid w:val="003F5D2B"/>
    <w:rsid w:val="003F63E8"/>
    <w:rsid w:val="00400E4C"/>
    <w:rsid w:val="00402794"/>
    <w:rsid w:val="004033C2"/>
    <w:rsid w:val="004043E4"/>
    <w:rsid w:val="004051D3"/>
    <w:rsid w:val="00407CA7"/>
    <w:rsid w:val="00410728"/>
    <w:rsid w:val="00410E6E"/>
    <w:rsid w:val="00411C08"/>
    <w:rsid w:val="0041209B"/>
    <w:rsid w:val="00413336"/>
    <w:rsid w:val="00414547"/>
    <w:rsid w:val="004157A6"/>
    <w:rsid w:val="004168C3"/>
    <w:rsid w:val="004174F5"/>
    <w:rsid w:val="0041766B"/>
    <w:rsid w:val="0041768D"/>
    <w:rsid w:val="0042268C"/>
    <w:rsid w:val="004229E9"/>
    <w:rsid w:val="00425738"/>
    <w:rsid w:val="00425FCD"/>
    <w:rsid w:val="0042604C"/>
    <w:rsid w:val="004264C7"/>
    <w:rsid w:val="00426CD8"/>
    <w:rsid w:val="00427062"/>
    <w:rsid w:val="00427709"/>
    <w:rsid w:val="00427FEE"/>
    <w:rsid w:val="004310A6"/>
    <w:rsid w:val="004310EA"/>
    <w:rsid w:val="004336DE"/>
    <w:rsid w:val="004355F2"/>
    <w:rsid w:val="00437FEF"/>
    <w:rsid w:val="004407BD"/>
    <w:rsid w:val="0044357B"/>
    <w:rsid w:val="00445C01"/>
    <w:rsid w:val="004509A3"/>
    <w:rsid w:val="00453A12"/>
    <w:rsid w:val="0045446D"/>
    <w:rsid w:val="00456295"/>
    <w:rsid w:val="00457968"/>
    <w:rsid w:val="00457E1E"/>
    <w:rsid w:val="0046009C"/>
    <w:rsid w:val="0046028B"/>
    <w:rsid w:val="00460795"/>
    <w:rsid w:val="00460C67"/>
    <w:rsid w:val="00460D0F"/>
    <w:rsid w:val="0046185E"/>
    <w:rsid w:val="0046232D"/>
    <w:rsid w:val="00462558"/>
    <w:rsid w:val="004628C9"/>
    <w:rsid w:val="00462E2D"/>
    <w:rsid w:val="00462EA2"/>
    <w:rsid w:val="004641E7"/>
    <w:rsid w:val="00464996"/>
    <w:rsid w:val="004649A1"/>
    <w:rsid w:val="004652A3"/>
    <w:rsid w:val="00465F93"/>
    <w:rsid w:val="004718C3"/>
    <w:rsid w:val="00471A84"/>
    <w:rsid w:val="00471D09"/>
    <w:rsid w:val="0047245C"/>
    <w:rsid w:val="004727A1"/>
    <w:rsid w:val="00475F6D"/>
    <w:rsid w:val="00476095"/>
    <w:rsid w:val="00476449"/>
    <w:rsid w:val="00476C0D"/>
    <w:rsid w:val="00480BF8"/>
    <w:rsid w:val="00480EB4"/>
    <w:rsid w:val="00481700"/>
    <w:rsid w:val="00482EF8"/>
    <w:rsid w:val="00484000"/>
    <w:rsid w:val="004856BA"/>
    <w:rsid w:val="00485B0B"/>
    <w:rsid w:val="004866BD"/>
    <w:rsid w:val="00487064"/>
    <w:rsid w:val="004928C1"/>
    <w:rsid w:val="004930F6"/>
    <w:rsid w:val="00495D94"/>
    <w:rsid w:val="004964AB"/>
    <w:rsid w:val="00496D79"/>
    <w:rsid w:val="00497D5A"/>
    <w:rsid w:val="00497E7F"/>
    <w:rsid w:val="004A0984"/>
    <w:rsid w:val="004A0A73"/>
    <w:rsid w:val="004A1AD8"/>
    <w:rsid w:val="004A2DFA"/>
    <w:rsid w:val="004A3CE3"/>
    <w:rsid w:val="004A3E5F"/>
    <w:rsid w:val="004A6E7E"/>
    <w:rsid w:val="004A7C84"/>
    <w:rsid w:val="004B05B0"/>
    <w:rsid w:val="004B1DD0"/>
    <w:rsid w:val="004B30BB"/>
    <w:rsid w:val="004B33F5"/>
    <w:rsid w:val="004B3C6A"/>
    <w:rsid w:val="004B61A4"/>
    <w:rsid w:val="004B6B61"/>
    <w:rsid w:val="004B74D7"/>
    <w:rsid w:val="004B7D48"/>
    <w:rsid w:val="004C0889"/>
    <w:rsid w:val="004C0B1A"/>
    <w:rsid w:val="004C1105"/>
    <w:rsid w:val="004C285D"/>
    <w:rsid w:val="004C331B"/>
    <w:rsid w:val="004C3786"/>
    <w:rsid w:val="004C3DC0"/>
    <w:rsid w:val="004C706F"/>
    <w:rsid w:val="004C79F4"/>
    <w:rsid w:val="004C7A82"/>
    <w:rsid w:val="004D0A9E"/>
    <w:rsid w:val="004D22C8"/>
    <w:rsid w:val="004D2D30"/>
    <w:rsid w:val="004D43F7"/>
    <w:rsid w:val="004D4A8E"/>
    <w:rsid w:val="004D749C"/>
    <w:rsid w:val="004E0400"/>
    <w:rsid w:val="004E1293"/>
    <w:rsid w:val="004E1C5F"/>
    <w:rsid w:val="004E2BA7"/>
    <w:rsid w:val="004E399D"/>
    <w:rsid w:val="004E41B4"/>
    <w:rsid w:val="004E4CC5"/>
    <w:rsid w:val="004E4EFF"/>
    <w:rsid w:val="004E5C93"/>
    <w:rsid w:val="004E6E1C"/>
    <w:rsid w:val="004F1667"/>
    <w:rsid w:val="004F189D"/>
    <w:rsid w:val="004F20AB"/>
    <w:rsid w:val="004F4630"/>
    <w:rsid w:val="004F48DF"/>
    <w:rsid w:val="004F4CCB"/>
    <w:rsid w:val="004F5B88"/>
    <w:rsid w:val="005005D1"/>
    <w:rsid w:val="00500ABF"/>
    <w:rsid w:val="00500FF1"/>
    <w:rsid w:val="005021F0"/>
    <w:rsid w:val="005036E2"/>
    <w:rsid w:val="005043AD"/>
    <w:rsid w:val="00505572"/>
    <w:rsid w:val="005055EC"/>
    <w:rsid w:val="0050590E"/>
    <w:rsid w:val="00506FB9"/>
    <w:rsid w:val="005074DC"/>
    <w:rsid w:val="00507A45"/>
    <w:rsid w:val="00510195"/>
    <w:rsid w:val="00511156"/>
    <w:rsid w:val="00512103"/>
    <w:rsid w:val="00515920"/>
    <w:rsid w:val="00516129"/>
    <w:rsid w:val="00517666"/>
    <w:rsid w:val="005205F6"/>
    <w:rsid w:val="005212EE"/>
    <w:rsid w:val="0052225A"/>
    <w:rsid w:val="0052455D"/>
    <w:rsid w:val="005249BF"/>
    <w:rsid w:val="005261F7"/>
    <w:rsid w:val="00526F6A"/>
    <w:rsid w:val="0052731E"/>
    <w:rsid w:val="0052787F"/>
    <w:rsid w:val="00527993"/>
    <w:rsid w:val="00527D3A"/>
    <w:rsid w:val="00530389"/>
    <w:rsid w:val="00530BE6"/>
    <w:rsid w:val="005327B8"/>
    <w:rsid w:val="00532E8B"/>
    <w:rsid w:val="0053349F"/>
    <w:rsid w:val="00533F88"/>
    <w:rsid w:val="00534BB2"/>
    <w:rsid w:val="00534C7F"/>
    <w:rsid w:val="00535966"/>
    <w:rsid w:val="00535BDE"/>
    <w:rsid w:val="00536293"/>
    <w:rsid w:val="00536DBA"/>
    <w:rsid w:val="005370E6"/>
    <w:rsid w:val="00537F1C"/>
    <w:rsid w:val="00542A99"/>
    <w:rsid w:val="00543963"/>
    <w:rsid w:val="00545073"/>
    <w:rsid w:val="00545193"/>
    <w:rsid w:val="00546E51"/>
    <w:rsid w:val="00547B14"/>
    <w:rsid w:val="00547FDF"/>
    <w:rsid w:val="005518B0"/>
    <w:rsid w:val="00553556"/>
    <w:rsid w:val="005576C1"/>
    <w:rsid w:val="00560BE1"/>
    <w:rsid w:val="00562579"/>
    <w:rsid w:val="00564590"/>
    <w:rsid w:val="005647E8"/>
    <w:rsid w:val="00564DC2"/>
    <w:rsid w:val="00565246"/>
    <w:rsid w:val="005658D7"/>
    <w:rsid w:val="00567BF5"/>
    <w:rsid w:val="00570046"/>
    <w:rsid w:val="00570D1C"/>
    <w:rsid w:val="00570F66"/>
    <w:rsid w:val="00571A0F"/>
    <w:rsid w:val="005728EE"/>
    <w:rsid w:val="00573080"/>
    <w:rsid w:val="00574597"/>
    <w:rsid w:val="00574F8C"/>
    <w:rsid w:val="005750BD"/>
    <w:rsid w:val="00575432"/>
    <w:rsid w:val="00575763"/>
    <w:rsid w:val="00577308"/>
    <w:rsid w:val="005777A0"/>
    <w:rsid w:val="00577CAD"/>
    <w:rsid w:val="0058067D"/>
    <w:rsid w:val="005807F4"/>
    <w:rsid w:val="00580E30"/>
    <w:rsid w:val="00581A07"/>
    <w:rsid w:val="00583EDF"/>
    <w:rsid w:val="00584B07"/>
    <w:rsid w:val="00584E5D"/>
    <w:rsid w:val="00585269"/>
    <w:rsid w:val="005863BD"/>
    <w:rsid w:val="00586759"/>
    <w:rsid w:val="0058770C"/>
    <w:rsid w:val="00587F9F"/>
    <w:rsid w:val="00590D7D"/>
    <w:rsid w:val="0059194C"/>
    <w:rsid w:val="00592C1A"/>
    <w:rsid w:val="005936B3"/>
    <w:rsid w:val="00593B02"/>
    <w:rsid w:val="005961B5"/>
    <w:rsid w:val="005A00F9"/>
    <w:rsid w:val="005A019D"/>
    <w:rsid w:val="005A211E"/>
    <w:rsid w:val="005A2E7F"/>
    <w:rsid w:val="005A3721"/>
    <w:rsid w:val="005A3E52"/>
    <w:rsid w:val="005A4D4C"/>
    <w:rsid w:val="005A5297"/>
    <w:rsid w:val="005B090E"/>
    <w:rsid w:val="005B0A06"/>
    <w:rsid w:val="005B1AD0"/>
    <w:rsid w:val="005B2DF6"/>
    <w:rsid w:val="005B30F8"/>
    <w:rsid w:val="005B4230"/>
    <w:rsid w:val="005B5EF8"/>
    <w:rsid w:val="005B6AA0"/>
    <w:rsid w:val="005B7F8D"/>
    <w:rsid w:val="005C0EAC"/>
    <w:rsid w:val="005C218A"/>
    <w:rsid w:val="005C3FD5"/>
    <w:rsid w:val="005C53A6"/>
    <w:rsid w:val="005C5FFA"/>
    <w:rsid w:val="005C6640"/>
    <w:rsid w:val="005C74D3"/>
    <w:rsid w:val="005D09D5"/>
    <w:rsid w:val="005D0B24"/>
    <w:rsid w:val="005D56FE"/>
    <w:rsid w:val="005D64AA"/>
    <w:rsid w:val="005E1BB1"/>
    <w:rsid w:val="005E1F83"/>
    <w:rsid w:val="005E21FC"/>
    <w:rsid w:val="005E2474"/>
    <w:rsid w:val="005E2860"/>
    <w:rsid w:val="005E2C7C"/>
    <w:rsid w:val="005E3835"/>
    <w:rsid w:val="005E51B4"/>
    <w:rsid w:val="005E6C82"/>
    <w:rsid w:val="005F12B1"/>
    <w:rsid w:val="005F3092"/>
    <w:rsid w:val="005F37B4"/>
    <w:rsid w:val="005F4B4B"/>
    <w:rsid w:val="005F50CF"/>
    <w:rsid w:val="005F599C"/>
    <w:rsid w:val="00600867"/>
    <w:rsid w:val="00600F76"/>
    <w:rsid w:val="006028C2"/>
    <w:rsid w:val="006039DA"/>
    <w:rsid w:val="00606E36"/>
    <w:rsid w:val="00606E67"/>
    <w:rsid w:val="006110BD"/>
    <w:rsid w:val="00611A20"/>
    <w:rsid w:val="00611C38"/>
    <w:rsid w:val="00612A32"/>
    <w:rsid w:val="0061327F"/>
    <w:rsid w:val="006150E7"/>
    <w:rsid w:val="006173F3"/>
    <w:rsid w:val="00617981"/>
    <w:rsid w:val="00617B67"/>
    <w:rsid w:val="00617FC6"/>
    <w:rsid w:val="0062177C"/>
    <w:rsid w:val="006221AE"/>
    <w:rsid w:val="00623B54"/>
    <w:rsid w:val="006307A7"/>
    <w:rsid w:val="00630C9F"/>
    <w:rsid w:val="00631458"/>
    <w:rsid w:val="0063167D"/>
    <w:rsid w:val="00631CC8"/>
    <w:rsid w:val="00633E94"/>
    <w:rsid w:val="00640178"/>
    <w:rsid w:val="0064034D"/>
    <w:rsid w:val="00642E6F"/>
    <w:rsid w:val="0064465B"/>
    <w:rsid w:val="006455C8"/>
    <w:rsid w:val="00647772"/>
    <w:rsid w:val="006477FE"/>
    <w:rsid w:val="00647840"/>
    <w:rsid w:val="00647DB3"/>
    <w:rsid w:val="006508BD"/>
    <w:rsid w:val="00651AE2"/>
    <w:rsid w:val="00652C0D"/>
    <w:rsid w:val="006539CD"/>
    <w:rsid w:val="00653CF6"/>
    <w:rsid w:val="00654884"/>
    <w:rsid w:val="00654FBA"/>
    <w:rsid w:val="0065555B"/>
    <w:rsid w:val="0065788B"/>
    <w:rsid w:val="00657E00"/>
    <w:rsid w:val="006603C5"/>
    <w:rsid w:val="00660716"/>
    <w:rsid w:val="00661070"/>
    <w:rsid w:val="006627EE"/>
    <w:rsid w:val="00663FFB"/>
    <w:rsid w:val="0066501E"/>
    <w:rsid w:val="006651F7"/>
    <w:rsid w:val="006703D4"/>
    <w:rsid w:val="00671BB5"/>
    <w:rsid w:val="00671E83"/>
    <w:rsid w:val="00671EE5"/>
    <w:rsid w:val="00673007"/>
    <w:rsid w:val="00673380"/>
    <w:rsid w:val="00673447"/>
    <w:rsid w:val="006734CA"/>
    <w:rsid w:val="006736A3"/>
    <w:rsid w:val="00673810"/>
    <w:rsid w:val="00673EB6"/>
    <w:rsid w:val="00674BB1"/>
    <w:rsid w:val="00675968"/>
    <w:rsid w:val="00675C74"/>
    <w:rsid w:val="00676EA8"/>
    <w:rsid w:val="00677CD3"/>
    <w:rsid w:val="006813CE"/>
    <w:rsid w:val="00681C48"/>
    <w:rsid w:val="0068204B"/>
    <w:rsid w:val="00682710"/>
    <w:rsid w:val="006832D3"/>
    <w:rsid w:val="00684266"/>
    <w:rsid w:val="00685E07"/>
    <w:rsid w:val="006866ED"/>
    <w:rsid w:val="00686803"/>
    <w:rsid w:val="00687B2C"/>
    <w:rsid w:val="006900A9"/>
    <w:rsid w:val="00691280"/>
    <w:rsid w:val="00691D47"/>
    <w:rsid w:val="006944C5"/>
    <w:rsid w:val="00694ABB"/>
    <w:rsid w:val="00695BD8"/>
    <w:rsid w:val="006A02A0"/>
    <w:rsid w:val="006A09D0"/>
    <w:rsid w:val="006A1425"/>
    <w:rsid w:val="006A14BF"/>
    <w:rsid w:val="006A1C18"/>
    <w:rsid w:val="006A29A2"/>
    <w:rsid w:val="006A2F08"/>
    <w:rsid w:val="006A38ED"/>
    <w:rsid w:val="006A395F"/>
    <w:rsid w:val="006A449A"/>
    <w:rsid w:val="006A45A8"/>
    <w:rsid w:val="006A62A3"/>
    <w:rsid w:val="006A62F9"/>
    <w:rsid w:val="006A7CB5"/>
    <w:rsid w:val="006B02E4"/>
    <w:rsid w:val="006B2F70"/>
    <w:rsid w:val="006B3D7D"/>
    <w:rsid w:val="006B44AC"/>
    <w:rsid w:val="006B4B61"/>
    <w:rsid w:val="006B6CDF"/>
    <w:rsid w:val="006B73F1"/>
    <w:rsid w:val="006C1EFE"/>
    <w:rsid w:val="006C2576"/>
    <w:rsid w:val="006C2FE7"/>
    <w:rsid w:val="006C379D"/>
    <w:rsid w:val="006C402D"/>
    <w:rsid w:val="006C5F78"/>
    <w:rsid w:val="006C7023"/>
    <w:rsid w:val="006C7424"/>
    <w:rsid w:val="006C79C9"/>
    <w:rsid w:val="006C7D76"/>
    <w:rsid w:val="006D1A76"/>
    <w:rsid w:val="006D2E6F"/>
    <w:rsid w:val="006D4AB7"/>
    <w:rsid w:val="006D53CE"/>
    <w:rsid w:val="006D5A38"/>
    <w:rsid w:val="006D645E"/>
    <w:rsid w:val="006D71F8"/>
    <w:rsid w:val="006D7E26"/>
    <w:rsid w:val="006E0BAB"/>
    <w:rsid w:val="006E11F7"/>
    <w:rsid w:val="006E1D59"/>
    <w:rsid w:val="006E2EA8"/>
    <w:rsid w:val="006E331F"/>
    <w:rsid w:val="006E6179"/>
    <w:rsid w:val="006E77B9"/>
    <w:rsid w:val="006F34AD"/>
    <w:rsid w:val="006F3F21"/>
    <w:rsid w:val="006F5CAF"/>
    <w:rsid w:val="006F6434"/>
    <w:rsid w:val="006F7C30"/>
    <w:rsid w:val="0070022E"/>
    <w:rsid w:val="00701C16"/>
    <w:rsid w:val="00704A9E"/>
    <w:rsid w:val="00706E86"/>
    <w:rsid w:val="007077E5"/>
    <w:rsid w:val="007078C5"/>
    <w:rsid w:val="00707A01"/>
    <w:rsid w:val="007117AB"/>
    <w:rsid w:val="007119A0"/>
    <w:rsid w:val="00711E73"/>
    <w:rsid w:val="00712F5B"/>
    <w:rsid w:val="00713E7B"/>
    <w:rsid w:val="007153BA"/>
    <w:rsid w:val="00716128"/>
    <w:rsid w:val="007170FE"/>
    <w:rsid w:val="007172AD"/>
    <w:rsid w:val="0072084D"/>
    <w:rsid w:val="00720BE6"/>
    <w:rsid w:val="00721B50"/>
    <w:rsid w:val="00721FEB"/>
    <w:rsid w:val="007229D7"/>
    <w:rsid w:val="00724946"/>
    <w:rsid w:val="00725F08"/>
    <w:rsid w:val="0072600F"/>
    <w:rsid w:val="00726686"/>
    <w:rsid w:val="007278C2"/>
    <w:rsid w:val="0073062A"/>
    <w:rsid w:val="0073095F"/>
    <w:rsid w:val="00731B0D"/>
    <w:rsid w:val="00732469"/>
    <w:rsid w:val="00732756"/>
    <w:rsid w:val="007337BE"/>
    <w:rsid w:val="00737DB5"/>
    <w:rsid w:val="007406F2"/>
    <w:rsid w:val="00740943"/>
    <w:rsid w:val="00741159"/>
    <w:rsid w:val="00741A47"/>
    <w:rsid w:val="0074250F"/>
    <w:rsid w:val="007431DF"/>
    <w:rsid w:val="007443D5"/>
    <w:rsid w:val="00744AFF"/>
    <w:rsid w:val="00744E3E"/>
    <w:rsid w:val="0074518B"/>
    <w:rsid w:val="0074606E"/>
    <w:rsid w:val="0075041B"/>
    <w:rsid w:val="007510C2"/>
    <w:rsid w:val="00752C52"/>
    <w:rsid w:val="00754235"/>
    <w:rsid w:val="00754B2A"/>
    <w:rsid w:val="00754D50"/>
    <w:rsid w:val="00755EA7"/>
    <w:rsid w:val="00756215"/>
    <w:rsid w:val="00756466"/>
    <w:rsid w:val="007568E1"/>
    <w:rsid w:val="0076152E"/>
    <w:rsid w:val="00761E8B"/>
    <w:rsid w:val="007623F7"/>
    <w:rsid w:val="007634B0"/>
    <w:rsid w:val="00764160"/>
    <w:rsid w:val="00764260"/>
    <w:rsid w:val="007642FB"/>
    <w:rsid w:val="007663EF"/>
    <w:rsid w:val="0076730B"/>
    <w:rsid w:val="00772418"/>
    <w:rsid w:val="00772966"/>
    <w:rsid w:val="00772F78"/>
    <w:rsid w:val="00775612"/>
    <w:rsid w:val="00775B15"/>
    <w:rsid w:val="0077621E"/>
    <w:rsid w:val="00776691"/>
    <w:rsid w:val="00781AE4"/>
    <w:rsid w:val="00783216"/>
    <w:rsid w:val="007839F5"/>
    <w:rsid w:val="00783CAF"/>
    <w:rsid w:val="00783D4F"/>
    <w:rsid w:val="007844B6"/>
    <w:rsid w:val="00784C76"/>
    <w:rsid w:val="00784D48"/>
    <w:rsid w:val="0078556B"/>
    <w:rsid w:val="0078557B"/>
    <w:rsid w:val="00785FB6"/>
    <w:rsid w:val="00786FC8"/>
    <w:rsid w:val="00787B8E"/>
    <w:rsid w:val="007907A5"/>
    <w:rsid w:val="00791050"/>
    <w:rsid w:val="00791799"/>
    <w:rsid w:val="0079495D"/>
    <w:rsid w:val="0079622D"/>
    <w:rsid w:val="007977B6"/>
    <w:rsid w:val="00797DDC"/>
    <w:rsid w:val="007A1268"/>
    <w:rsid w:val="007A1761"/>
    <w:rsid w:val="007A1E7F"/>
    <w:rsid w:val="007A30D8"/>
    <w:rsid w:val="007A37E7"/>
    <w:rsid w:val="007A5918"/>
    <w:rsid w:val="007A6865"/>
    <w:rsid w:val="007A78E1"/>
    <w:rsid w:val="007B125C"/>
    <w:rsid w:val="007B1D73"/>
    <w:rsid w:val="007B35E9"/>
    <w:rsid w:val="007B4D87"/>
    <w:rsid w:val="007B5E5D"/>
    <w:rsid w:val="007B602C"/>
    <w:rsid w:val="007C0435"/>
    <w:rsid w:val="007C1DCB"/>
    <w:rsid w:val="007C1E45"/>
    <w:rsid w:val="007C32EC"/>
    <w:rsid w:val="007C3FEB"/>
    <w:rsid w:val="007C4376"/>
    <w:rsid w:val="007C499E"/>
    <w:rsid w:val="007C62A3"/>
    <w:rsid w:val="007C6587"/>
    <w:rsid w:val="007C6982"/>
    <w:rsid w:val="007C6B32"/>
    <w:rsid w:val="007D0125"/>
    <w:rsid w:val="007D042E"/>
    <w:rsid w:val="007D0F1B"/>
    <w:rsid w:val="007D17AB"/>
    <w:rsid w:val="007D315E"/>
    <w:rsid w:val="007D6CBD"/>
    <w:rsid w:val="007D6CCD"/>
    <w:rsid w:val="007D73C9"/>
    <w:rsid w:val="007E00F1"/>
    <w:rsid w:val="007E0F11"/>
    <w:rsid w:val="007E1711"/>
    <w:rsid w:val="007E1A3A"/>
    <w:rsid w:val="007E1E4B"/>
    <w:rsid w:val="007E2360"/>
    <w:rsid w:val="007E2C4D"/>
    <w:rsid w:val="007E2C4E"/>
    <w:rsid w:val="007E3BE7"/>
    <w:rsid w:val="007E4057"/>
    <w:rsid w:val="007E457E"/>
    <w:rsid w:val="007E4944"/>
    <w:rsid w:val="007E5A30"/>
    <w:rsid w:val="007E5BA2"/>
    <w:rsid w:val="007E63E7"/>
    <w:rsid w:val="007E678B"/>
    <w:rsid w:val="007E70FC"/>
    <w:rsid w:val="007F0645"/>
    <w:rsid w:val="007F12B3"/>
    <w:rsid w:val="007F12E0"/>
    <w:rsid w:val="007F14D4"/>
    <w:rsid w:val="007F1A98"/>
    <w:rsid w:val="007F215B"/>
    <w:rsid w:val="007F2E25"/>
    <w:rsid w:val="007F3ECD"/>
    <w:rsid w:val="007F4CD1"/>
    <w:rsid w:val="007F5FFE"/>
    <w:rsid w:val="007F6D65"/>
    <w:rsid w:val="0080285D"/>
    <w:rsid w:val="0080469D"/>
    <w:rsid w:val="00804A07"/>
    <w:rsid w:val="00804D15"/>
    <w:rsid w:val="00810BC1"/>
    <w:rsid w:val="00812AEE"/>
    <w:rsid w:val="008135FC"/>
    <w:rsid w:val="00813BFF"/>
    <w:rsid w:val="008147DD"/>
    <w:rsid w:val="00814ED6"/>
    <w:rsid w:val="00816151"/>
    <w:rsid w:val="00816236"/>
    <w:rsid w:val="008233D0"/>
    <w:rsid w:val="00825B0C"/>
    <w:rsid w:val="00826309"/>
    <w:rsid w:val="00826B0D"/>
    <w:rsid w:val="00830999"/>
    <w:rsid w:val="00831293"/>
    <w:rsid w:val="00831B22"/>
    <w:rsid w:val="008334EC"/>
    <w:rsid w:val="0083436D"/>
    <w:rsid w:val="008345FC"/>
    <w:rsid w:val="00837172"/>
    <w:rsid w:val="00837A80"/>
    <w:rsid w:val="00840E2A"/>
    <w:rsid w:val="0084125C"/>
    <w:rsid w:val="00841583"/>
    <w:rsid w:val="00841F59"/>
    <w:rsid w:val="008423FF"/>
    <w:rsid w:val="00842FA2"/>
    <w:rsid w:val="00845058"/>
    <w:rsid w:val="00845714"/>
    <w:rsid w:val="00845AF9"/>
    <w:rsid w:val="00846652"/>
    <w:rsid w:val="00846E5D"/>
    <w:rsid w:val="00847227"/>
    <w:rsid w:val="00847CF9"/>
    <w:rsid w:val="00847DCD"/>
    <w:rsid w:val="00852731"/>
    <w:rsid w:val="008545C3"/>
    <w:rsid w:val="008550E3"/>
    <w:rsid w:val="0085543E"/>
    <w:rsid w:val="00855726"/>
    <w:rsid w:val="008564BC"/>
    <w:rsid w:val="00861395"/>
    <w:rsid w:val="0086361A"/>
    <w:rsid w:val="00863908"/>
    <w:rsid w:val="00865FB9"/>
    <w:rsid w:val="00866A7F"/>
    <w:rsid w:val="0086754D"/>
    <w:rsid w:val="00867FC4"/>
    <w:rsid w:val="0087006C"/>
    <w:rsid w:val="00871C76"/>
    <w:rsid w:val="008721D8"/>
    <w:rsid w:val="008726C6"/>
    <w:rsid w:val="00874152"/>
    <w:rsid w:val="008748B1"/>
    <w:rsid w:val="00875268"/>
    <w:rsid w:val="00875942"/>
    <w:rsid w:val="00875DB5"/>
    <w:rsid w:val="00876410"/>
    <w:rsid w:val="008767B2"/>
    <w:rsid w:val="00876E27"/>
    <w:rsid w:val="008771D1"/>
    <w:rsid w:val="00881029"/>
    <w:rsid w:val="00881066"/>
    <w:rsid w:val="00881721"/>
    <w:rsid w:val="00883B08"/>
    <w:rsid w:val="00883B93"/>
    <w:rsid w:val="008841D3"/>
    <w:rsid w:val="00884BCF"/>
    <w:rsid w:val="008868C1"/>
    <w:rsid w:val="00890B99"/>
    <w:rsid w:val="0089327E"/>
    <w:rsid w:val="008935E1"/>
    <w:rsid w:val="0089501A"/>
    <w:rsid w:val="00896A5E"/>
    <w:rsid w:val="00897B8F"/>
    <w:rsid w:val="00897C71"/>
    <w:rsid w:val="00897DE5"/>
    <w:rsid w:val="008A2007"/>
    <w:rsid w:val="008A30FD"/>
    <w:rsid w:val="008A3785"/>
    <w:rsid w:val="008A45C7"/>
    <w:rsid w:val="008A5D30"/>
    <w:rsid w:val="008A6437"/>
    <w:rsid w:val="008A7A70"/>
    <w:rsid w:val="008B0F75"/>
    <w:rsid w:val="008B224E"/>
    <w:rsid w:val="008B3239"/>
    <w:rsid w:val="008B3B82"/>
    <w:rsid w:val="008B52AF"/>
    <w:rsid w:val="008B684A"/>
    <w:rsid w:val="008C02A8"/>
    <w:rsid w:val="008C0C3D"/>
    <w:rsid w:val="008C1048"/>
    <w:rsid w:val="008C21AD"/>
    <w:rsid w:val="008C36E3"/>
    <w:rsid w:val="008C37B0"/>
    <w:rsid w:val="008C49CE"/>
    <w:rsid w:val="008C5388"/>
    <w:rsid w:val="008C5601"/>
    <w:rsid w:val="008C68CA"/>
    <w:rsid w:val="008C7581"/>
    <w:rsid w:val="008D08AB"/>
    <w:rsid w:val="008D1585"/>
    <w:rsid w:val="008D2374"/>
    <w:rsid w:val="008D4052"/>
    <w:rsid w:val="008D42BA"/>
    <w:rsid w:val="008D4956"/>
    <w:rsid w:val="008D499D"/>
    <w:rsid w:val="008D57EA"/>
    <w:rsid w:val="008D5C2E"/>
    <w:rsid w:val="008E006F"/>
    <w:rsid w:val="008E121E"/>
    <w:rsid w:val="008E22AE"/>
    <w:rsid w:val="008E2837"/>
    <w:rsid w:val="008E289C"/>
    <w:rsid w:val="008E28F2"/>
    <w:rsid w:val="008E3455"/>
    <w:rsid w:val="008E38FC"/>
    <w:rsid w:val="008E3970"/>
    <w:rsid w:val="008E70AE"/>
    <w:rsid w:val="008E7ABB"/>
    <w:rsid w:val="008F049A"/>
    <w:rsid w:val="008F0987"/>
    <w:rsid w:val="008F2A5F"/>
    <w:rsid w:val="008F2F82"/>
    <w:rsid w:val="008F3772"/>
    <w:rsid w:val="008F3F20"/>
    <w:rsid w:val="008F461B"/>
    <w:rsid w:val="008F4B65"/>
    <w:rsid w:val="008F4BE2"/>
    <w:rsid w:val="008F5BCB"/>
    <w:rsid w:val="008F78AF"/>
    <w:rsid w:val="008F7BE4"/>
    <w:rsid w:val="009014DD"/>
    <w:rsid w:val="0090240A"/>
    <w:rsid w:val="0090371E"/>
    <w:rsid w:val="00903F3A"/>
    <w:rsid w:val="00906D55"/>
    <w:rsid w:val="009072F9"/>
    <w:rsid w:val="009079A4"/>
    <w:rsid w:val="00907FFA"/>
    <w:rsid w:val="009109A7"/>
    <w:rsid w:val="00911577"/>
    <w:rsid w:val="009141B8"/>
    <w:rsid w:val="00914380"/>
    <w:rsid w:val="00914F77"/>
    <w:rsid w:val="00915922"/>
    <w:rsid w:val="00916852"/>
    <w:rsid w:val="00917405"/>
    <w:rsid w:val="009176EC"/>
    <w:rsid w:val="0091798D"/>
    <w:rsid w:val="009205F9"/>
    <w:rsid w:val="0092163B"/>
    <w:rsid w:val="00922281"/>
    <w:rsid w:val="0092510E"/>
    <w:rsid w:val="00925271"/>
    <w:rsid w:val="009252BB"/>
    <w:rsid w:val="00927C00"/>
    <w:rsid w:val="009323BE"/>
    <w:rsid w:val="00932F2E"/>
    <w:rsid w:val="00935481"/>
    <w:rsid w:val="00935854"/>
    <w:rsid w:val="009360D0"/>
    <w:rsid w:val="00937199"/>
    <w:rsid w:val="00940395"/>
    <w:rsid w:val="00940919"/>
    <w:rsid w:val="00940945"/>
    <w:rsid w:val="00941307"/>
    <w:rsid w:val="009435C7"/>
    <w:rsid w:val="00944397"/>
    <w:rsid w:val="009503E2"/>
    <w:rsid w:val="00950847"/>
    <w:rsid w:val="0095152E"/>
    <w:rsid w:val="0095496E"/>
    <w:rsid w:val="00955062"/>
    <w:rsid w:val="00960BA7"/>
    <w:rsid w:val="00961640"/>
    <w:rsid w:val="00962344"/>
    <w:rsid w:val="00964701"/>
    <w:rsid w:val="00964900"/>
    <w:rsid w:val="00964C2A"/>
    <w:rsid w:val="00964DB7"/>
    <w:rsid w:val="00966C3C"/>
    <w:rsid w:val="009702FC"/>
    <w:rsid w:val="00970947"/>
    <w:rsid w:val="009727E8"/>
    <w:rsid w:val="00972AB2"/>
    <w:rsid w:val="00972C0F"/>
    <w:rsid w:val="00973590"/>
    <w:rsid w:val="00973F4B"/>
    <w:rsid w:val="00974114"/>
    <w:rsid w:val="009773EE"/>
    <w:rsid w:val="0097791E"/>
    <w:rsid w:val="00977BC4"/>
    <w:rsid w:val="00980192"/>
    <w:rsid w:val="009816A9"/>
    <w:rsid w:val="009827BA"/>
    <w:rsid w:val="00982C77"/>
    <w:rsid w:val="009835A5"/>
    <w:rsid w:val="00983675"/>
    <w:rsid w:val="0098491C"/>
    <w:rsid w:val="00984980"/>
    <w:rsid w:val="00984C0C"/>
    <w:rsid w:val="00984C5D"/>
    <w:rsid w:val="009855D6"/>
    <w:rsid w:val="00990145"/>
    <w:rsid w:val="00990B82"/>
    <w:rsid w:val="00990BC5"/>
    <w:rsid w:val="00991278"/>
    <w:rsid w:val="0099171C"/>
    <w:rsid w:val="00992022"/>
    <w:rsid w:val="0099435B"/>
    <w:rsid w:val="009969E2"/>
    <w:rsid w:val="00996DCC"/>
    <w:rsid w:val="00996F27"/>
    <w:rsid w:val="009A2864"/>
    <w:rsid w:val="009A2C38"/>
    <w:rsid w:val="009A341A"/>
    <w:rsid w:val="009A5236"/>
    <w:rsid w:val="009A5D84"/>
    <w:rsid w:val="009A60D4"/>
    <w:rsid w:val="009A6297"/>
    <w:rsid w:val="009A6BA9"/>
    <w:rsid w:val="009A71CC"/>
    <w:rsid w:val="009A7AB2"/>
    <w:rsid w:val="009B14AB"/>
    <w:rsid w:val="009B1FC3"/>
    <w:rsid w:val="009B330B"/>
    <w:rsid w:val="009B4227"/>
    <w:rsid w:val="009B612C"/>
    <w:rsid w:val="009B6A80"/>
    <w:rsid w:val="009C02A3"/>
    <w:rsid w:val="009C0507"/>
    <w:rsid w:val="009C0BD6"/>
    <w:rsid w:val="009C17DC"/>
    <w:rsid w:val="009C21E6"/>
    <w:rsid w:val="009C29F0"/>
    <w:rsid w:val="009C2D32"/>
    <w:rsid w:val="009C311D"/>
    <w:rsid w:val="009C314A"/>
    <w:rsid w:val="009C3433"/>
    <w:rsid w:val="009C416B"/>
    <w:rsid w:val="009C46BC"/>
    <w:rsid w:val="009C4837"/>
    <w:rsid w:val="009C5A22"/>
    <w:rsid w:val="009C5BB1"/>
    <w:rsid w:val="009C649C"/>
    <w:rsid w:val="009C6FC7"/>
    <w:rsid w:val="009C7CB9"/>
    <w:rsid w:val="009D0039"/>
    <w:rsid w:val="009D00CD"/>
    <w:rsid w:val="009D03CD"/>
    <w:rsid w:val="009D22DB"/>
    <w:rsid w:val="009D37A9"/>
    <w:rsid w:val="009D4894"/>
    <w:rsid w:val="009D4F5A"/>
    <w:rsid w:val="009D5245"/>
    <w:rsid w:val="009E0A0B"/>
    <w:rsid w:val="009E22C2"/>
    <w:rsid w:val="009E2595"/>
    <w:rsid w:val="009E3A45"/>
    <w:rsid w:val="009E3BE4"/>
    <w:rsid w:val="009E44EB"/>
    <w:rsid w:val="009E5FB6"/>
    <w:rsid w:val="009E6526"/>
    <w:rsid w:val="009E6A7D"/>
    <w:rsid w:val="009E6E56"/>
    <w:rsid w:val="009E702C"/>
    <w:rsid w:val="009F05CC"/>
    <w:rsid w:val="009F1AC0"/>
    <w:rsid w:val="009F1DDE"/>
    <w:rsid w:val="009F2FF7"/>
    <w:rsid w:val="009F39B9"/>
    <w:rsid w:val="009F3A16"/>
    <w:rsid w:val="009F5B38"/>
    <w:rsid w:val="00A00D24"/>
    <w:rsid w:val="00A013C9"/>
    <w:rsid w:val="00A0258E"/>
    <w:rsid w:val="00A04A21"/>
    <w:rsid w:val="00A051B7"/>
    <w:rsid w:val="00A060C7"/>
    <w:rsid w:val="00A07D46"/>
    <w:rsid w:val="00A07EBB"/>
    <w:rsid w:val="00A1018B"/>
    <w:rsid w:val="00A1020F"/>
    <w:rsid w:val="00A112AD"/>
    <w:rsid w:val="00A143E8"/>
    <w:rsid w:val="00A1557B"/>
    <w:rsid w:val="00A16879"/>
    <w:rsid w:val="00A175F0"/>
    <w:rsid w:val="00A17DA4"/>
    <w:rsid w:val="00A22F40"/>
    <w:rsid w:val="00A235EA"/>
    <w:rsid w:val="00A24BFB"/>
    <w:rsid w:val="00A25757"/>
    <w:rsid w:val="00A2711E"/>
    <w:rsid w:val="00A277E8"/>
    <w:rsid w:val="00A30A2A"/>
    <w:rsid w:val="00A311D4"/>
    <w:rsid w:val="00A31363"/>
    <w:rsid w:val="00A31460"/>
    <w:rsid w:val="00A321C7"/>
    <w:rsid w:val="00A35450"/>
    <w:rsid w:val="00A35712"/>
    <w:rsid w:val="00A35FA8"/>
    <w:rsid w:val="00A368FA"/>
    <w:rsid w:val="00A36D99"/>
    <w:rsid w:val="00A3716D"/>
    <w:rsid w:val="00A40297"/>
    <w:rsid w:val="00A41CE2"/>
    <w:rsid w:val="00A42874"/>
    <w:rsid w:val="00A43059"/>
    <w:rsid w:val="00A43262"/>
    <w:rsid w:val="00A43CA4"/>
    <w:rsid w:val="00A448A8"/>
    <w:rsid w:val="00A44C59"/>
    <w:rsid w:val="00A46077"/>
    <w:rsid w:val="00A4765F"/>
    <w:rsid w:val="00A51DCC"/>
    <w:rsid w:val="00A52408"/>
    <w:rsid w:val="00A52584"/>
    <w:rsid w:val="00A52A1A"/>
    <w:rsid w:val="00A55A76"/>
    <w:rsid w:val="00A55DD2"/>
    <w:rsid w:val="00A56847"/>
    <w:rsid w:val="00A5796B"/>
    <w:rsid w:val="00A57EBA"/>
    <w:rsid w:val="00A60000"/>
    <w:rsid w:val="00A62FF2"/>
    <w:rsid w:val="00A64892"/>
    <w:rsid w:val="00A64B42"/>
    <w:rsid w:val="00A66995"/>
    <w:rsid w:val="00A66EA6"/>
    <w:rsid w:val="00A67917"/>
    <w:rsid w:val="00A67C0D"/>
    <w:rsid w:val="00A67F4F"/>
    <w:rsid w:val="00A7086B"/>
    <w:rsid w:val="00A71040"/>
    <w:rsid w:val="00A7333A"/>
    <w:rsid w:val="00A74554"/>
    <w:rsid w:val="00A7542A"/>
    <w:rsid w:val="00A758F1"/>
    <w:rsid w:val="00A75AA3"/>
    <w:rsid w:val="00A760B8"/>
    <w:rsid w:val="00A77211"/>
    <w:rsid w:val="00A77B73"/>
    <w:rsid w:val="00A820D4"/>
    <w:rsid w:val="00A84CA6"/>
    <w:rsid w:val="00A862CF"/>
    <w:rsid w:val="00A867D0"/>
    <w:rsid w:val="00A9131A"/>
    <w:rsid w:val="00A9181F"/>
    <w:rsid w:val="00A91A3B"/>
    <w:rsid w:val="00A92FC4"/>
    <w:rsid w:val="00A930BF"/>
    <w:rsid w:val="00A93835"/>
    <w:rsid w:val="00A94DC6"/>
    <w:rsid w:val="00A96921"/>
    <w:rsid w:val="00A969CA"/>
    <w:rsid w:val="00A97664"/>
    <w:rsid w:val="00A977CC"/>
    <w:rsid w:val="00A97B82"/>
    <w:rsid w:val="00A97DB0"/>
    <w:rsid w:val="00AA05E6"/>
    <w:rsid w:val="00AA165B"/>
    <w:rsid w:val="00AA1D79"/>
    <w:rsid w:val="00AA2FA6"/>
    <w:rsid w:val="00AA5044"/>
    <w:rsid w:val="00AA5C87"/>
    <w:rsid w:val="00AA6D7A"/>
    <w:rsid w:val="00AB11A7"/>
    <w:rsid w:val="00AB25EE"/>
    <w:rsid w:val="00AB2E9B"/>
    <w:rsid w:val="00AB3904"/>
    <w:rsid w:val="00AB416E"/>
    <w:rsid w:val="00AB663F"/>
    <w:rsid w:val="00AB6AFA"/>
    <w:rsid w:val="00AC0B11"/>
    <w:rsid w:val="00AC24E4"/>
    <w:rsid w:val="00AC6360"/>
    <w:rsid w:val="00AC640F"/>
    <w:rsid w:val="00AC7966"/>
    <w:rsid w:val="00AD0240"/>
    <w:rsid w:val="00AD0E27"/>
    <w:rsid w:val="00AD1725"/>
    <w:rsid w:val="00AD1C62"/>
    <w:rsid w:val="00AD2637"/>
    <w:rsid w:val="00AD3424"/>
    <w:rsid w:val="00AD55A6"/>
    <w:rsid w:val="00AD7A1E"/>
    <w:rsid w:val="00AE00FA"/>
    <w:rsid w:val="00AE6A4E"/>
    <w:rsid w:val="00AE70EC"/>
    <w:rsid w:val="00AE7861"/>
    <w:rsid w:val="00AF0739"/>
    <w:rsid w:val="00AF1E04"/>
    <w:rsid w:val="00AF7F9C"/>
    <w:rsid w:val="00B0010A"/>
    <w:rsid w:val="00B00D26"/>
    <w:rsid w:val="00B01BAE"/>
    <w:rsid w:val="00B02297"/>
    <w:rsid w:val="00B0241D"/>
    <w:rsid w:val="00B037F8"/>
    <w:rsid w:val="00B03F16"/>
    <w:rsid w:val="00B04D54"/>
    <w:rsid w:val="00B05260"/>
    <w:rsid w:val="00B05410"/>
    <w:rsid w:val="00B067B2"/>
    <w:rsid w:val="00B0790E"/>
    <w:rsid w:val="00B07E0F"/>
    <w:rsid w:val="00B07E9E"/>
    <w:rsid w:val="00B10102"/>
    <w:rsid w:val="00B104D2"/>
    <w:rsid w:val="00B11189"/>
    <w:rsid w:val="00B11A2A"/>
    <w:rsid w:val="00B1312A"/>
    <w:rsid w:val="00B14612"/>
    <w:rsid w:val="00B15020"/>
    <w:rsid w:val="00B15EE8"/>
    <w:rsid w:val="00B20302"/>
    <w:rsid w:val="00B20967"/>
    <w:rsid w:val="00B20E57"/>
    <w:rsid w:val="00B23200"/>
    <w:rsid w:val="00B23380"/>
    <w:rsid w:val="00B23F78"/>
    <w:rsid w:val="00B26519"/>
    <w:rsid w:val="00B26686"/>
    <w:rsid w:val="00B272F6"/>
    <w:rsid w:val="00B27995"/>
    <w:rsid w:val="00B27A04"/>
    <w:rsid w:val="00B30179"/>
    <w:rsid w:val="00B3050B"/>
    <w:rsid w:val="00B30D3D"/>
    <w:rsid w:val="00B31122"/>
    <w:rsid w:val="00B31EF0"/>
    <w:rsid w:val="00B3292B"/>
    <w:rsid w:val="00B32C6C"/>
    <w:rsid w:val="00B33B95"/>
    <w:rsid w:val="00B35248"/>
    <w:rsid w:val="00B3598B"/>
    <w:rsid w:val="00B41E65"/>
    <w:rsid w:val="00B431BC"/>
    <w:rsid w:val="00B4416B"/>
    <w:rsid w:val="00B4518D"/>
    <w:rsid w:val="00B45D7E"/>
    <w:rsid w:val="00B45FF3"/>
    <w:rsid w:val="00B47089"/>
    <w:rsid w:val="00B4716F"/>
    <w:rsid w:val="00B47677"/>
    <w:rsid w:val="00B47E0D"/>
    <w:rsid w:val="00B5108A"/>
    <w:rsid w:val="00B51539"/>
    <w:rsid w:val="00B5301E"/>
    <w:rsid w:val="00B547A2"/>
    <w:rsid w:val="00B54BA4"/>
    <w:rsid w:val="00B54F3B"/>
    <w:rsid w:val="00B551F6"/>
    <w:rsid w:val="00B55D19"/>
    <w:rsid w:val="00B5655D"/>
    <w:rsid w:val="00B56806"/>
    <w:rsid w:val="00B56838"/>
    <w:rsid w:val="00B572C0"/>
    <w:rsid w:val="00B5783B"/>
    <w:rsid w:val="00B579BF"/>
    <w:rsid w:val="00B600F2"/>
    <w:rsid w:val="00B63BAC"/>
    <w:rsid w:val="00B653E7"/>
    <w:rsid w:val="00B67B4F"/>
    <w:rsid w:val="00B70E01"/>
    <w:rsid w:val="00B71B64"/>
    <w:rsid w:val="00B7231E"/>
    <w:rsid w:val="00B74ADF"/>
    <w:rsid w:val="00B75834"/>
    <w:rsid w:val="00B76ED2"/>
    <w:rsid w:val="00B80CF9"/>
    <w:rsid w:val="00B8290B"/>
    <w:rsid w:val="00B83752"/>
    <w:rsid w:val="00B84B7E"/>
    <w:rsid w:val="00B874E9"/>
    <w:rsid w:val="00B9079B"/>
    <w:rsid w:val="00B91008"/>
    <w:rsid w:val="00B91D4C"/>
    <w:rsid w:val="00B93286"/>
    <w:rsid w:val="00B934F5"/>
    <w:rsid w:val="00B93B11"/>
    <w:rsid w:val="00B95F3A"/>
    <w:rsid w:val="00B96104"/>
    <w:rsid w:val="00B962A3"/>
    <w:rsid w:val="00B96B81"/>
    <w:rsid w:val="00B97286"/>
    <w:rsid w:val="00BA14DD"/>
    <w:rsid w:val="00BA2B91"/>
    <w:rsid w:val="00BA2FAB"/>
    <w:rsid w:val="00BA4369"/>
    <w:rsid w:val="00BA6036"/>
    <w:rsid w:val="00BA74D4"/>
    <w:rsid w:val="00BB0716"/>
    <w:rsid w:val="00BB104A"/>
    <w:rsid w:val="00BB17DF"/>
    <w:rsid w:val="00BB182E"/>
    <w:rsid w:val="00BB190F"/>
    <w:rsid w:val="00BB1A5E"/>
    <w:rsid w:val="00BB2A48"/>
    <w:rsid w:val="00BB2B62"/>
    <w:rsid w:val="00BB3412"/>
    <w:rsid w:val="00BB3BEC"/>
    <w:rsid w:val="00BB4895"/>
    <w:rsid w:val="00BB597D"/>
    <w:rsid w:val="00BB5C83"/>
    <w:rsid w:val="00BB5C8C"/>
    <w:rsid w:val="00BB67C0"/>
    <w:rsid w:val="00BC03FB"/>
    <w:rsid w:val="00BC0426"/>
    <w:rsid w:val="00BC06A6"/>
    <w:rsid w:val="00BC1290"/>
    <w:rsid w:val="00BC257E"/>
    <w:rsid w:val="00BC32C0"/>
    <w:rsid w:val="00BC45D3"/>
    <w:rsid w:val="00BC47C0"/>
    <w:rsid w:val="00BC47DB"/>
    <w:rsid w:val="00BC4B50"/>
    <w:rsid w:val="00BC52E5"/>
    <w:rsid w:val="00BC578E"/>
    <w:rsid w:val="00BC5938"/>
    <w:rsid w:val="00BC6B99"/>
    <w:rsid w:val="00BC7657"/>
    <w:rsid w:val="00BC766A"/>
    <w:rsid w:val="00BC7ECC"/>
    <w:rsid w:val="00BD1C17"/>
    <w:rsid w:val="00BD21D1"/>
    <w:rsid w:val="00BD27D4"/>
    <w:rsid w:val="00BD27EC"/>
    <w:rsid w:val="00BD2E76"/>
    <w:rsid w:val="00BD2E79"/>
    <w:rsid w:val="00BD3979"/>
    <w:rsid w:val="00BD6F3E"/>
    <w:rsid w:val="00BD75AB"/>
    <w:rsid w:val="00BD7B81"/>
    <w:rsid w:val="00BD7E97"/>
    <w:rsid w:val="00BE00C1"/>
    <w:rsid w:val="00BE10E7"/>
    <w:rsid w:val="00BE6792"/>
    <w:rsid w:val="00BF0784"/>
    <w:rsid w:val="00BF1EF7"/>
    <w:rsid w:val="00BF31B3"/>
    <w:rsid w:val="00BF33F3"/>
    <w:rsid w:val="00BF3441"/>
    <w:rsid w:val="00BF39B1"/>
    <w:rsid w:val="00BF40D2"/>
    <w:rsid w:val="00BF6B4C"/>
    <w:rsid w:val="00BF72B4"/>
    <w:rsid w:val="00C0096A"/>
    <w:rsid w:val="00C01029"/>
    <w:rsid w:val="00C02805"/>
    <w:rsid w:val="00C03A90"/>
    <w:rsid w:val="00C0440F"/>
    <w:rsid w:val="00C05C61"/>
    <w:rsid w:val="00C07D19"/>
    <w:rsid w:val="00C07E9A"/>
    <w:rsid w:val="00C110B7"/>
    <w:rsid w:val="00C11206"/>
    <w:rsid w:val="00C131B6"/>
    <w:rsid w:val="00C144F2"/>
    <w:rsid w:val="00C1457D"/>
    <w:rsid w:val="00C15565"/>
    <w:rsid w:val="00C15643"/>
    <w:rsid w:val="00C201A8"/>
    <w:rsid w:val="00C20E84"/>
    <w:rsid w:val="00C20E95"/>
    <w:rsid w:val="00C21AF7"/>
    <w:rsid w:val="00C21C50"/>
    <w:rsid w:val="00C22101"/>
    <w:rsid w:val="00C22F83"/>
    <w:rsid w:val="00C2473B"/>
    <w:rsid w:val="00C25F06"/>
    <w:rsid w:val="00C271E3"/>
    <w:rsid w:val="00C30267"/>
    <w:rsid w:val="00C31700"/>
    <w:rsid w:val="00C32D50"/>
    <w:rsid w:val="00C333E2"/>
    <w:rsid w:val="00C342B8"/>
    <w:rsid w:val="00C345E5"/>
    <w:rsid w:val="00C34EA3"/>
    <w:rsid w:val="00C35093"/>
    <w:rsid w:val="00C35305"/>
    <w:rsid w:val="00C360A0"/>
    <w:rsid w:val="00C36E08"/>
    <w:rsid w:val="00C4052D"/>
    <w:rsid w:val="00C42265"/>
    <w:rsid w:val="00C43151"/>
    <w:rsid w:val="00C45093"/>
    <w:rsid w:val="00C52CED"/>
    <w:rsid w:val="00C558EB"/>
    <w:rsid w:val="00C57A7F"/>
    <w:rsid w:val="00C60450"/>
    <w:rsid w:val="00C61534"/>
    <w:rsid w:val="00C61925"/>
    <w:rsid w:val="00C6293D"/>
    <w:rsid w:val="00C63A22"/>
    <w:rsid w:val="00C646F4"/>
    <w:rsid w:val="00C6477D"/>
    <w:rsid w:val="00C6550D"/>
    <w:rsid w:val="00C65675"/>
    <w:rsid w:val="00C67F37"/>
    <w:rsid w:val="00C71DCE"/>
    <w:rsid w:val="00C71F5D"/>
    <w:rsid w:val="00C721B6"/>
    <w:rsid w:val="00C72B3B"/>
    <w:rsid w:val="00C72D70"/>
    <w:rsid w:val="00C7300D"/>
    <w:rsid w:val="00C7484E"/>
    <w:rsid w:val="00C76539"/>
    <w:rsid w:val="00C7731A"/>
    <w:rsid w:val="00C80009"/>
    <w:rsid w:val="00C81467"/>
    <w:rsid w:val="00C819BC"/>
    <w:rsid w:val="00C81C73"/>
    <w:rsid w:val="00C82399"/>
    <w:rsid w:val="00C8477B"/>
    <w:rsid w:val="00C862DB"/>
    <w:rsid w:val="00C87429"/>
    <w:rsid w:val="00C87C65"/>
    <w:rsid w:val="00C90232"/>
    <w:rsid w:val="00C91D54"/>
    <w:rsid w:val="00C926EE"/>
    <w:rsid w:val="00C93076"/>
    <w:rsid w:val="00C94A96"/>
    <w:rsid w:val="00C95DE4"/>
    <w:rsid w:val="00C97E81"/>
    <w:rsid w:val="00CA168D"/>
    <w:rsid w:val="00CA1E04"/>
    <w:rsid w:val="00CA2A3E"/>
    <w:rsid w:val="00CA363A"/>
    <w:rsid w:val="00CA4301"/>
    <w:rsid w:val="00CA4EAB"/>
    <w:rsid w:val="00CA5761"/>
    <w:rsid w:val="00CA57B6"/>
    <w:rsid w:val="00CA5AB0"/>
    <w:rsid w:val="00CA675F"/>
    <w:rsid w:val="00CB0067"/>
    <w:rsid w:val="00CB0630"/>
    <w:rsid w:val="00CB1B53"/>
    <w:rsid w:val="00CB21B0"/>
    <w:rsid w:val="00CB2230"/>
    <w:rsid w:val="00CB3AC9"/>
    <w:rsid w:val="00CB3FAA"/>
    <w:rsid w:val="00CB3FB7"/>
    <w:rsid w:val="00CB45F3"/>
    <w:rsid w:val="00CB498D"/>
    <w:rsid w:val="00CB53A4"/>
    <w:rsid w:val="00CB6464"/>
    <w:rsid w:val="00CB69B1"/>
    <w:rsid w:val="00CB74AC"/>
    <w:rsid w:val="00CB7AF6"/>
    <w:rsid w:val="00CB7FB5"/>
    <w:rsid w:val="00CC033F"/>
    <w:rsid w:val="00CC1654"/>
    <w:rsid w:val="00CC1E0D"/>
    <w:rsid w:val="00CC1EAE"/>
    <w:rsid w:val="00CC22DB"/>
    <w:rsid w:val="00CC3236"/>
    <w:rsid w:val="00CC3D6C"/>
    <w:rsid w:val="00CC7E08"/>
    <w:rsid w:val="00CD1498"/>
    <w:rsid w:val="00CD2797"/>
    <w:rsid w:val="00CD371A"/>
    <w:rsid w:val="00CD40BC"/>
    <w:rsid w:val="00CE3489"/>
    <w:rsid w:val="00CE4E4C"/>
    <w:rsid w:val="00CE608E"/>
    <w:rsid w:val="00CE60E1"/>
    <w:rsid w:val="00CE72E1"/>
    <w:rsid w:val="00CF18C9"/>
    <w:rsid w:val="00CF53FE"/>
    <w:rsid w:val="00CF562E"/>
    <w:rsid w:val="00CF5FA9"/>
    <w:rsid w:val="00D0000D"/>
    <w:rsid w:val="00D02C1E"/>
    <w:rsid w:val="00D0347B"/>
    <w:rsid w:val="00D035D7"/>
    <w:rsid w:val="00D0496E"/>
    <w:rsid w:val="00D04BC7"/>
    <w:rsid w:val="00D06A16"/>
    <w:rsid w:val="00D10812"/>
    <w:rsid w:val="00D10DE7"/>
    <w:rsid w:val="00D1183E"/>
    <w:rsid w:val="00D11FAE"/>
    <w:rsid w:val="00D121F8"/>
    <w:rsid w:val="00D15843"/>
    <w:rsid w:val="00D16085"/>
    <w:rsid w:val="00D175C8"/>
    <w:rsid w:val="00D1774D"/>
    <w:rsid w:val="00D20963"/>
    <w:rsid w:val="00D20B55"/>
    <w:rsid w:val="00D20EEB"/>
    <w:rsid w:val="00D23515"/>
    <w:rsid w:val="00D24962"/>
    <w:rsid w:val="00D251F1"/>
    <w:rsid w:val="00D26C76"/>
    <w:rsid w:val="00D26CC4"/>
    <w:rsid w:val="00D3049A"/>
    <w:rsid w:val="00D306F7"/>
    <w:rsid w:val="00D31324"/>
    <w:rsid w:val="00D31341"/>
    <w:rsid w:val="00D32193"/>
    <w:rsid w:val="00D32BFE"/>
    <w:rsid w:val="00D32C51"/>
    <w:rsid w:val="00D32D42"/>
    <w:rsid w:val="00D33733"/>
    <w:rsid w:val="00D33F0A"/>
    <w:rsid w:val="00D348D2"/>
    <w:rsid w:val="00D36CDC"/>
    <w:rsid w:val="00D42020"/>
    <w:rsid w:val="00D43091"/>
    <w:rsid w:val="00D43359"/>
    <w:rsid w:val="00D44343"/>
    <w:rsid w:val="00D446B4"/>
    <w:rsid w:val="00D4718C"/>
    <w:rsid w:val="00D504C2"/>
    <w:rsid w:val="00D54906"/>
    <w:rsid w:val="00D54E0E"/>
    <w:rsid w:val="00D55A40"/>
    <w:rsid w:val="00D55C99"/>
    <w:rsid w:val="00D56520"/>
    <w:rsid w:val="00D600ED"/>
    <w:rsid w:val="00D6115C"/>
    <w:rsid w:val="00D61AD9"/>
    <w:rsid w:val="00D6317F"/>
    <w:rsid w:val="00D63395"/>
    <w:rsid w:val="00D6375C"/>
    <w:rsid w:val="00D6456C"/>
    <w:rsid w:val="00D6473A"/>
    <w:rsid w:val="00D669E2"/>
    <w:rsid w:val="00D67920"/>
    <w:rsid w:val="00D67F16"/>
    <w:rsid w:val="00D71177"/>
    <w:rsid w:val="00D726CD"/>
    <w:rsid w:val="00D72738"/>
    <w:rsid w:val="00D7290C"/>
    <w:rsid w:val="00D731FB"/>
    <w:rsid w:val="00D7408E"/>
    <w:rsid w:val="00D75619"/>
    <w:rsid w:val="00D75E57"/>
    <w:rsid w:val="00D76AC7"/>
    <w:rsid w:val="00D80237"/>
    <w:rsid w:val="00D80497"/>
    <w:rsid w:val="00D8266F"/>
    <w:rsid w:val="00D826CB"/>
    <w:rsid w:val="00D828B8"/>
    <w:rsid w:val="00D83134"/>
    <w:rsid w:val="00D84029"/>
    <w:rsid w:val="00D85424"/>
    <w:rsid w:val="00D85AFC"/>
    <w:rsid w:val="00D8786E"/>
    <w:rsid w:val="00D8787A"/>
    <w:rsid w:val="00D90E4E"/>
    <w:rsid w:val="00D918F1"/>
    <w:rsid w:val="00D9212A"/>
    <w:rsid w:val="00D9282F"/>
    <w:rsid w:val="00D936A6"/>
    <w:rsid w:val="00D970DF"/>
    <w:rsid w:val="00DA000A"/>
    <w:rsid w:val="00DA0242"/>
    <w:rsid w:val="00DA0906"/>
    <w:rsid w:val="00DA1055"/>
    <w:rsid w:val="00DA177B"/>
    <w:rsid w:val="00DA274B"/>
    <w:rsid w:val="00DA289E"/>
    <w:rsid w:val="00DA4AAF"/>
    <w:rsid w:val="00DA4FA8"/>
    <w:rsid w:val="00DA5C81"/>
    <w:rsid w:val="00DA6736"/>
    <w:rsid w:val="00DB016B"/>
    <w:rsid w:val="00DB0D3E"/>
    <w:rsid w:val="00DB2B6A"/>
    <w:rsid w:val="00DB3F8A"/>
    <w:rsid w:val="00DB44B3"/>
    <w:rsid w:val="00DB56AB"/>
    <w:rsid w:val="00DB5944"/>
    <w:rsid w:val="00DB5AFD"/>
    <w:rsid w:val="00DB79CE"/>
    <w:rsid w:val="00DC048F"/>
    <w:rsid w:val="00DC04BD"/>
    <w:rsid w:val="00DC14A6"/>
    <w:rsid w:val="00DC21EC"/>
    <w:rsid w:val="00DC3090"/>
    <w:rsid w:val="00DC4281"/>
    <w:rsid w:val="00DC60D7"/>
    <w:rsid w:val="00DC62C6"/>
    <w:rsid w:val="00DC68EF"/>
    <w:rsid w:val="00DC7C40"/>
    <w:rsid w:val="00DD0D9E"/>
    <w:rsid w:val="00DD1149"/>
    <w:rsid w:val="00DD127A"/>
    <w:rsid w:val="00DD1A5F"/>
    <w:rsid w:val="00DD5472"/>
    <w:rsid w:val="00DE33B0"/>
    <w:rsid w:val="00DE3AC2"/>
    <w:rsid w:val="00DE4558"/>
    <w:rsid w:val="00DE49A9"/>
    <w:rsid w:val="00DE4A98"/>
    <w:rsid w:val="00DE6392"/>
    <w:rsid w:val="00DE6E36"/>
    <w:rsid w:val="00DF01C5"/>
    <w:rsid w:val="00DF04FE"/>
    <w:rsid w:val="00DF1892"/>
    <w:rsid w:val="00DF247B"/>
    <w:rsid w:val="00DF496B"/>
    <w:rsid w:val="00DF787F"/>
    <w:rsid w:val="00E00C20"/>
    <w:rsid w:val="00E03293"/>
    <w:rsid w:val="00E045AA"/>
    <w:rsid w:val="00E05AFF"/>
    <w:rsid w:val="00E05F2F"/>
    <w:rsid w:val="00E06A08"/>
    <w:rsid w:val="00E07690"/>
    <w:rsid w:val="00E077E4"/>
    <w:rsid w:val="00E07A3E"/>
    <w:rsid w:val="00E10A34"/>
    <w:rsid w:val="00E10A41"/>
    <w:rsid w:val="00E128DF"/>
    <w:rsid w:val="00E12B09"/>
    <w:rsid w:val="00E1343C"/>
    <w:rsid w:val="00E14369"/>
    <w:rsid w:val="00E157A6"/>
    <w:rsid w:val="00E15C1B"/>
    <w:rsid w:val="00E15DF6"/>
    <w:rsid w:val="00E1610B"/>
    <w:rsid w:val="00E20252"/>
    <w:rsid w:val="00E20E9F"/>
    <w:rsid w:val="00E21833"/>
    <w:rsid w:val="00E21B64"/>
    <w:rsid w:val="00E2204A"/>
    <w:rsid w:val="00E22621"/>
    <w:rsid w:val="00E22702"/>
    <w:rsid w:val="00E231B7"/>
    <w:rsid w:val="00E2359F"/>
    <w:rsid w:val="00E24EEB"/>
    <w:rsid w:val="00E2557B"/>
    <w:rsid w:val="00E26FDD"/>
    <w:rsid w:val="00E277DE"/>
    <w:rsid w:val="00E3100E"/>
    <w:rsid w:val="00E31A87"/>
    <w:rsid w:val="00E320EA"/>
    <w:rsid w:val="00E40BC9"/>
    <w:rsid w:val="00E417E4"/>
    <w:rsid w:val="00E41C57"/>
    <w:rsid w:val="00E42996"/>
    <w:rsid w:val="00E42A27"/>
    <w:rsid w:val="00E453F9"/>
    <w:rsid w:val="00E4580F"/>
    <w:rsid w:val="00E45944"/>
    <w:rsid w:val="00E461D3"/>
    <w:rsid w:val="00E47F85"/>
    <w:rsid w:val="00E500C8"/>
    <w:rsid w:val="00E509C1"/>
    <w:rsid w:val="00E512D1"/>
    <w:rsid w:val="00E51930"/>
    <w:rsid w:val="00E51F9E"/>
    <w:rsid w:val="00E52731"/>
    <w:rsid w:val="00E53DE9"/>
    <w:rsid w:val="00E544A8"/>
    <w:rsid w:val="00E56EAA"/>
    <w:rsid w:val="00E606A6"/>
    <w:rsid w:val="00E60993"/>
    <w:rsid w:val="00E61465"/>
    <w:rsid w:val="00E61A4E"/>
    <w:rsid w:val="00E6307B"/>
    <w:rsid w:val="00E631FA"/>
    <w:rsid w:val="00E63940"/>
    <w:rsid w:val="00E63C57"/>
    <w:rsid w:val="00E63FD8"/>
    <w:rsid w:val="00E6561F"/>
    <w:rsid w:val="00E6649C"/>
    <w:rsid w:val="00E66DC5"/>
    <w:rsid w:val="00E66F5D"/>
    <w:rsid w:val="00E67664"/>
    <w:rsid w:val="00E70347"/>
    <w:rsid w:val="00E7046A"/>
    <w:rsid w:val="00E70A23"/>
    <w:rsid w:val="00E717C6"/>
    <w:rsid w:val="00E724C2"/>
    <w:rsid w:val="00E73CA7"/>
    <w:rsid w:val="00E75086"/>
    <w:rsid w:val="00E754DD"/>
    <w:rsid w:val="00E7574B"/>
    <w:rsid w:val="00E758F3"/>
    <w:rsid w:val="00E75CC9"/>
    <w:rsid w:val="00E81164"/>
    <w:rsid w:val="00E81666"/>
    <w:rsid w:val="00E81964"/>
    <w:rsid w:val="00E81CCB"/>
    <w:rsid w:val="00E81D9F"/>
    <w:rsid w:val="00E826B7"/>
    <w:rsid w:val="00E83206"/>
    <w:rsid w:val="00E833C9"/>
    <w:rsid w:val="00E8393F"/>
    <w:rsid w:val="00E84086"/>
    <w:rsid w:val="00E84116"/>
    <w:rsid w:val="00E84B00"/>
    <w:rsid w:val="00E84E18"/>
    <w:rsid w:val="00E85135"/>
    <w:rsid w:val="00E86F8B"/>
    <w:rsid w:val="00E918DE"/>
    <w:rsid w:val="00E91BEE"/>
    <w:rsid w:val="00E922A9"/>
    <w:rsid w:val="00E949B3"/>
    <w:rsid w:val="00E94D73"/>
    <w:rsid w:val="00EA1731"/>
    <w:rsid w:val="00EA1EA1"/>
    <w:rsid w:val="00EA1F18"/>
    <w:rsid w:val="00EA37BE"/>
    <w:rsid w:val="00EA44EF"/>
    <w:rsid w:val="00EA453C"/>
    <w:rsid w:val="00EA5135"/>
    <w:rsid w:val="00EA5C11"/>
    <w:rsid w:val="00EA6BC6"/>
    <w:rsid w:val="00EA6BE7"/>
    <w:rsid w:val="00EB33DA"/>
    <w:rsid w:val="00EB378D"/>
    <w:rsid w:val="00EB3F28"/>
    <w:rsid w:val="00EB467B"/>
    <w:rsid w:val="00EB479E"/>
    <w:rsid w:val="00EB6398"/>
    <w:rsid w:val="00EB7323"/>
    <w:rsid w:val="00EB79D5"/>
    <w:rsid w:val="00EB7DB4"/>
    <w:rsid w:val="00EC000E"/>
    <w:rsid w:val="00EC0B83"/>
    <w:rsid w:val="00EC1263"/>
    <w:rsid w:val="00EC38D3"/>
    <w:rsid w:val="00EC3A69"/>
    <w:rsid w:val="00EC3B96"/>
    <w:rsid w:val="00EC3CD6"/>
    <w:rsid w:val="00EC4893"/>
    <w:rsid w:val="00EC6010"/>
    <w:rsid w:val="00EC68D3"/>
    <w:rsid w:val="00EC71EA"/>
    <w:rsid w:val="00EC7EEB"/>
    <w:rsid w:val="00EC7F8E"/>
    <w:rsid w:val="00ED01D3"/>
    <w:rsid w:val="00ED0EDE"/>
    <w:rsid w:val="00ED1C8D"/>
    <w:rsid w:val="00ED2302"/>
    <w:rsid w:val="00ED3B04"/>
    <w:rsid w:val="00ED740B"/>
    <w:rsid w:val="00ED789D"/>
    <w:rsid w:val="00EE07EE"/>
    <w:rsid w:val="00EE136D"/>
    <w:rsid w:val="00EE23AA"/>
    <w:rsid w:val="00EE3500"/>
    <w:rsid w:val="00EE4802"/>
    <w:rsid w:val="00EE4DA8"/>
    <w:rsid w:val="00EE5FC9"/>
    <w:rsid w:val="00EE661C"/>
    <w:rsid w:val="00EE7E7D"/>
    <w:rsid w:val="00EF027A"/>
    <w:rsid w:val="00EF26E4"/>
    <w:rsid w:val="00EF2F71"/>
    <w:rsid w:val="00EF3E90"/>
    <w:rsid w:val="00EF43C4"/>
    <w:rsid w:val="00EF4891"/>
    <w:rsid w:val="00EF4E5A"/>
    <w:rsid w:val="00EF4FD1"/>
    <w:rsid w:val="00EF74A7"/>
    <w:rsid w:val="00EF7DE6"/>
    <w:rsid w:val="00F003EC"/>
    <w:rsid w:val="00F00E47"/>
    <w:rsid w:val="00F011E3"/>
    <w:rsid w:val="00F02370"/>
    <w:rsid w:val="00F028EA"/>
    <w:rsid w:val="00F030E4"/>
    <w:rsid w:val="00F03DA3"/>
    <w:rsid w:val="00F048E7"/>
    <w:rsid w:val="00F05CF2"/>
    <w:rsid w:val="00F05D90"/>
    <w:rsid w:val="00F06890"/>
    <w:rsid w:val="00F11837"/>
    <w:rsid w:val="00F1233A"/>
    <w:rsid w:val="00F133C2"/>
    <w:rsid w:val="00F13DBE"/>
    <w:rsid w:val="00F146D3"/>
    <w:rsid w:val="00F148E1"/>
    <w:rsid w:val="00F14B03"/>
    <w:rsid w:val="00F14EF6"/>
    <w:rsid w:val="00F154C5"/>
    <w:rsid w:val="00F158E9"/>
    <w:rsid w:val="00F15D30"/>
    <w:rsid w:val="00F20082"/>
    <w:rsid w:val="00F20827"/>
    <w:rsid w:val="00F20FCC"/>
    <w:rsid w:val="00F229E3"/>
    <w:rsid w:val="00F22C32"/>
    <w:rsid w:val="00F232AE"/>
    <w:rsid w:val="00F30356"/>
    <w:rsid w:val="00F320DD"/>
    <w:rsid w:val="00F32A12"/>
    <w:rsid w:val="00F37D84"/>
    <w:rsid w:val="00F40A3E"/>
    <w:rsid w:val="00F415FE"/>
    <w:rsid w:val="00F42090"/>
    <w:rsid w:val="00F4234C"/>
    <w:rsid w:val="00F4464A"/>
    <w:rsid w:val="00F45615"/>
    <w:rsid w:val="00F45C61"/>
    <w:rsid w:val="00F5135E"/>
    <w:rsid w:val="00F53273"/>
    <w:rsid w:val="00F53A11"/>
    <w:rsid w:val="00F53AA3"/>
    <w:rsid w:val="00F60185"/>
    <w:rsid w:val="00F60A0C"/>
    <w:rsid w:val="00F61980"/>
    <w:rsid w:val="00F6229E"/>
    <w:rsid w:val="00F62BBE"/>
    <w:rsid w:val="00F633F2"/>
    <w:rsid w:val="00F636C5"/>
    <w:rsid w:val="00F63CCF"/>
    <w:rsid w:val="00F6413F"/>
    <w:rsid w:val="00F643E4"/>
    <w:rsid w:val="00F6499A"/>
    <w:rsid w:val="00F65874"/>
    <w:rsid w:val="00F7043F"/>
    <w:rsid w:val="00F70EBA"/>
    <w:rsid w:val="00F71E99"/>
    <w:rsid w:val="00F72232"/>
    <w:rsid w:val="00F74A11"/>
    <w:rsid w:val="00F7608F"/>
    <w:rsid w:val="00F7657F"/>
    <w:rsid w:val="00F76ECE"/>
    <w:rsid w:val="00F82422"/>
    <w:rsid w:val="00F83286"/>
    <w:rsid w:val="00F83820"/>
    <w:rsid w:val="00F8500A"/>
    <w:rsid w:val="00F8596A"/>
    <w:rsid w:val="00F85DC2"/>
    <w:rsid w:val="00F8708B"/>
    <w:rsid w:val="00F9061E"/>
    <w:rsid w:val="00F91446"/>
    <w:rsid w:val="00F93F7F"/>
    <w:rsid w:val="00F95F64"/>
    <w:rsid w:val="00F96430"/>
    <w:rsid w:val="00FA01D6"/>
    <w:rsid w:val="00FA0665"/>
    <w:rsid w:val="00FA067A"/>
    <w:rsid w:val="00FA088F"/>
    <w:rsid w:val="00FA09E1"/>
    <w:rsid w:val="00FA117F"/>
    <w:rsid w:val="00FA1234"/>
    <w:rsid w:val="00FA12C8"/>
    <w:rsid w:val="00FA24A1"/>
    <w:rsid w:val="00FA343D"/>
    <w:rsid w:val="00FA39F2"/>
    <w:rsid w:val="00FA3F27"/>
    <w:rsid w:val="00FA5554"/>
    <w:rsid w:val="00FA5B74"/>
    <w:rsid w:val="00FA798B"/>
    <w:rsid w:val="00FB0982"/>
    <w:rsid w:val="00FB0D83"/>
    <w:rsid w:val="00FB1B59"/>
    <w:rsid w:val="00FB25E2"/>
    <w:rsid w:val="00FB32B8"/>
    <w:rsid w:val="00FB368F"/>
    <w:rsid w:val="00FB463E"/>
    <w:rsid w:val="00FB4D29"/>
    <w:rsid w:val="00FB549D"/>
    <w:rsid w:val="00FB55D2"/>
    <w:rsid w:val="00FB7CB8"/>
    <w:rsid w:val="00FB7CD9"/>
    <w:rsid w:val="00FC02FA"/>
    <w:rsid w:val="00FC0C9E"/>
    <w:rsid w:val="00FC21BA"/>
    <w:rsid w:val="00FC2CCB"/>
    <w:rsid w:val="00FC4426"/>
    <w:rsid w:val="00FC4E9E"/>
    <w:rsid w:val="00FC56E2"/>
    <w:rsid w:val="00FC73BC"/>
    <w:rsid w:val="00FD0E4C"/>
    <w:rsid w:val="00FD11C9"/>
    <w:rsid w:val="00FD3077"/>
    <w:rsid w:val="00FD3830"/>
    <w:rsid w:val="00FD4288"/>
    <w:rsid w:val="00FD4E60"/>
    <w:rsid w:val="00FD55F2"/>
    <w:rsid w:val="00FD641E"/>
    <w:rsid w:val="00FE01CA"/>
    <w:rsid w:val="00FE0EB1"/>
    <w:rsid w:val="00FE0F47"/>
    <w:rsid w:val="00FE4279"/>
    <w:rsid w:val="00FE51F8"/>
    <w:rsid w:val="00FE667B"/>
    <w:rsid w:val="00FE679D"/>
    <w:rsid w:val="00FE6985"/>
    <w:rsid w:val="00FE6B11"/>
    <w:rsid w:val="00FE7BCD"/>
    <w:rsid w:val="00FF0472"/>
    <w:rsid w:val="00FF1675"/>
    <w:rsid w:val="00FF19CF"/>
    <w:rsid w:val="00FF2B9A"/>
    <w:rsid w:val="00FF3BFF"/>
    <w:rsid w:val="00FF4E2D"/>
    <w:rsid w:val="00FF65F1"/>
    <w:rsid w:val="00FF6B01"/>
    <w:rsid w:val="00FF712E"/>
    <w:rsid w:val="00FF7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1B9C4"/>
  <w15:docId w15:val="{E7409D63-AC6C-4A45-B100-894AED12F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AA5044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5"/>
    <w:next w:val="a5"/>
    <w:link w:val="1Char"/>
    <w:uiPriority w:val="9"/>
    <w:qFormat/>
    <w:rsid w:val="00F8708B"/>
    <w:pPr>
      <w:keepNext/>
      <w:outlineLvl w:val="0"/>
    </w:pPr>
    <w:rPr>
      <w:sz w:val="28"/>
      <w:szCs w:val="28"/>
    </w:rPr>
  </w:style>
  <w:style w:type="paragraph" w:styleId="2">
    <w:name w:val="heading 2"/>
    <w:basedOn w:val="a5"/>
    <w:next w:val="a5"/>
    <w:link w:val="2Char"/>
    <w:uiPriority w:val="9"/>
    <w:semiHidden/>
    <w:unhideWhenUsed/>
    <w:qFormat/>
    <w:rsid w:val="00507A45"/>
    <w:pPr>
      <w:keepNext/>
      <w:outlineLvl w:val="1"/>
    </w:pPr>
  </w:style>
  <w:style w:type="paragraph" w:styleId="3">
    <w:name w:val="heading 3"/>
    <w:basedOn w:val="a5"/>
    <w:next w:val="a5"/>
    <w:link w:val="3Char"/>
    <w:uiPriority w:val="9"/>
    <w:semiHidden/>
    <w:unhideWhenUsed/>
    <w:qFormat/>
    <w:rsid w:val="00507A45"/>
    <w:pPr>
      <w:keepNext/>
      <w:ind w:leftChars="300" w:left="300" w:hangingChars="200" w:hanging="2000"/>
      <w:outlineLvl w:val="2"/>
    </w:pPr>
  </w:style>
  <w:style w:type="paragraph" w:styleId="4">
    <w:name w:val="heading 4"/>
    <w:basedOn w:val="a5"/>
    <w:next w:val="a5"/>
    <w:link w:val="4Char"/>
    <w:uiPriority w:val="9"/>
    <w:semiHidden/>
    <w:unhideWhenUsed/>
    <w:qFormat/>
    <w:rsid w:val="00402794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5"/>
    <w:next w:val="a5"/>
    <w:link w:val="5Char"/>
    <w:uiPriority w:val="9"/>
    <w:semiHidden/>
    <w:unhideWhenUsed/>
    <w:qFormat/>
    <w:rsid w:val="00402794"/>
    <w:pPr>
      <w:keepNext/>
      <w:ind w:leftChars="500" w:left="500" w:hangingChars="200" w:hanging="2000"/>
      <w:outlineLvl w:val="4"/>
    </w:pPr>
  </w:style>
  <w:style w:type="paragraph" w:styleId="6">
    <w:name w:val="heading 6"/>
    <w:basedOn w:val="a5"/>
    <w:next w:val="a5"/>
    <w:link w:val="6Char"/>
    <w:uiPriority w:val="9"/>
    <w:semiHidden/>
    <w:unhideWhenUsed/>
    <w:qFormat/>
    <w:rsid w:val="00402794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5"/>
    <w:next w:val="a5"/>
    <w:link w:val="7Char"/>
    <w:uiPriority w:val="9"/>
    <w:semiHidden/>
    <w:unhideWhenUsed/>
    <w:qFormat/>
    <w:rsid w:val="00402794"/>
    <w:pPr>
      <w:keepNext/>
      <w:ind w:leftChars="700" w:left="700" w:hangingChars="200" w:hanging="2000"/>
      <w:outlineLvl w:val="6"/>
    </w:pPr>
  </w:style>
  <w:style w:type="paragraph" w:styleId="8">
    <w:name w:val="heading 8"/>
    <w:basedOn w:val="a5"/>
    <w:next w:val="a5"/>
    <w:link w:val="8Char"/>
    <w:uiPriority w:val="9"/>
    <w:semiHidden/>
    <w:unhideWhenUsed/>
    <w:qFormat/>
    <w:rsid w:val="00402794"/>
    <w:pPr>
      <w:keepNext/>
      <w:ind w:leftChars="800" w:left="800" w:hangingChars="200" w:hanging="2000"/>
      <w:outlineLvl w:val="7"/>
    </w:pPr>
  </w:style>
  <w:style w:type="paragraph" w:styleId="9">
    <w:name w:val="heading 9"/>
    <w:basedOn w:val="a5"/>
    <w:next w:val="a5"/>
    <w:link w:val="9Char"/>
    <w:uiPriority w:val="9"/>
    <w:semiHidden/>
    <w:unhideWhenUsed/>
    <w:qFormat/>
    <w:rsid w:val="00402794"/>
    <w:pPr>
      <w:keepNext/>
      <w:ind w:leftChars="900" w:left="900" w:hangingChars="200" w:hanging="2000"/>
      <w:outlineLvl w:val="8"/>
    </w:p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Title"/>
    <w:basedOn w:val="a5"/>
    <w:next w:val="a5"/>
    <w:link w:val="Char"/>
    <w:uiPriority w:val="10"/>
    <w:qFormat/>
    <w:rsid w:val="00F8708B"/>
    <w:pPr>
      <w:spacing w:before="240" w:after="120"/>
      <w:jc w:val="center"/>
      <w:outlineLvl w:val="0"/>
    </w:pPr>
    <w:rPr>
      <w:b/>
      <w:bCs/>
      <w:sz w:val="32"/>
      <w:szCs w:val="32"/>
    </w:rPr>
  </w:style>
  <w:style w:type="character" w:customStyle="1" w:styleId="Char">
    <w:name w:val="제목 Char"/>
    <w:basedOn w:val="a6"/>
    <w:link w:val="a9"/>
    <w:uiPriority w:val="10"/>
    <w:rsid w:val="00F8708B"/>
    <w:rPr>
      <w:rFonts w:ascii="맑은 고딕" w:eastAsia="맑은 고딕" w:hAnsi="맑은 고딕" w:cs="Times New Roman"/>
      <w:b/>
      <w:bCs/>
      <w:sz w:val="32"/>
      <w:szCs w:val="32"/>
    </w:rPr>
  </w:style>
  <w:style w:type="character" w:customStyle="1" w:styleId="1Char">
    <w:name w:val="제목 1 Char"/>
    <w:basedOn w:val="a6"/>
    <w:link w:val="1"/>
    <w:uiPriority w:val="9"/>
    <w:rsid w:val="00F8708B"/>
    <w:rPr>
      <w:rFonts w:ascii="맑은 고딕" w:eastAsia="맑은 고딕" w:hAnsi="맑은 고딕" w:cs="Times New Roman"/>
      <w:sz w:val="28"/>
      <w:szCs w:val="28"/>
    </w:rPr>
  </w:style>
  <w:style w:type="paragraph" w:customStyle="1" w:styleId="a1">
    <w:name w:val="대분류"/>
    <w:basedOn w:val="1"/>
    <w:link w:val="Char0"/>
    <w:qFormat/>
    <w:rsid w:val="00F8708B"/>
    <w:pPr>
      <w:numPr>
        <w:numId w:val="1"/>
      </w:numPr>
      <w:tabs>
        <w:tab w:val="left" w:pos="426"/>
      </w:tabs>
      <w:ind w:left="0" w:firstLine="0"/>
    </w:pPr>
    <w:rPr>
      <w:b/>
    </w:rPr>
  </w:style>
  <w:style w:type="paragraph" w:styleId="aa">
    <w:name w:val="List Paragraph"/>
    <w:basedOn w:val="a5"/>
    <w:link w:val="Char1"/>
    <w:uiPriority w:val="34"/>
    <w:qFormat/>
    <w:rsid w:val="00F8708B"/>
    <w:pPr>
      <w:ind w:leftChars="400" w:left="800"/>
    </w:pPr>
  </w:style>
  <w:style w:type="character" w:customStyle="1" w:styleId="Char0">
    <w:name w:val="대분류 Char"/>
    <w:basedOn w:val="1Char"/>
    <w:link w:val="a1"/>
    <w:rsid w:val="00F8708B"/>
    <w:rPr>
      <w:rFonts w:ascii="맑은 고딕" w:eastAsia="맑은 고딕" w:hAnsi="맑은 고딕" w:cs="Times New Roman"/>
      <w:b/>
      <w:kern w:val="2"/>
      <w:sz w:val="28"/>
      <w:szCs w:val="28"/>
    </w:rPr>
  </w:style>
  <w:style w:type="paragraph" w:customStyle="1" w:styleId="a2">
    <w:name w:val="중분류"/>
    <w:basedOn w:val="aa"/>
    <w:link w:val="Char2"/>
    <w:qFormat/>
    <w:rsid w:val="00F8708B"/>
    <w:pPr>
      <w:numPr>
        <w:ilvl w:val="1"/>
        <w:numId w:val="1"/>
      </w:numPr>
      <w:pBdr>
        <w:bottom w:val="single" w:sz="6" w:space="1" w:color="auto"/>
      </w:pBdr>
      <w:tabs>
        <w:tab w:val="left" w:pos="567"/>
      </w:tabs>
      <w:ind w:leftChars="0" w:left="0" w:firstLine="0"/>
    </w:pPr>
    <w:rPr>
      <w:b/>
      <w:sz w:val="24"/>
      <w:szCs w:val="24"/>
    </w:rPr>
  </w:style>
  <w:style w:type="paragraph" w:customStyle="1" w:styleId="a3">
    <w:name w:val="소분류"/>
    <w:basedOn w:val="aa"/>
    <w:link w:val="Char3"/>
    <w:autoRedefine/>
    <w:qFormat/>
    <w:rsid w:val="00F6499A"/>
    <w:pPr>
      <w:numPr>
        <w:ilvl w:val="2"/>
        <w:numId w:val="1"/>
      </w:numPr>
      <w:pBdr>
        <w:bottom w:val="single" w:sz="6" w:space="1" w:color="auto"/>
      </w:pBdr>
      <w:tabs>
        <w:tab w:val="left" w:pos="851"/>
      </w:tabs>
      <w:ind w:leftChars="142" w:left="284" w:firstLine="0"/>
    </w:pPr>
    <w:rPr>
      <w:b/>
      <w:sz w:val="24"/>
    </w:rPr>
  </w:style>
  <w:style w:type="character" w:customStyle="1" w:styleId="Char1">
    <w:name w:val="목록 단락 Char"/>
    <w:basedOn w:val="a6"/>
    <w:link w:val="aa"/>
    <w:uiPriority w:val="34"/>
    <w:rsid w:val="00F8708B"/>
  </w:style>
  <w:style w:type="character" w:customStyle="1" w:styleId="Char2">
    <w:name w:val="중분류 Char"/>
    <w:basedOn w:val="Char1"/>
    <w:link w:val="a2"/>
    <w:rsid w:val="00F8708B"/>
    <w:rPr>
      <w:b/>
      <w:kern w:val="2"/>
      <w:sz w:val="24"/>
      <w:szCs w:val="24"/>
    </w:rPr>
  </w:style>
  <w:style w:type="paragraph" w:customStyle="1" w:styleId="a4">
    <w:name w:val="소소분류"/>
    <w:basedOn w:val="aa"/>
    <w:link w:val="Char4"/>
    <w:qFormat/>
    <w:rsid w:val="00F8708B"/>
    <w:pPr>
      <w:numPr>
        <w:ilvl w:val="3"/>
        <w:numId w:val="1"/>
      </w:numPr>
      <w:tabs>
        <w:tab w:val="left" w:pos="993"/>
      </w:tabs>
      <w:ind w:leftChars="0" w:left="284" w:firstLine="0"/>
    </w:pPr>
    <w:rPr>
      <w:b/>
      <w:sz w:val="18"/>
      <w:szCs w:val="18"/>
    </w:rPr>
  </w:style>
  <w:style w:type="character" w:customStyle="1" w:styleId="Char3">
    <w:name w:val="소분류 Char"/>
    <w:basedOn w:val="Char1"/>
    <w:link w:val="a3"/>
    <w:rsid w:val="00F6499A"/>
    <w:rPr>
      <w:b/>
      <w:kern w:val="2"/>
      <w:sz w:val="24"/>
      <w:szCs w:val="22"/>
    </w:rPr>
  </w:style>
  <w:style w:type="paragraph" w:customStyle="1" w:styleId="ab">
    <w:name w:val="소소분류 내용"/>
    <w:basedOn w:val="a4"/>
    <w:link w:val="Char5"/>
    <w:qFormat/>
    <w:rsid w:val="00EA44EF"/>
    <w:pPr>
      <w:numPr>
        <w:ilvl w:val="0"/>
        <w:numId w:val="0"/>
      </w:numPr>
      <w:ind w:left="284"/>
    </w:pPr>
    <w:rPr>
      <w:b w:val="0"/>
    </w:rPr>
  </w:style>
  <w:style w:type="character" w:customStyle="1" w:styleId="Char4">
    <w:name w:val="소소분류 Char"/>
    <w:basedOn w:val="Char1"/>
    <w:link w:val="a4"/>
    <w:rsid w:val="00F8708B"/>
    <w:rPr>
      <w:b/>
      <w:kern w:val="2"/>
      <w:sz w:val="18"/>
      <w:szCs w:val="18"/>
    </w:rPr>
  </w:style>
  <w:style w:type="paragraph" w:customStyle="1" w:styleId="ac">
    <w:name w:val="목차제목"/>
    <w:basedOn w:val="a9"/>
    <w:link w:val="Char6"/>
    <w:qFormat/>
    <w:rsid w:val="00F8708B"/>
    <w:pPr>
      <w:pBdr>
        <w:bottom w:val="single" w:sz="6" w:space="1" w:color="auto"/>
      </w:pBdr>
      <w:jc w:val="left"/>
    </w:pPr>
  </w:style>
  <w:style w:type="character" w:customStyle="1" w:styleId="Char5">
    <w:name w:val="소소분류 내용 Char"/>
    <w:basedOn w:val="Char4"/>
    <w:link w:val="ab"/>
    <w:rsid w:val="00EA44EF"/>
    <w:rPr>
      <w:b/>
      <w:kern w:val="2"/>
      <w:sz w:val="18"/>
      <w:szCs w:val="18"/>
    </w:rPr>
  </w:style>
  <w:style w:type="paragraph" w:styleId="TOC">
    <w:name w:val="TOC Heading"/>
    <w:basedOn w:val="1"/>
    <w:next w:val="a5"/>
    <w:uiPriority w:val="39"/>
    <w:unhideWhenUsed/>
    <w:qFormat/>
    <w:rsid w:val="00507A45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  <w:kern w:val="0"/>
      <w:lang w:val="ko-KR"/>
    </w:rPr>
  </w:style>
  <w:style w:type="character" w:customStyle="1" w:styleId="Char6">
    <w:name w:val="목차제목 Char"/>
    <w:basedOn w:val="Char"/>
    <w:link w:val="ac"/>
    <w:rsid w:val="00F8708B"/>
    <w:rPr>
      <w:rFonts w:ascii="맑은 고딕" w:eastAsia="맑은 고딕" w:hAnsi="맑은 고딕" w:cs="Times New Roman"/>
      <w:b/>
      <w:bCs/>
      <w:sz w:val="32"/>
      <w:szCs w:val="32"/>
    </w:rPr>
  </w:style>
  <w:style w:type="paragraph" w:styleId="10">
    <w:name w:val="toc 1"/>
    <w:basedOn w:val="a5"/>
    <w:next w:val="a5"/>
    <w:autoRedefine/>
    <w:uiPriority w:val="39"/>
    <w:unhideWhenUsed/>
    <w:qFormat/>
    <w:rsid w:val="000A5561"/>
    <w:pPr>
      <w:tabs>
        <w:tab w:val="left" w:pos="284"/>
        <w:tab w:val="right" w:leader="dot" w:pos="9016"/>
      </w:tabs>
    </w:pPr>
    <w:rPr>
      <w:rFonts w:eastAsiaTheme="minorHAnsi"/>
      <w:noProof/>
      <w:sz w:val="24"/>
      <w:szCs w:val="32"/>
    </w:rPr>
  </w:style>
  <w:style w:type="character" w:styleId="ad">
    <w:name w:val="Hyperlink"/>
    <w:basedOn w:val="a6"/>
    <w:uiPriority w:val="99"/>
    <w:unhideWhenUsed/>
    <w:rsid w:val="00F8708B"/>
    <w:rPr>
      <w:color w:val="0000FF"/>
      <w:u w:val="single"/>
    </w:rPr>
  </w:style>
  <w:style w:type="paragraph" w:styleId="ae">
    <w:name w:val="Balloon Text"/>
    <w:basedOn w:val="a5"/>
    <w:link w:val="Char7"/>
    <w:uiPriority w:val="99"/>
    <w:semiHidden/>
    <w:unhideWhenUsed/>
    <w:rsid w:val="00F8708B"/>
    <w:rPr>
      <w:sz w:val="18"/>
      <w:szCs w:val="18"/>
    </w:rPr>
  </w:style>
  <w:style w:type="character" w:customStyle="1" w:styleId="Char7">
    <w:name w:val="풍선 도움말 텍스트 Char"/>
    <w:basedOn w:val="a6"/>
    <w:link w:val="ae"/>
    <w:uiPriority w:val="99"/>
    <w:semiHidden/>
    <w:rsid w:val="00F8708B"/>
    <w:rPr>
      <w:rFonts w:ascii="맑은 고딕" w:eastAsia="맑은 고딕" w:hAnsi="맑은 고딕" w:cs="Times New Roman"/>
      <w:sz w:val="18"/>
      <w:szCs w:val="18"/>
    </w:rPr>
  </w:style>
  <w:style w:type="paragraph" w:styleId="20">
    <w:name w:val="toc 2"/>
    <w:basedOn w:val="a5"/>
    <w:next w:val="a5"/>
    <w:autoRedefine/>
    <w:uiPriority w:val="39"/>
    <w:unhideWhenUsed/>
    <w:qFormat/>
    <w:rsid w:val="002E7D01"/>
    <w:pPr>
      <w:widowControl/>
      <w:tabs>
        <w:tab w:val="left" w:pos="800"/>
        <w:tab w:val="right" w:leader="dot" w:pos="9016"/>
      </w:tabs>
      <w:wordWrap/>
      <w:autoSpaceDE/>
      <w:autoSpaceDN/>
      <w:spacing w:line="276" w:lineRule="auto"/>
      <w:ind w:left="221"/>
      <w:jc w:val="left"/>
    </w:pPr>
    <w:rPr>
      <w:kern w:val="0"/>
      <w:sz w:val="18"/>
    </w:rPr>
  </w:style>
  <w:style w:type="paragraph" w:styleId="30">
    <w:name w:val="toc 3"/>
    <w:basedOn w:val="a5"/>
    <w:next w:val="a5"/>
    <w:autoRedefine/>
    <w:uiPriority w:val="39"/>
    <w:unhideWhenUsed/>
    <w:qFormat/>
    <w:rsid w:val="00335A92"/>
    <w:pPr>
      <w:widowControl/>
      <w:tabs>
        <w:tab w:val="left" w:pos="1200"/>
        <w:tab w:val="right" w:leader="dot" w:pos="9016"/>
      </w:tabs>
      <w:wordWrap/>
      <w:autoSpaceDE/>
      <w:autoSpaceDN/>
      <w:ind w:left="442"/>
      <w:jc w:val="left"/>
    </w:pPr>
    <w:rPr>
      <w:kern w:val="0"/>
      <w:sz w:val="18"/>
    </w:rPr>
  </w:style>
  <w:style w:type="character" w:customStyle="1" w:styleId="3Char">
    <w:name w:val="제목 3 Char"/>
    <w:basedOn w:val="a6"/>
    <w:link w:val="3"/>
    <w:uiPriority w:val="9"/>
    <w:semiHidden/>
    <w:rsid w:val="00507A45"/>
    <w:rPr>
      <w:rFonts w:ascii="맑은 고딕" w:eastAsia="맑은 고딕" w:hAnsi="맑은 고딕" w:cs="Times New Roman"/>
    </w:rPr>
  </w:style>
  <w:style w:type="character" w:customStyle="1" w:styleId="2Char">
    <w:name w:val="제목 2 Char"/>
    <w:basedOn w:val="a6"/>
    <w:link w:val="2"/>
    <w:uiPriority w:val="9"/>
    <w:semiHidden/>
    <w:rsid w:val="00507A45"/>
    <w:rPr>
      <w:rFonts w:ascii="맑은 고딕" w:eastAsia="맑은 고딕" w:hAnsi="맑은 고딕" w:cs="Times New Roman"/>
    </w:rPr>
  </w:style>
  <w:style w:type="character" w:customStyle="1" w:styleId="4Char">
    <w:name w:val="제목 4 Char"/>
    <w:basedOn w:val="a6"/>
    <w:link w:val="4"/>
    <w:uiPriority w:val="9"/>
    <w:semiHidden/>
    <w:rsid w:val="00402794"/>
    <w:rPr>
      <w:b/>
      <w:bCs/>
    </w:rPr>
  </w:style>
  <w:style w:type="character" w:customStyle="1" w:styleId="5Char">
    <w:name w:val="제목 5 Char"/>
    <w:basedOn w:val="a6"/>
    <w:link w:val="5"/>
    <w:uiPriority w:val="9"/>
    <w:semiHidden/>
    <w:rsid w:val="00402794"/>
    <w:rPr>
      <w:rFonts w:ascii="맑은 고딕" w:eastAsia="맑은 고딕" w:hAnsi="맑은 고딕" w:cs="Times New Roman"/>
    </w:rPr>
  </w:style>
  <w:style w:type="character" w:customStyle="1" w:styleId="6Char">
    <w:name w:val="제목 6 Char"/>
    <w:basedOn w:val="a6"/>
    <w:link w:val="6"/>
    <w:uiPriority w:val="9"/>
    <w:semiHidden/>
    <w:rsid w:val="00402794"/>
    <w:rPr>
      <w:b/>
      <w:bCs/>
    </w:rPr>
  </w:style>
  <w:style w:type="character" w:customStyle="1" w:styleId="7Char">
    <w:name w:val="제목 7 Char"/>
    <w:basedOn w:val="a6"/>
    <w:link w:val="7"/>
    <w:uiPriority w:val="9"/>
    <w:semiHidden/>
    <w:rsid w:val="00402794"/>
  </w:style>
  <w:style w:type="character" w:customStyle="1" w:styleId="8Char">
    <w:name w:val="제목 8 Char"/>
    <w:basedOn w:val="a6"/>
    <w:link w:val="8"/>
    <w:uiPriority w:val="9"/>
    <w:semiHidden/>
    <w:rsid w:val="00402794"/>
  </w:style>
  <w:style w:type="character" w:customStyle="1" w:styleId="9Char">
    <w:name w:val="제목 9 Char"/>
    <w:basedOn w:val="a6"/>
    <w:link w:val="9"/>
    <w:uiPriority w:val="9"/>
    <w:semiHidden/>
    <w:rsid w:val="00402794"/>
  </w:style>
  <w:style w:type="paragraph" w:styleId="af">
    <w:name w:val="footer"/>
    <w:basedOn w:val="a5"/>
    <w:link w:val="Char8"/>
    <w:rsid w:val="00402794"/>
    <w:pPr>
      <w:tabs>
        <w:tab w:val="center" w:pos="4252"/>
        <w:tab w:val="right" w:pos="8504"/>
      </w:tabs>
      <w:snapToGrid w:val="0"/>
    </w:pPr>
    <w:rPr>
      <w:rFonts w:ascii="돋움" w:eastAsia="돋움" w:hAnsi="돋움"/>
      <w:szCs w:val="24"/>
    </w:rPr>
  </w:style>
  <w:style w:type="character" w:customStyle="1" w:styleId="Char8">
    <w:name w:val="바닥글 Char"/>
    <w:basedOn w:val="a6"/>
    <w:link w:val="af"/>
    <w:rsid w:val="00402794"/>
    <w:rPr>
      <w:rFonts w:ascii="돋움" w:eastAsia="돋움" w:hAnsi="돋움" w:cs="Times New Roman"/>
      <w:szCs w:val="24"/>
    </w:rPr>
  </w:style>
  <w:style w:type="paragraph" w:customStyle="1" w:styleId="af0">
    <w:name w:val="버전정보"/>
    <w:basedOn w:val="a5"/>
    <w:rsid w:val="00402794"/>
    <w:pPr>
      <w:snapToGrid w:val="0"/>
      <w:jc w:val="center"/>
    </w:pPr>
    <w:rPr>
      <w:rFonts w:ascii="돋움" w:eastAsia="돋움" w:hAnsi="돋움" w:cs="바탕"/>
      <w:b/>
      <w:sz w:val="22"/>
      <w:szCs w:val="20"/>
    </w:rPr>
  </w:style>
  <w:style w:type="paragraph" w:customStyle="1" w:styleId="11">
    <w:name w:val="&lt;표&gt;내용 스타일1+중정렬"/>
    <w:basedOn w:val="a5"/>
    <w:rsid w:val="00402794"/>
    <w:pPr>
      <w:widowControl/>
      <w:wordWrap/>
      <w:autoSpaceDE/>
      <w:autoSpaceDN/>
      <w:snapToGrid w:val="0"/>
      <w:jc w:val="center"/>
    </w:pPr>
    <w:rPr>
      <w:rFonts w:ascii="돋움" w:eastAsia="돋움" w:hAnsi="돋움" w:cs="바탕"/>
      <w:b/>
      <w:bCs/>
      <w:szCs w:val="18"/>
    </w:rPr>
  </w:style>
  <w:style w:type="paragraph" w:customStyle="1" w:styleId="12">
    <w:name w:val="&lt;표&gt;캡션 스타일1"/>
    <w:basedOn w:val="a5"/>
    <w:autoRedefine/>
    <w:rsid w:val="00402794"/>
    <w:pPr>
      <w:widowControl/>
      <w:wordWrap/>
      <w:autoSpaceDE/>
      <w:autoSpaceDN/>
      <w:snapToGrid w:val="0"/>
      <w:jc w:val="center"/>
    </w:pPr>
    <w:rPr>
      <w:rFonts w:ascii="돋움" w:eastAsia="돋움" w:hAnsi="돋움" w:cs="바탕"/>
      <w:b/>
      <w:bCs/>
      <w:color w:val="FFFFFF"/>
      <w:sz w:val="22"/>
      <w:szCs w:val="18"/>
    </w:rPr>
  </w:style>
  <w:style w:type="paragraph" w:customStyle="1" w:styleId="13">
    <w:name w:val="&lt;표&gt;내용 스타일1+좌정렬"/>
    <w:basedOn w:val="11"/>
    <w:rsid w:val="00402794"/>
    <w:pPr>
      <w:jc w:val="both"/>
    </w:pPr>
    <w:rPr>
      <w:szCs w:val="20"/>
    </w:rPr>
  </w:style>
  <w:style w:type="paragraph" w:customStyle="1" w:styleId="af1">
    <w:name w:val="문서제목"/>
    <w:basedOn w:val="a5"/>
    <w:autoRedefine/>
    <w:rsid w:val="004C1105"/>
    <w:pPr>
      <w:snapToGrid w:val="0"/>
      <w:ind w:left="284"/>
      <w:jc w:val="center"/>
    </w:pPr>
    <w:rPr>
      <w:rFonts w:cs="바탕"/>
      <w:b/>
      <w:sz w:val="48"/>
      <w:szCs w:val="48"/>
    </w:rPr>
  </w:style>
  <w:style w:type="character" w:styleId="af2">
    <w:name w:val="Book Title"/>
    <w:uiPriority w:val="33"/>
    <w:qFormat/>
    <w:rsid w:val="00402794"/>
  </w:style>
  <w:style w:type="paragraph" w:styleId="af3">
    <w:name w:val="header"/>
    <w:basedOn w:val="a5"/>
    <w:link w:val="Char9"/>
    <w:unhideWhenUsed/>
    <w:rsid w:val="00FE679D"/>
    <w:pPr>
      <w:tabs>
        <w:tab w:val="center" w:pos="4513"/>
        <w:tab w:val="right" w:pos="9026"/>
      </w:tabs>
      <w:snapToGrid w:val="0"/>
    </w:pPr>
  </w:style>
  <w:style w:type="character" w:customStyle="1" w:styleId="Char9">
    <w:name w:val="머리글 Char"/>
    <w:basedOn w:val="a6"/>
    <w:link w:val="af3"/>
    <w:uiPriority w:val="99"/>
    <w:semiHidden/>
    <w:rsid w:val="00FE679D"/>
  </w:style>
  <w:style w:type="table" w:styleId="af4">
    <w:name w:val="Table Grid"/>
    <w:basedOn w:val="a7"/>
    <w:rsid w:val="00FE679D"/>
    <w:pPr>
      <w:widowControl w:val="0"/>
      <w:wordWrap w:val="0"/>
      <w:autoSpaceDE w:val="0"/>
      <w:autoSpaceDN w:val="0"/>
      <w:jc w:val="both"/>
    </w:pPr>
    <w:rPr>
      <w:rFonts w:ascii="Times New Roman" w:eastAsia="바탕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표준 2탭"/>
    <w:basedOn w:val="a5"/>
    <w:link w:val="2Char0"/>
    <w:autoRedefine/>
    <w:rsid w:val="00F20827"/>
    <w:pPr>
      <w:jc w:val="center"/>
    </w:pPr>
    <w:rPr>
      <w:rFonts w:cs="바탕"/>
      <w:b/>
      <w:bCs/>
      <w:sz w:val="18"/>
      <w:szCs w:val="18"/>
    </w:rPr>
  </w:style>
  <w:style w:type="character" w:customStyle="1" w:styleId="2Char0">
    <w:name w:val="표준 2탭 Char"/>
    <w:basedOn w:val="a6"/>
    <w:link w:val="21"/>
    <w:rsid w:val="00F20827"/>
    <w:rPr>
      <w:rFonts w:cs="바탕"/>
      <w:b/>
      <w:bCs/>
      <w:kern w:val="2"/>
      <w:sz w:val="18"/>
      <w:szCs w:val="18"/>
    </w:rPr>
  </w:style>
  <w:style w:type="paragraph" w:customStyle="1" w:styleId="af5">
    <w:name w:val="분류(내용)"/>
    <w:basedOn w:val="a5"/>
    <w:link w:val="Chara"/>
    <w:autoRedefine/>
    <w:rsid w:val="00F20827"/>
    <w:pPr>
      <w:widowControl/>
      <w:wordWrap/>
      <w:autoSpaceDE/>
      <w:autoSpaceDN/>
      <w:jc w:val="left"/>
      <w:outlineLvl w:val="4"/>
    </w:pPr>
    <w:rPr>
      <w:rFonts w:ascii="돋움" w:eastAsia="돋움" w:hAnsi="돋움"/>
      <w:sz w:val="18"/>
      <w:szCs w:val="18"/>
    </w:rPr>
  </w:style>
  <w:style w:type="character" w:customStyle="1" w:styleId="Chara">
    <w:name w:val="분류(내용) Char"/>
    <w:basedOn w:val="a6"/>
    <w:link w:val="af5"/>
    <w:rsid w:val="00F20827"/>
    <w:rPr>
      <w:rFonts w:ascii="돋움" w:eastAsia="돋움" w:hAnsi="돋움"/>
      <w:kern w:val="2"/>
      <w:sz w:val="18"/>
      <w:szCs w:val="18"/>
    </w:rPr>
  </w:style>
  <w:style w:type="table" w:styleId="2-4">
    <w:name w:val="Medium Grid 2 Accent 4"/>
    <w:basedOn w:val="a7"/>
    <w:uiPriority w:val="68"/>
    <w:rsid w:val="00A1018B"/>
    <w:rPr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-3">
    <w:name w:val="Medium Grid 2 Accent 3"/>
    <w:basedOn w:val="a7"/>
    <w:uiPriority w:val="68"/>
    <w:rsid w:val="001D3C7F"/>
    <w:rPr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-3">
    <w:name w:val="Colorful Grid Accent 3"/>
    <w:basedOn w:val="a7"/>
    <w:uiPriority w:val="73"/>
    <w:rsid w:val="001D3C7F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-4">
    <w:name w:val="Light List Accent 4"/>
    <w:basedOn w:val="a7"/>
    <w:uiPriority w:val="61"/>
    <w:rsid w:val="00054112"/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2-5">
    <w:name w:val="Medium Grid 2 Accent 5"/>
    <w:basedOn w:val="a7"/>
    <w:uiPriority w:val="68"/>
    <w:rsid w:val="00054112"/>
    <w:rPr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14">
    <w:name w:val="밝은 목록1"/>
    <w:basedOn w:val="a7"/>
    <w:uiPriority w:val="61"/>
    <w:rsid w:val="00C6477D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af6">
    <w:name w:val="No Spacing"/>
    <w:uiPriority w:val="1"/>
    <w:qFormat/>
    <w:rsid w:val="00DF496B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table" w:styleId="1-6">
    <w:name w:val="Medium Grid 1 Accent 6"/>
    <w:basedOn w:val="a7"/>
    <w:uiPriority w:val="67"/>
    <w:rsid w:val="00E2204A"/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af7">
    <w:name w:val="caption"/>
    <w:basedOn w:val="a5"/>
    <w:next w:val="a5"/>
    <w:uiPriority w:val="35"/>
    <w:unhideWhenUsed/>
    <w:qFormat/>
    <w:rsid w:val="007E2360"/>
    <w:rPr>
      <w:b/>
      <w:bCs/>
      <w:szCs w:val="20"/>
    </w:rPr>
  </w:style>
  <w:style w:type="paragraph" w:customStyle="1" w:styleId="a0">
    <w:name w:val="중분류 내용"/>
    <w:basedOn w:val="a2"/>
    <w:link w:val="Charb"/>
    <w:qFormat/>
    <w:rsid w:val="006A02A0"/>
    <w:pPr>
      <w:numPr>
        <w:ilvl w:val="0"/>
        <w:numId w:val="2"/>
      </w:numPr>
      <w:pBdr>
        <w:bottom w:val="none" w:sz="0" w:space="0" w:color="auto"/>
      </w:pBdr>
      <w:tabs>
        <w:tab w:val="clear" w:pos="567"/>
        <w:tab w:val="left" w:pos="590"/>
        <w:tab w:val="left" w:pos="994"/>
      </w:tabs>
      <w:ind w:left="687" w:hanging="403"/>
    </w:pPr>
    <w:rPr>
      <w:rFonts w:ascii="굴림" w:eastAsiaTheme="minorEastAsia" w:hAnsi="굴림"/>
      <w:b w:val="0"/>
      <w:sz w:val="22"/>
    </w:rPr>
  </w:style>
  <w:style w:type="paragraph" w:customStyle="1" w:styleId="a">
    <w:name w:val="소분류 내용"/>
    <w:basedOn w:val="a3"/>
    <w:link w:val="Charc"/>
    <w:qFormat/>
    <w:rsid w:val="00EA44EF"/>
    <w:pPr>
      <w:numPr>
        <w:ilvl w:val="0"/>
        <w:numId w:val="3"/>
      </w:numPr>
      <w:pBdr>
        <w:bottom w:val="none" w:sz="0" w:space="0" w:color="auto"/>
      </w:pBdr>
      <w:tabs>
        <w:tab w:val="left" w:pos="590"/>
      </w:tabs>
      <w:ind w:leftChars="0" w:left="687" w:hanging="403"/>
    </w:pPr>
    <w:rPr>
      <w:b w:val="0"/>
      <w:sz w:val="18"/>
    </w:rPr>
  </w:style>
  <w:style w:type="character" w:customStyle="1" w:styleId="Charb">
    <w:name w:val="중분류 내용 Char"/>
    <w:basedOn w:val="Char2"/>
    <w:link w:val="a0"/>
    <w:rsid w:val="006A02A0"/>
    <w:rPr>
      <w:rFonts w:ascii="굴림" w:eastAsiaTheme="minorEastAsia" w:hAnsi="굴림"/>
      <w:b w:val="0"/>
      <w:kern w:val="2"/>
      <w:sz w:val="22"/>
      <w:szCs w:val="24"/>
    </w:rPr>
  </w:style>
  <w:style w:type="character" w:customStyle="1" w:styleId="Charc">
    <w:name w:val="소분류 내용 Char"/>
    <w:basedOn w:val="Char3"/>
    <w:link w:val="a"/>
    <w:rsid w:val="00EA44EF"/>
    <w:rPr>
      <w:b w:val="0"/>
      <w:kern w:val="2"/>
      <w:sz w:val="18"/>
      <w:szCs w:val="22"/>
    </w:rPr>
  </w:style>
  <w:style w:type="character" w:customStyle="1" w:styleId="15">
    <w:name w:val="확인되지 않은 멘션1"/>
    <w:basedOn w:val="a6"/>
    <w:uiPriority w:val="99"/>
    <w:semiHidden/>
    <w:unhideWhenUsed/>
    <w:rsid w:val="00BB2A48"/>
    <w:rPr>
      <w:color w:val="605E5C"/>
      <w:shd w:val="clear" w:color="auto" w:fill="E1DFDD"/>
    </w:rPr>
  </w:style>
  <w:style w:type="character" w:styleId="af8">
    <w:name w:val="FollowedHyperlink"/>
    <w:basedOn w:val="a6"/>
    <w:uiPriority w:val="99"/>
    <w:semiHidden/>
    <w:unhideWhenUsed/>
    <w:rsid w:val="00D10DE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3231">
          <w:marLeft w:val="547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5587">
          <w:marLeft w:val="547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58368">
          <w:marLeft w:val="547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6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7.png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0.png"/><Relationship Id="rId50" Type="http://schemas.openxmlformats.org/officeDocument/2006/relationships/oleObject" Target="embeddings/oleObject21.bin"/><Relationship Id="rId55" Type="http://schemas.openxmlformats.org/officeDocument/2006/relationships/image" Target="media/image24.png"/><Relationship Id="rId63" Type="http://schemas.openxmlformats.org/officeDocument/2006/relationships/image" Target="media/image28.png"/><Relationship Id="rId68" Type="http://schemas.openxmlformats.org/officeDocument/2006/relationships/oleObject" Target="embeddings/oleObject30.bin"/><Relationship Id="rId76" Type="http://schemas.openxmlformats.org/officeDocument/2006/relationships/oleObject" Target="embeddings/oleObject34.bin"/><Relationship Id="rId84" Type="http://schemas.openxmlformats.org/officeDocument/2006/relationships/image" Target="media/image37.png"/><Relationship Id="rId89" Type="http://schemas.openxmlformats.org/officeDocument/2006/relationships/oleObject" Target="embeddings/oleObject42.bin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92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png"/><Relationship Id="rId40" Type="http://schemas.openxmlformats.org/officeDocument/2006/relationships/oleObject" Target="embeddings/oleObject16.bin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29.bin"/><Relationship Id="rId74" Type="http://schemas.openxmlformats.org/officeDocument/2006/relationships/oleObject" Target="embeddings/oleObject33.bin"/><Relationship Id="rId79" Type="http://schemas.openxmlformats.org/officeDocument/2006/relationships/image" Target="media/image36.png"/><Relationship Id="rId87" Type="http://schemas.openxmlformats.org/officeDocument/2006/relationships/oleObject" Target="embeddings/oleObject41.bin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82" Type="http://schemas.openxmlformats.org/officeDocument/2006/relationships/oleObject" Target="embeddings/oleObject38.bin"/><Relationship Id="rId90" Type="http://schemas.openxmlformats.org/officeDocument/2006/relationships/image" Target="media/image40.png"/><Relationship Id="rId95" Type="http://schemas.openxmlformats.org/officeDocument/2006/relationships/header" Target="header1.xml"/><Relationship Id="rId19" Type="http://schemas.openxmlformats.org/officeDocument/2006/relationships/image" Target="media/image6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1.png"/><Relationship Id="rId77" Type="http://schemas.openxmlformats.org/officeDocument/2006/relationships/image" Target="media/image35.png"/><Relationship Id="rId8" Type="http://schemas.openxmlformats.org/officeDocument/2006/relationships/hyperlink" Target="file:///C:\Users\rewq1\NaverCloud\&#48156;&#54364;%20&#51088;&#47308;\19.11.06%20&#49884;&#49828;&#53596;%20&#45936;&#51060;&#53552;%20&#53580;&#51060;&#48660;%203&#52264;%20&#54588;&#46300;&#48177;.xlsx" TargetMode="External"/><Relationship Id="rId51" Type="http://schemas.openxmlformats.org/officeDocument/2006/relationships/image" Target="media/image22.png"/><Relationship Id="rId72" Type="http://schemas.openxmlformats.org/officeDocument/2006/relationships/oleObject" Target="embeddings/oleObject32.bin"/><Relationship Id="rId80" Type="http://schemas.openxmlformats.org/officeDocument/2006/relationships/oleObject" Target="embeddings/oleObject36.bin"/><Relationship Id="rId85" Type="http://schemas.openxmlformats.org/officeDocument/2006/relationships/oleObject" Target="embeddings/oleObject40.bin"/><Relationship Id="rId93" Type="http://schemas.openxmlformats.org/officeDocument/2006/relationships/image" Target="media/image42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6.png"/><Relationship Id="rId67" Type="http://schemas.openxmlformats.org/officeDocument/2006/relationships/image" Target="media/image30.png"/><Relationship Id="rId20" Type="http://schemas.openxmlformats.org/officeDocument/2006/relationships/oleObject" Target="embeddings/oleObject6.bin"/><Relationship Id="rId41" Type="http://schemas.openxmlformats.org/officeDocument/2006/relationships/image" Target="media/image17.png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4.png"/><Relationship Id="rId83" Type="http://schemas.openxmlformats.org/officeDocument/2006/relationships/oleObject" Target="embeddings/oleObject39.bin"/><Relationship Id="rId88" Type="http://schemas.openxmlformats.org/officeDocument/2006/relationships/image" Target="media/image39.png"/><Relationship Id="rId91" Type="http://schemas.openxmlformats.org/officeDocument/2006/relationships/oleObject" Target="embeddings/oleObject43.bin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oleObject" Target="embeddings/oleObject1.bin"/><Relationship Id="rId31" Type="http://schemas.openxmlformats.org/officeDocument/2006/relationships/image" Target="media/image12.png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29.png"/><Relationship Id="rId73" Type="http://schemas.openxmlformats.org/officeDocument/2006/relationships/image" Target="media/image33.png"/><Relationship Id="rId78" Type="http://schemas.openxmlformats.org/officeDocument/2006/relationships/oleObject" Target="embeddings/oleObject35.bin"/><Relationship Id="rId81" Type="http://schemas.openxmlformats.org/officeDocument/2006/relationships/oleObject" Target="embeddings/oleObject37.bin"/><Relationship Id="rId86" Type="http://schemas.openxmlformats.org/officeDocument/2006/relationships/image" Target="media/image38.png"/><Relationship Id="rId94" Type="http://schemas.openxmlformats.org/officeDocument/2006/relationships/oleObject" Target="embeddings/oleObject44.bin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39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RK\&#47928;&#49436;&#54268;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ADE7C6-3109-4911-968A-DAF30A212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문서폼.dotx</Template>
  <TotalTime>0</TotalTime>
  <Pages>1</Pages>
  <Words>1317</Words>
  <Characters>7507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Sonnori</Company>
  <LinksUpToDate>false</LinksUpToDate>
  <CharactersWithSpaces>8807</CharactersWithSpaces>
  <SharedDoc>false</SharedDoc>
  <HLinks>
    <vt:vector size="18" baseType="variant">
      <vt:variant>
        <vt:i4>1245236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_Toc261942392</vt:lpwstr>
      </vt:variant>
      <vt:variant>
        <vt:i4>1245236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_Toc261942391</vt:lpwstr>
      </vt:variant>
      <vt:variant>
        <vt:i4>1245236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_Toc261942390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lia A</dc:creator>
  <cp:lastModifiedBy>lia A</cp:lastModifiedBy>
  <cp:revision>486</cp:revision>
  <cp:lastPrinted>2009-09-14T02:31:00Z</cp:lastPrinted>
  <dcterms:created xsi:type="dcterms:W3CDTF">2019-11-11T01:55:00Z</dcterms:created>
  <dcterms:modified xsi:type="dcterms:W3CDTF">2019-12-25T01:31:00Z</dcterms:modified>
</cp:coreProperties>
</file>