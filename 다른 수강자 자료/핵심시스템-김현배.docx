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6973BF" w14:textId="77777777" w:rsidR="00402794" w:rsidRDefault="00402794" w:rsidP="00E8393F">
      <w:pPr>
        <w:ind w:left="284"/>
      </w:pPr>
      <w:bookmarkStart w:id="0" w:name="_Toc204427872"/>
      <w:bookmarkStart w:id="1" w:name="_Toc204427400"/>
      <w:bookmarkStart w:id="2" w:name="_Toc204427384"/>
      <w:bookmarkStart w:id="3" w:name="_Toc204425828"/>
    </w:p>
    <w:p w14:paraId="508A14E0" w14:textId="77777777" w:rsidR="00402794" w:rsidRDefault="00402794" w:rsidP="00E8393F">
      <w:pPr>
        <w:ind w:left="284"/>
      </w:pPr>
    </w:p>
    <w:p w14:paraId="5C4FAF92" w14:textId="77777777" w:rsidR="00402794" w:rsidRDefault="00402794" w:rsidP="00E8393F">
      <w:pPr>
        <w:ind w:left="284"/>
      </w:pPr>
    </w:p>
    <w:p w14:paraId="780F4A0E" w14:textId="77777777" w:rsidR="00402794" w:rsidRDefault="00402794" w:rsidP="00E8393F">
      <w:pPr>
        <w:ind w:left="284"/>
      </w:pPr>
    </w:p>
    <w:p w14:paraId="7D98E901" w14:textId="77777777" w:rsidR="00402794" w:rsidRDefault="00402794" w:rsidP="00E8393F">
      <w:pPr>
        <w:ind w:left="284"/>
      </w:pPr>
    </w:p>
    <w:p w14:paraId="6E2FB72F" w14:textId="77777777" w:rsidR="00402794" w:rsidRDefault="00402794" w:rsidP="00E8393F">
      <w:pPr>
        <w:ind w:left="284"/>
      </w:pPr>
    </w:p>
    <w:p w14:paraId="37936E9A" w14:textId="77777777" w:rsidR="00402794" w:rsidRDefault="00402794" w:rsidP="00E8393F">
      <w:pPr>
        <w:ind w:left="284"/>
      </w:pPr>
    </w:p>
    <w:p w14:paraId="2E06CC68" w14:textId="77777777" w:rsidR="00402794" w:rsidRDefault="00402794" w:rsidP="00E8393F">
      <w:pPr>
        <w:ind w:left="284"/>
      </w:pPr>
    </w:p>
    <w:p w14:paraId="55DC900A" w14:textId="77777777" w:rsidR="00402794" w:rsidRDefault="00402794" w:rsidP="00E8393F">
      <w:pPr>
        <w:ind w:left="284"/>
      </w:pPr>
    </w:p>
    <w:p w14:paraId="43EDF743" w14:textId="1C6E3693" w:rsidR="00402794" w:rsidRDefault="00F41B7B" w:rsidP="00F41B7B">
      <w:pPr>
        <w:pStyle w:val="af1"/>
      </w:pPr>
      <w:r>
        <w:rPr>
          <w:rFonts w:hint="eastAsia"/>
        </w:rPr>
        <w:t>생성,상호작용 시스템</w:t>
      </w:r>
    </w:p>
    <w:p w14:paraId="4B305A9A" w14:textId="4B910378" w:rsidR="00F41B7B" w:rsidRDefault="00F41B7B" w:rsidP="00F41B7B">
      <w:pPr>
        <w:pStyle w:val="af1"/>
        <w:rPr>
          <w:b w:val="0"/>
        </w:rPr>
      </w:pPr>
      <w:proofErr w:type="gramStart"/>
      <w:r>
        <w:rPr>
          <w:rFonts w:hint="eastAsia"/>
        </w:rPr>
        <w:t>작성자 :</w:t>
      </w:r>
      <w:proofErr w:type="gramEnd"/>
      <w:r>
        <w:rPr>
          <w:rFonts w:hint="eastAsia"/>
        </w:rPr>
        <w:t xml:space="preserve"> 김현배</w:t>
      </w:r>
    </w:p>
    <w:p w14:paraId="1B33A9AC" w14:textId="77777777" w:rsidR="00402794" w:rsidRDefault="00402794" w:rsidP="00E8393F">
      <w:pPr>
        <w:ind w:left="284"/>
      </w:pPr>
    </w:p>
    <w:p w14:paraId="2800E747" w14:textId="77777777" w:rsidR="00914380" w:rsidRDefault="00914380" w:rsidP="00E8393F">
      <w:pPr>
        <w:ind w:left="284"/>
      </w:pPr>
    </w:p>
    <w:p w14:paraId="45B566AF" w14:textId="77777777" w:rsidR="00914380" w:rsidRDefault="00914380" w:rsidP="00E8393F">
      <w:pPr>
        <w:ind w:left="284"/>
      </w:pPr>
    </w:p>
    <w:p w14:paraId="5B3123E2" w14:textId="77777777" w:rsidR="00914380" w:rsidRDefault="00914380" w:rsidP="00E8393F">
      <w:pPr>
        <w:ind w:left="284"/>
      </w:pPr>
    </w:p>
    <w:p w14:paraId="073A8CEA" w14:textId="77777777" w:rsidR="00402794" w:rsidRPr="00534C7F" w:rsidRDefault="00402794" w:rsidP="00E8393F">
      <w:pPr>
        <w:ind w:left="284"/>
      </w:pPr>
    </w:p>
    <w:p w14:paraId="6C3CB17D" w14:textId="77777777" w:rsidR="00402794" w:rsidRDefault="00402794" w:rsidP="00E8393F">
      <w:pPr>
        <w:ind w:left="284"/>
      </w:pPr>
    </w:p>
    <w:p w14:paraId="6F72095C" w14:textId="77777777" w:rsidR="00402794" w:rsidRDefault="00402794" w:rsidP="00E8393F">
      <w:pPr>
        <w:ind w:left="284"/>
      </w:pPr>
    </w:p>
    <w:p w14:paraId="04DDFF7E" w14:textId="77777777" w:rsidR="00402794" w:rsidRDefault="00402794" w:rsidP="00E8393F">
      <w:pPr>
        <w:ind w:left="284"/>
      </w:pPr>
    </w:p>
    <w:p w14:paraId="539F3BFF" w14:textId="77777777" w:rsidR="00402794" w:rsidRDefault="00402794" w:rsidP="00E8393F">
      <w:pPr>
        <w:ind w:left="284"/>
      </w:pPr>
    </w:p>
    <w:p w14:paraId="1ECD7A75" w14:textId="77777777" w:rsidR="00402794" w:rsidRDefault="00402794" w:rsidP="00E8393F">
      <w:pPr>
        <w:ind w:left="284"/>
      </w:pPr>
    </w:p>
    <w:p w14:paraId="4BDFA5A8" w14:textId="77777777" w:rsidR="00402794" w:rsidRDefault="00402794" w:rsidP="00E8393F">
      <w:pPr>
        <w:ind w:left="284"/>
      </w:pPr>
    </w:p>
    <w:p w14:paraId="5DE2FEFD" w14:textId="77777777" w:rsidR="00402794" w:rsidRDefault="00402794" w:rsidP="00E8393F">
      <w:pPr>
        <w:ind w:left="284"/>
      </w:pPr>
    </w:p>
    <w:p w14:paraId="685D0B65" w14:textId="77777777" w:rsidR="00FE679D" w:rsidRDefault="00FE679D" w:rsidP="00E8393F">
      <w:pPr>
        <w:ind w:left="284"/>
      </w:pPr>
    </w:p>
    <w:p w14:paraId="548B1993" w14:textId="77777777" w:rsidR="00FE679D" w:rsidRDefault="00FE679D" w:rsidP="00E8393F">
      <w:pPr>
        <w:ind w:left="284"/>
      </w:pPr>
    </w:p>
    <w:p w14:paraId="77610E37" w14:textId="77777777" w:rsidR="00FE679D" w:rsidRDefault="00FE679D" w:rsidP="00E8393F">
      <w:pPr>
        <w:ind w:left="284"/>
      </w:pPr>
    </w:p>
    <w:p w14:paraId="398B769D" w14:textId="77777777" w:rsidR="00FE679D" w:rsidRDefault="00FE679D" w:rsidP="00E8393F">
      <w:pPr>
        <w:ind w:left="284"/>
      </w:pPr>
    </w:p>
    <w:p w14:paraId="18F3B309" w14:textId="77777777" w:rsidR="00670851" w:rsidRDefault="00670851" w:rsidP="00E8393F">
      <w:pPr>
        <w:ind w:left="284"/>
      </w:pPr>
    </w:p>
    <w:p w14:paraId="582831A4" w14:textId="77777777" w:rsidR="00670851" w:rsidRDefault="00670851" w:rsidP="00E8393F">
      <w:pPr>
        <w:ind w:left="284"/>
      </w:pPr>
    </w:p>
    <w:p w14:paraId="19054476" w14:textId="77777777" w:rsidR="00670851" w:rsidRDefault="00670851" w:rsidP="00E8393F">
      <w:pPr>
        <w:ind w:left="284"/>
      </w:pPr>
    </w:p>
    <w:p w14:paraId="7A201B36" w14:textId="77777777" w:rsidR="00670851" w:rsidRDefault="00670851" w:rsidP="00E8393F">
      <w:pPr>
        <w:ind w:left="284"/>
      </w:pPr>
    </w:p>
    <w:p w14:paraId="36522866" w14:textId="77777777" w:rsidR="00402794" w:rsidRDefault="00402794" w:rsidP="00E8393F">
      <w:pPr>
        <w:ind w:left="284"/>
      </w:pPr>
    </w:p>
    <w:p w14:paraId="08E48FD9" w14:textId="77777777" w:rsidR="00FE679D" w:rsidRDefault="00FE679D" w:rsidP="00E8393F">
      <w:pPr>
        <w:ind w:left="284"/>
      </w:pPr>
    </w:p>
    <w:p w14:paraId="436F338D" w14:textId="77777777" w:rsidR="00402794" w:rsidRDefault="00402794" w:rsidP="00E8393F">
      <w:pPr>
        <w:ind w:left="284"/>
      </w:pPr>
    </w:p>
    <w:p w14:paraId="1C197926" w14:textId="77777777" w:rsidR="00402794" w:rsidRDefault="00402794" w:rsidP="00E8393F">
      <w:pPr>
        <w:ind w:left="284"/>
      </w:pPr>
    </w:p>
    <w:p w14:paraId="184960E0" w14:textId="153EE624" w:rsidR="00402794" w:rsidRDefault="00402794" w:rsidP="00E8393F">
      <w:pPr>
        <w:ind w:left="284"/>
        <w:jc w:val="center"/>
      </w:pPr>
    </w:p>
    <w:bookmarkEnd w:id="0"/>
    <w:bookmarkEnd w:id="1"/>
    <w:bookmarkEnd w:id="2"/>
    <w:p w14:paraId="3F737B40" w14:textId="75BCF65C" w:rsidR="003056B8" w:rsidRPr="00571369" w:rsidRDefault="003056B8" w:rsidP="00795278"/>
    <w:p w14:paraId="6D442E37" w14:textId="77777777" w:rsidR="00795278" w:rsidRDefault="00795278" w:rsidP="00795278"/>
    <w:sdt>
      <w:sdtPr>
        <w:rPr>
          <w:b w:val="0"/>
          <w:bCs w:val="0"/>
          <w:color w:val="auto"/>
          <w:kern w:val="2"/>
          <w:sz w:val="20"/>
          <w:szCs w:val="22"/>
          <w:lang w:val="en-US"/>
        </w:rPr>
        <w:id w:val="-1392569178"/>
        <w:docPartObj>
          <w:docPartGallery w:val="Table of Contents"/>
          <w:docPartUnique/>
        </w:docPartObj>
      </w:sdtPr>
      <w:sdtContent>
        <w:p w14:paraId="6DEFEA3F" w14:textId="7D5F9264" w:rsidR="00917DF9" w:rsidRDefault="00917DF9">
          <w:pPr>
            <w:pStyle w:val="TOC"/>
          </w:pPr>
          <w:r>
            <w:t>목차</w:t>
          </w:r>
        </w:p>
        <w:p w14:paraId="63767EBA" w14:textId="77777777" w:rsidR="006C3FBB" w:rsidRDefault="00917DF9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64542" w:history="1">
            <w:r w:rsidR="006C3FBB" w:rsidRPr="004C57D1">
              <w:rPr>
                <w:rStyle w:val="ad"/>
                <w:noProof/>
              </w:rPr>
              <w:t>1.</w:t>
            </w:r>
            <w:r w:rsidR="006C3FBB">
              <w:rPr>
                <w:rFonts w:asciiTheme="minorHAnsi" w:eastAsiaTheme="minorEastAsia" w:hAnsiTheme="minorHAnsi" w:cstheme="minorBidi"/>
                <w:noProof/>
                <w:sz w:val="20"/>
              </w:rPr>
              <w:tab/>
            </w:r>
            <w:r w:rsidR="006C3FBB" w:rsidRPr="004C57D1">
              <w:rPr>
                <w:rStyle w:val="ad"/>
                <w:noProof/>
              </w:rPr>
              <w:t>개요</w:t>
            </w:r>
            <w:r w:rsidR="006C3FBB">
              <w:rPr>
                <w:noProof/>
                <w:webHidden/>
              </w:rPr>
              <w:tab/>
            </w:r>
            <w:r w:rsidR="006C3FBB">
              <w:rPr>
                <w:noProof/>
                <w:webHidden/>
              </w:rPr>
              <w:fldChar w:fldCharType="begin"/>
            </w:r>
            <w:r w:rsidR="006C3FBB">
              <w:rPr>
                <w:noProof/>
                <w:webHidden/>
              </w:rPr>
              <w:instrText xml:space="preserve"> PAGEREF _Toc25064542 \h </w:instrText>
            </w:r>
            <w:r w:rsidR="006C3FBB">
              <w:rPr>
                <w:noProof/>
                <w:webHidden/>
              </w:rPr>
            </w:r>
            <w:r w:rsidR="006C3FBB">
              <w:rPr>
                <w:noProof/>
                <w:webHidden/>
              </w:rPr>
              <w:fldChar w:fldCharType="separate"/>
            </w:r>
            <w:r w:rsidR="006C3FBB">
              <w:rPr>
                <w:noProof/>
                <w:webHidden/>
              </w:rPr>
              <w:t>3</w:t>
            </w:r>
            <w:r w:rsidR="006C3FBB">
              <w:rPr>
                <w:noProof/>
                <w:webHidden/>
              </w:rPr>
              <w:fldChar w:fldCharType="end"/>
            </w:r>
          </w:hyperlink>
        </w:p>
        <w:p w14:paraId="53E87E5C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43" w:history="1">
            <w:r w:rsidRPr="004C57D1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게임소개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72A1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44" w:history="1">
            <w:r w:rsidRPr="004C57D1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차별점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50D8" w14:textId="77777777" w:rsidR="006C3FBB" w:rsidRDefault="006C3FBB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</w:rPr>
          </w:pPr>
          <w:hyperlink w:anchor="_Toc25064545" w:history="1">
            <w:r w:rsidRPr="004C57D1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0"/>
              </w:rPr>
              <w:tab/>
            </w:r>
            <w:r w:rsidRPr="004C57D1">
              <w:rPr>
                <w:rStyle w:val="ad"/>
                <w:noProof/>
              </w:rPr>
              <w:t>게임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BCB67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47" w:history="1">
            <w:r w:rsidRPr="004C57D1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캐릭터(PC) 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1C44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48" w:history="1">
            <w:r w:rsidRPr="004C57D1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구조물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1B1E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49" w:history="1">
            <w:r w:rsidRPr="004C57D1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3380" w14:textId="77777777" w:rsidR="006C3FBB" w:rsidRDefault="006C3FBB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</w:rPr>
          </w:pPr>
          <w:hyperlink w:anchor="_Toc25064550" w:history="1">
            <w:r w:rsidRPr="004C57D1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0"/>
              </w:rPr>
              <w:tab/>
            </w:r>
            <w:r w:rsidRPr="004C57D1">
              <w:rPr>
                <w:rStyle w:val="ad"/>
                <w:noProof/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3A2E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52" w:history="1">
            <w:r w:rsidRPr="004C57D1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일반스테이지(탐색)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B9FE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53" w:history="1">
            <w:r w:rsidRPr="004C57D1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보스스테이지(전투)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49D3" w14:textId="77777777" w:rsidR="006C3FBB" w:rsidRDefault="006C3FBB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</w:rPr>
          </w:pPr>
          <w:hyperlink w:anchor="_Toc25064554" w:history="1">
            <w:r w:rsidRPr="004C57D1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0"/>
              </w:rPr>
              <w:tab/>
            </w:r>
            <w:r w:rsidRPr="004C57D1">
              <w:rPr>
                <w:rStyle w:val="ad"/>
                <w:noProof/>
              </w:rPr>
              <w:t>시스템 데이터 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0930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56" w:history="1">
            <w:r w:rsidRPr="004C57D1">
              <w:rPr>
                <w:rStyle w:val="ad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데이터테이블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7CA2" w14:textId="77777777" w:rsidR="006C3FBB" w:rsidRDefault="006C3FBB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</w:rPr>
          </w:pPr>
          <w:hyperlink w:anchor="_Toc25064557" w:history="1">
            <w:r w:rsidRPr="004C57D1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0"/>
              </w:rPr>
              <w:tab/>
            </w:r>
            <w:r w:rsidRPr="004C57D1">
              <w:rPr>
                <w:rStyle w:val="ad"/>
                <w:noProof/>
              </w:rPr>
              <w:t>플로어차트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BED7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59" w:history="1">
            <w:r w:rsidRPr="004C57D1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구조물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06C9" w14:textId="77777777" w:rsidR="006C3FBB" w:rsidRDefault="006C3FBB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25064560" w:history="1">
            <w:r w:rsidRPr="004C57D1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4C57D1">
              <w:rPr>
                <w:rStyle w:val="ad"/>
                <w:noProof/>
              </w:rPr>
              <w:t>몬스터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_Toc25064560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6946" w14:textId="46D65ACF" w:rsidR="00917DF9" w:rsidRDefault="00917DF9">
          <w:r>
            <w:rPr>
              <w:b/>
              <w:bCs/>
              <w:lang w:val="ko-KR"/>
            </w:rPr>
            <w:fldChar w:fldCharType="end"/>
          </w:r>
        </w:p>
      </w:sdtContent>
    </w:sdt>
    <w:p w14:paraId="62FA1B78" w14:textId="77777777" w:rsidR="008E00B3" w:rsidRPr="00917DF9" w:rsidRDefault="008E00B3" w:rsidP="00795278"/>
    <w:p w14:paraId="2FFCB345" w14:textId="77777777" w:rsidR="008E00B3" w:rsidRDefault="008E00B3" w:rsidP="00EA612E"/>
    <w:p w14:paraId="6DB8BB50" w14:textId="77777777" w:rsidR="00D454D7" w:rsidRDefault="00D454D7" w:rsidP="00EA612E"/>
    <w:p w14:paraId="62F6EDFD" w14:textId="3C19EFB4" w:rsidR="00D454D7" w:rsidRDefault="00D454D7" w:rsidP="00EA612E"/>
    <w:p w14:paraId="4A0D8FE7" w14:textId="5CE7D19B" w:rsidR="00917DF9" w:rsidRDefault="00917DF9" w:rsidP="00EA612E"/>
    <w:p w14:paraId="446118C0" w14:textId="7CD47D2A" w:rsidR="00917DF9" w:rsidRDefault="00917DF9" w:rsidP="00EA612E">
      <w:pPr>
        <w:rPr>
          <w:rFonts w:hint="eastAsia"/>
        </w:rPr>
      </w:pPr>
    </w:p>
    <w:p w14:paraId="41ACD2E0" w14:textId="77777777" w:rsidR="00EA612E" w:rsidRDefault="00EA612E" w:rsidP="00EA612E">
      <w:pPr>
        <w:rPr>
          <w:rFonts w:hint="eastAsia"/>
        </w:rPr>
      </w:pPr>
    </w:p>
    <w:p w14:paraId="1E22B511" w14:textId="77777777" w:rsidR="00EA612E" w:rsidRDefault="00EA612E" w:rsidP="00EA612E">
      <w:pPr>
        <w:rPr>
          <w:rFonts w:hint="eastAsia"/>
        </w:rPr>
      </w:pPr>
    </w:p>
    <w:p w14:paraId="348910E9" w14:textId="77777777" w:rsidR="00EA612E" w:rsidRDefault="00EA612E" w:rsidP="00EA612E">
      <w:pPr>
        <w:rPr>
          <w:rFonts w:hint="eastAsia"/>
        </w:rPr>
      </w:pPr>
    </w:p>
    <w:p w14:paraId="095A9C48" w14:textId="77777777" w:rsidR="00EA612E" w:rsidRDefault="00EA612E" w:rsidP="00EA612E">
      <w:pPr>
        <w:rPr>
          <w:rFonts w:hint="eastAsia"/>
        </w:rPr>
      </w:pPr>
    </w:p>
    <w:p w14:paraId="742A1D44" w14:textId="77777777" w:rsidR="00EA612E" w:rsidRDefault="00EA612E" w:rsidP="00EA612E">
      <w:pPr>
        <w:rPr>
          <w:rFonts w:hint="eastAsia"/>
        </w:rPr>
      </w:pPr>
    </w:p>
    <w:p w14:paraId="0EB1B2DE" w14:textId="77777777" w:rsidR="00EA612E" w:rsidRDefault="00EA612E" w:rsidP="00EA612E">
      <w:pPr>
        <w:rPr>
          <w:rFonts w:hint="eastAsia"/>
        </w:rPr>
      </w:pPr>
    </w:p>
    <w:p w14:paraId="5227972F" w14:textId="77777777" w:rsidR="00EA612E" w:rsidRDefault="00EA612E" w:rsidP="00EA612E">
      <w:pPr>
        <w:rPr>
          <w:rFonts w:hint="eastAsia"/>
        </w:rPr>
      </w:pPr>
    </w:p>
    <w:p w14:paraId="5AFB3EB3" w14:textId="77777777" w:rsidR="00A50FF8" w:rsidRDefault="00A50FF8" w:rsidP="00EA612E">
      <w:pPr>
        <w:rPr>
          <w:rFonts w:hint="eastAsia"/>
        </w:rPr>
      </w:pPr>
    </w:p>
    <w:p w14:paraId="53DFCA2D" w14:textId="77777777" w:rsidR="00EA612E" w:rsidRDefault="00EA612E" w:rsidP="00EA612E"/>
    <w:p w14:paraId="7ED2B428" w14:textId="05C68BD4" w:rsidR="00917DF9" w:rsidRDefault="00917DF9" w:rsidP="00EA612E"/>
    <w:p w14:paraId="2CEEEB81" w14:textId="248EA987" w:rsidR="00917DF9" w:rsidRDefault="00917DF9" w:rsidP="00EA612E"/>
    <w:p w14:paraId="100A62F5" w14:textId="486EEAAD" w:rsidR="00917DF9" w:rsidRDefault="00917DF9" w:rsidP="00EA612E"/>
    <w:p w14:paraId="622DCE9B" w14:textId="12EADE50" w:rsidR="00917DF9" w:rsidRDefault="00917DF9" w:rsidP="00EA612E"/>
    <w:p w14:paraId="575F6765" w14:textId="4644EA32" w:rsidR="00917DF9" w:rsidRDefault="00917DF9" w:rsidP="00EA612E">
      <w:pPr>
        <w:rPr>
          <w:rFonts w:hint="eastAsia"/>
        </w:rPr>
      </w:pPr>
    </w:p>
    <w:p w14:paraId="6D6A60BF" w14:textId="77777777" w:rsidR="0000593E" w:rsidRDefault="0000593E" w:rsidP="00EA612E">
      <w:pPr>
        <w:rPr>
          <w:rFonts w:hint="eastAsia"/>
        </w:rPr>
      </w:pPr>
    </w:p>
    <w:p w14:paraId="250E61B2" w14:textId="77777777" w:rsidR="0000593E" w:rsidRDefault="0000593E" w:rsidP="00EA612E"/>
    <w:p w14:paraId="01044ABF" w14:textId="77777777" w:rsidR="00F41B7B" w:rsidRDefault="00F41B7B" w:rsidP="00795278"/>
    <w:p w14:paraId="1698FCE8" w14:textId="08092F27" w:rsidR="006642B6" w:rsidRPr="00173783" w:rsidRDefault="006642B6" w:rsidP="00085A54">
      <w:pPr>
        <w:pStyle w:val="a1"/>
        <w:ind w:left="426" w:hanging="426"/>
        <w:jc w:val="left"/>
      </w:pPr>
      <w:bookmarkStart w:id="4" w:name="_Toc24982775"/>
      <w:bookmarkStart w:id="5" w:name="_Toc335148617"/>
      <w:bookmarkStart w:id="6" w:name="_Toc25064542"/>
      <w:bookmarkEnd w:id="3"/>
      <w:r w:rsidRPr="00173783">
        <w:rPr>
          <w:rStyle w:val="Char"/>
          <w:rFonts w:hint="eastAsia"/>
          <w:b/>
        </w:rPr>
        <w:lastRenderedPageBreak/>
        <w:t>개</w:t>
      </w:r>
      <w:r w:rsidRPr="00173783">
        <w:rPr>
          <w:rFonts w:hint="eastAsia"/>
        </w:rPr>
        <w:t>요</w:t>
      </w:r>
      <w:bookmarkEnd w:id="4"/>
      <w:bookmarkEnd w:id="6"/>
    </w:p>
    <w:p w14:paraId="06C4AA5B" w14:textId="71C58A76" w:rsidR="006642B6" w:rsidRDefault="006642B6" w:rsidP="00E77B1D">
      <w:pPr>
        <w:pStyle w:val="a3"/>
        <w:tabs>
          <w:tab w:val="clear" w:pos="567"/>
          <w:tab w:val="left" w:pos="709"/>
        </w:tabs>
        <w:ind w:leftChars="213" w:left="427" w:hanging="1"/>
        <w:outlineLvl w:val="1"/>
      </w:pPr>
      <w:r>
        <w:rPr>
          <w:rFonts w:hint="eastAsia"/>
        </w:rPr>
        <w:t xml:space="preserve"> </w:t>
      </w:r>
      <w:bookmarkStart w:id="7" w:name="_Toc24982776"/>
      <w:bookmarkStart w:id="8" w:name="_Toc25064543"/>
      <w:r w:rsidR="00F41B7B">
        <w:rPr>
          <w:rFonts w:hint="eastAsia"/>
        </w:rPr>
        <w:t>게임소개</w:t>
      </w:r>
      <w:bookmarkEnd w:id="7"/>
      <w:bookmarkEnd w:id="8"/>
    </w:p>
    <w:p w14:paraId="17400282" w14:textId="100E94A0" w:rsidR="00534D69" w:rsidRPr="00A64B77" w:rsidRDefault="00534D69" w:rsidP="00534D69">
      <w:pPr>
        <w:pStyle w:val="a0"/>
        <w:numPr>
          <w:ilvl w:val="0"/>
          <w:numId w:val="0"/>
        </w:numPr>
        <w:ind w:left="284"/>
        <w:rPr>
          <w:sz w:val="24"/>
        </w:rPr>
      </w:pPr>
    </w:p>
    <w:tbl>
      <w:tblPr>
        <w:tblW w:w="9715" w:type="dxa"/>
        <w:tblInd w:w="9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8"/>
        <w:gridCol w:w="4328"/>
        <w:gridCol w:w="4329"/>
      </w:tblGrid>
      <w:tr w:rsidR="00160A19" w:rsidRPr="00F41B7B" w14:paraId="15D20869" w14:textId="63271AD6" w:rsidTr="002B4F22">
        <w:trPr>
          <w:trHeight w:val="203"/>
        </w:trPr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04040"/>
            <w:noWrap/>
            <w:vAlign w:val="center"/>
            <w:hideMark/>
          </w:tcPr>
          <w:p w14:paraId="278DC52F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FFFFFF"/>
                <w:kern w:val="0"/>
                <w:szCs w:val="20"/>
              </w:rPr>
            </w:pPr>
            <w:r w:rsidRPr="00F41B7B">
              <w:rPr>
                <w:rFonts w:cs="굴림" w:hint="eastAsia"/>
                <w:color w:val="FFFFFF"/>
                <w:kern w:val="0"/>
                <w:szCs w:val="20"/>
              </w:rPr>
              <w:t>항 목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404040"/>
            <w:noWrap/>
            <w:vAlign w:val="center"/>
            <w:hideMark/>
          </w:tcPr>
          <w:p w14:paraId="04D260A3" w14:textId="7CCA91C0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FFFFFF"/>
                <w:kern w:val="0"/>
                <w:szCs w:val="20"/>
              </w:rPr>
            </w:pPr>
            <w:r w:rsidRPr="00F41B7B">
              <w:rPr>
                <w:rFonts w:cs="굴림" w:hint="eastAsia"/>
                <w:color w:val="FFFFFF"/>
                <w:kern w:val="0"/>
                <w:szCs w:val="20"/>
              </w:rPr>
              <w:t>설     명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404040"/>
          </w:tcPr>
          <w:p w14:paraId="6E3D5E41" w14:textId="64046F74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FFFFFF"/>
                <w:kern w:val="0"/>
                <w:szCs w:val="20"/>
              </w:rPr>
            </w:pPr>
            <w:r>
              <w:rPr>
                <w:rFonts w:cs="굴림" w:hint="eastAsia"/>
                <w:color w:val="FFFFFF"/>
                <w:kern w:val="0"/>
                <w:szCs w:val="20"/>
              </w:rPr>
              <w:t>이 미 지</w:t>
            </w:r>
          </w:p>
        </w:tc>
      </w:tr>
      <w:tr w:rsidR="00160A19" w:rsidRPr="00F41B7B" w14:paraId="0568CBF2" w14:textId="4355CDA3" w:rsidTr="002B4F22">
        <w:trPr>
          <w:trHeight w:val="203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996AA7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장 르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9D5F95" w14:textId="5ADC41D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메트로배니아</w:t>
            </w:r>
          </w:p>
        </w:tc>
        <w:tc>
          <w:tcPr>
            <w:tcW w:w="432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</w:tcPr>
          <w:p w14:paraId="122980A2" w14:textId="61F9CD43" w:rsidR="00160A19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57A48355" wp14:editId="2DAA3884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30480</wp:posOffset>
                      </wp:positionV>
                      <wp:extent cx="2334260" cy="1294765"/>
                      <wp:effectExtent l="0" t="0" r="8890" b="635"/>
                      <wp:wrapNone/>
                      <wp:docPr id="20" name="그룹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4260" cy="1294765"/>
                                <a:chOff x="0" y="0"/>
                                <a:chExt cx="4077740" cy="2370628"/>
                              </a:xfrm>
                            </wpg:grpSpPr>
                            <wpg:grpSp>
                              <wpg:cNvPr id="21" name="그룹 21"/>
                              <wpg:cNvGrpSpPr/>
                              <wpg:grpSpPr>
                                <a:xfrm>
                                  <a:off x="0" y="0"/>
                                  <a:ext cx="4077740" cy="2370627"/>
                                  <a:chOff x="0" y="0"/>
                                  <a:chExt cx="4394266" cy="245864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" name="Picture 2" descr="동굴 배경에 대한 이미지 검색결과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394266" cy="2458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23" name="직사각형 23"/>
                                <wps:cNvSpPr/>
                                <wps:spPr>
                                  <a:xfrm>
                                    <a:off x="916030" y="1926436"/>
                                    <a:ext cx="2765262" cy="53220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wrap="square" rtlCol="0" anchor="ctr"/>
                              </wps:wsp>
                              <pic:pic xmlns:pic="http://schemas.openxmlformats.org/drawingml/2006/picture">
                                <pic:nvPicPr>
                                  <pic:cNvPr id="24" name="그림 2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89599"/>
                                  <a:stretch/>
                                </pic:blipFill>
                                <pic:spPr>
                                  <a:xfrm flipH="1">
                                    <a:off x="1418386" y="829138"/>
                                    <a:ext cx="444978" cy="5640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5" name="Picture 2" descr="C:\Users\Administrator\Desktop\벽돌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duotone>
                                    <a:prstClr val="black"/>
                                    <a:schemeClr val="accent6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80581" y="1323539"/>
                                  <a:ext cx="484200" cy="5082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2" descr="C:\Users\Administrator\Desktop\벽돌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duotone>
                                    <a:prstClr val="black"/>
                                    <a:schemeClr val="accent6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93771" y="835069"/>
                                  <a:ext cx="484200" cy="5082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6" descr="C:\Users\Administrator\Downloads\treasure (1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67536" y="1509961"/>
                                  <a:ext cx="363260" cy="38344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8" name="직사각형 28"/>
                              <wps:cNvSpPr/>
                              <wps:spPr>
                                <a:xfrm>
                                  <a:off x="0" y="1831779"/>
                                  <a:ext cx="850047" cy="5202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square" rtlCol="0" anchor="ctr"/>
                            </wps:wsp>
                            <wps:wsp>
                              <wps:cNvPr id="29" name="직사각형 29"/>
                              <wps:cNvSpPr/>
                              <wps:spPr>
                                <a:xfrm>
                                  <a:off x="3278611" y="1857472"/>
                                  <a:ext cx="799129" cy="51315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square"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그룹 1" o:spid="_x0000_s1026" style="position:absolute;left:0;text-align:left;margin-left:5pt;margin-top:2.4pt;width:183.8pt;height:101.95pt;z-index:251655680;mso-width-relative:margin;mso-height-relative:margin" coordsize="40777,23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">
                      <v:group id="그룹 21" o:spid="_x0000_s1027" style="position:absolute;width:40777;height:23706" coordsize="43942,24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" o:spid="_x0000_s1028" type="#_x0000_t75" alt="동굴 배경에 대한 이미지 검색결과" style="position:absolute;width:43942;height:24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U/iPDAAAA2wAAAA8AAABkcnMvZG93bnJldi54bWxEj0Frg0AUhO+F/IflBXqrazw0xWaVkJDi&#10;sdpeent1X9TEfSvuNuq/7wYKPQ4z8w2zy2fTixuNrrOsYBPFIIhrqztuFHx+nJ5eQDiPrLG3TAoW&#10;cpBnq4cdptpOXNKt8o0IEHYpKmi9H1IpXd2SQRfZgTh4Zzsa9EGOjdQjTgFuepnE8bM02HFYaHGg&#10;Q0v1tfoxCtC8n4/L1ZRveoPf22HffBWXSanH9bx/BeFp9v/hv3ahFSQJ3L+EHyC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T+I8MAAADbAAAADwAAAAAAAAAAAAAAAACf&#10;AgAAZHJzL2Rvd25yZXYueG1sUEsFBgAAAAAEAAQA9wAAAI8DAAAAAA==&#10;">
                          <v:imagedata r:id="rId13" o:title="동굴 배경에 대한 이미지 검색결과"/>
                        </v:shape>
                        <v:rect id="직사각형 23" o:spid="_x0000_s1029" style="position:absolute;left:9160;top:19264;width:27652;height:53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iobMEA&#10;AADbAAAADwAAAGRycy9kb3ducmV2LnhtbESPQYvCMBSE78L+h/AWvGm6CqJdo8ii4EmwFtnjo3k2&#10;pc1LaWKt/94IC3scZuYbZr0dbCN66nzlWMHXNAFBXDhdcakgvxwmSxA+IGtsHJOCJ3nYbj5Ga0y1&#10;e/CZ+iyUIkLYp6jAhNCmUvrCkEU/dS1x9G6usxii7EqpO3xEuG3kLEkW0mLFccFgSz+Gijq7WwXl&#10;72HfD7Uhd/bz7F63q/x01UqNP4fdN4hAQ/gP/7WPWsFsDu8v8Qf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YqGzBAAAA2wAAAA8AAAAAAAAAAAAAAAAAmAIAAGRycy9kb3du&#10;cmV2LnhtbFBLBQYAAAAABAAEAPUAAACGAwAAAAA=&#10;" fillcolor="black [3213]" stroked="f" strokeweight="2pt"/>
                        <v:shape id="그림 24" o:spid="_x0000_s1030" type="#_x0000_t75" style="position:absolute;left:14183;top:8291;width:4450;height:564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c6FrFAAAA2wAAAA8AAABkcnMvZG93bnJldi54bWxEj91qwkAUhO+FvsNyhN6ZjVJsSV1FLEIg&#10;CK0Wr0+yxyQ0ezZkNz/t03cLBS+HmfmG2ewm04iBOldbVrCMYhDEhdU1lwo+L8fFCwjnkTU2lknB&#10;NznYbR9mG0y0HfmDhrMvRYCwS1BB5X2bSOmKigy6yLbEwbvZzqAPsiul7nAMcNPIVRyvpcGaw0KF&#10;LR0qKr7OvVFwe0uza328HnB8zi/79z77Oelcqcf5tH8F4Wny9/B/O9UKVk/w9yX8ALn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XOhaxQAAANsAAAAPAAAAAAAAAAAAAAAA&#10;AJ8CAABkcnMvZG93bnJldi54bWxQSwUGAAAAAAQABAD3AAAAkQMAAAAA&#10;">
                          <v:imagedata r:id="rId14" o:title="" cropbottom="58720f"/>
                          <v:path arrowok="t"/>
                        </v:shape>
                      </v:group>
                      <v:shape id="Picture 2" o:spid="_x0000_s1031" type="#_x0000_t75" style="position:absolute;left:12805;top:13235;width:4842;height:5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BvrXDAAAA2wAAAA8AAABkcnMvZG93bnJldi54bWxEj0FrwkAQhe+C/2EZwZtuDLaR6CpSKrQn&#10;aSJ4HbJjEszOptmtrv++KxR6fLx535u32QXTiRsNrrWsYDFPQBBXVrdcKziVh9kKhPPIGjvLpOBB&#10;Dnbb8WiDubZ3/qJb4WsRIexyVNB43+dSuqohg25ue+LoXexg0Ec51FIPeI9w08k0SV6lwZZjQ4M9&#10;vTVUXYsfE9+wgbL3I36XablcnkNXZJfPh1LTSdivQXgK/v/4L/2hFaQv8NwSAS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sG+tcMAAADbAAAADwAAAAAAAAAAAAAAAACf&#10;AgAAZHJzL2Rvd25yZXYueG1sUEsFBgAAAAAEAAQA9wAAAI8DAAAAAA==&#10;">
                        <v:imagedata r:id="rId15" o:title="벽돌" recolortarget="black"/>
                      </v:shape>
                      <v:shape id="Picture 2" o:spid="_x0000_s1032" type="#_x0000_t75" style="position:absolute;left:22937;top:8350;width:4842;height:5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TIMLCAAAA2wAAAA8AAABkcnMvZG93bnJldi54bWxEj0GLwjAQhe/C/ocwC940tYgu1SgiLqyn&#10;xVbY69CMbbGZ1CZq/PcbQfD4ePO+N2+5DqYVN+pdY1nBZJyAIC6tbrhScCy+R18gnEfW2FomBQ9y&#10;sF59DJaYaXvnA91yX4kIYZehgtr7LpPSlTUZdGPbEUfvZHuDPsq+krrHe4SbVqZJMpMGG44NNXa0&#10;rak851cT37CB5rtfvBRpMZ3+hTafn/YPpYafYbMA4Sn49/Er/aMVpDN4bokAk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EyDCwgAAANsAAAAPAAAAAAAAAAAAAAAAAJ8C&#10;AABkcnMvZG93bnJldi54bWxQSwUGAAAAAAQABAD3AAAAjgMAAAAA&#10;">
                        <v:imagedata r:id="rId15" o:title="벽돌" recolortarget="black"/>
                      </v:shape>
                      <v:shape id="Picture 6" o:spid="_x0000_s1033" type="#_x0000_t75" style="position:absolute;left:35675;top:15099;width:3632;height:3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QirXFAAAA2wAAAA8AAABkcnMvZG93bnJldi54bWxEj91qwkAUhO8LvsNyBO90Y8BqY1ax1UJB&#10;ELSt4N0xe/KD2bMhu9X07buC0MthZr5h0mVnanGl1lWWFYxHEQjizOqKCwVfn+/DGQjnkTXWlknB&#10;LzlYLnpPKSba3nhP14MvRICwS1BB6X2TSOmykgy6kW2Ig5fb1qAPsi2kbvEW4KaWcRQ9S4MVh4US&#10;G3orKbscfoyCY/a6RppMT+vdabL9zmO9qc8vSg363WoOwlPn/8OP9odWEE/h/iX8AL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kIq1xQAAANsAAAAPAAAAAAAAAAAAAAAA&#10;AJ8CAABkcnMvZG93bnJldi54bWxQSwUGAAAAAAQABAD3AAAAkQMAAAAA&#10;">
                        <v:imagedata r:id="rId16" o:title="treasure (1)"/>
                      </v:shape>
                      <v:rect id="직사각형 28" o:spid="_x0000_s1034" style="position:absolute;top:18317;width:8500;height:5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/Xb78A&#10;AADbAAAADwAAAGRycy9kb3ducmV2LnhtbERPTYvCMBC9L/gfwgheFk1UEK1GEWFBFAR11/PQjG2x&#10;mZQmq/Hfm4Pg8fG+F6toa3Gn1leONQwHCgRx7kzFhYbf809/CsIHZIO1Y9LwJA+rZedrgZlxDz7S&#10;/RQKkULYZ6ihDKHJpPR5SRb9wDXEibu61mJIsC2kafGRwm0tR0pNpMWKU0OJDW1Kym+nf6tht/+7&#10;HKbf2+tQzsbnaDdRTVTUuteN6zmIQDF8xG/31mgYpbHpS/oBcv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z9dvvwAAANsAAAAPAAAAAAAAAAAAAAAAAJgCAABkcnMvZG93bnJl&#10;di54bWxQSwUGAAAAAAQABAD1AAAAhAMAAAAA&#10;" fillcolor="#943634 [2405]" stroked="f" strokeweight="2pt"/>
                      <v:rect id="직사각형 29" o:spid="_x0000_s1035" style="position:absolute;left:32786;top:18574;width:7991;height:51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y9MMA&#10;AADbAAAADwAAAGRycy9kb3ducmV2LnhtbESPzYoCMRCE78K+Q+gFL7ImKoiORlmEBVlB8G/PzaSd&#10;GZx0hknU7NsbQfBYVNVX1HwZbS1u1PrKsYZBX4Egzp2puNBwPPx8TUD4gGywdkwa/snDcvHRmWNm&#10;3J13dNuHQiQI+ww1lCE0mZQ+L8mi77uGOHln11oMSbaFNC3eE9zWcqjUWFqsOC2U2NCqpPyyv1oN&#10;v5vT33bSW58Hcjo6RLuKaqyi1t3P+D0DESiGd/jVXhsNwyk8v6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Ny9MMAAADbAAAADwAAAAAAAAAAAAAAAACYAgAAZHJzL2Rv&#10;d25yZXYueG1sUEsFBgAAAAAEAAQA9QAAAIgDAAAAAA==&#10;" fillcolor="#943634 [2405]" stroked="f" strokeweight="2pt"/>
                    </v:group>
                  </w:pict>
                </mc:Fallback>
              </mc:AlternateContent>
            </w:r>
          </w:p>
          <w:p w14:paraId="5D3871DC" w14:textId="77777777" w:rsidR="00160A19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4DBEC0F4" w14:textId="77777777" w:rsidR="00160A19" w:rsidRPr="00F41B7B" w:rsidRDefault="00160A19" w:rsidP="00F41B7B">
            <w:pPr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60A19" w:rsidRPr="00F41B7B" w14:paraId="5B333970" w14:textId="29FD2935" w:rsidTr="002B4F22">
        <w:trPr>
          <w:trHeight w:val="203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64BD36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플랫폼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BB803B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모바일</w:t>
            </w:r>
          </w:p>
        </w:tc>
        <w:tc>
          <w:tcPr>
            <w:tcW w:w="4328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7022A48D" w14:textId="77777777" w:rsidR="00160A19" w:rsidRPr="00F41B7B" w:rsidRDefault="00160A19" w:rsidP="00F41B7B">
            <w:pPr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60A19" w:rsidRPr="00F41B7B" w14:paraId="68DC0811" w14:textId="7C0FAE4E" w:rsidTr="002B4F22">
        <w:trPr>
          <w:trHeight w:val="203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72F6E01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타겟유저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9C00EB" w14:textId="33FE486C" w:rsidR="00160A19" w:rsidRPr="00F41B7B" w:rsidRDefault="00160A19" w:rsidP="000B70D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퍼즐+생각하는 게임을 좋아하는 사람들</w:t>
            </w:r>
          </w:p>
        </w:tc>
        <w:tc>
          <w:tcPr>
            <w:tcW w:w="4328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009ED48F" w14:textId="77777777" w:rsidR="00160A19" w:rsidRPr="00F41B7B" w:rsidRDefault="00160A19" w:rsidP="00F41B7B">
            <w:pPr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60A19" w:rsidRPr="00F41B7B" w14:paraId="750F88EA" w14:textId="684D2CEA" w:rsidTr="002B4F22">
        <w:trPr>
          <w:trHeight w:val="1133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2E6611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차별점</w:t>
            </w:r>
          </w:p>
        </w:tc>
        <w:tc>
          <w:tcPr>
            <w:tcW w:w="4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0E779C" w14:textId="602EA100" w:rsidR="00160A19" w:rsidRPr="00F41B7B" w:rsidRDefault="00160A19" w:rsidP="000B70D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메트로배니아의</w:t>
            </w:r>
            <w:proofErr w:type="spellEnd"/>
            <w:r w:rsidRPr="00F41B7B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="0060255A" w:rsidRPr="00F41B7B">
              <w:rPr>
                <w:rFonts w:cs="굴림" w:hint="eastAsia"/>
                <w:color w:val="000000"/>
                <w:kern w:val="0"/>
                <w:szCs w:val="20"/>
              </w:rPr>
              <w:t>이동이 되는</w:t>
            </w: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 xml:space="preserve"> 발판과 요소들을 유저가 직접생성</w:t>
            </w:r>
          </w:p>
        </w:tc>
        <w:tc>
          <w:tcPr>
            <w:tcW w:w="432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3C10B56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60A19" w:rsidRPr="00F41B7B" w14:paraId="6506B766" w14:textId="4FDCD0FC" w:rsidTr="002B4F22">
        <w:trPr>
          <w:trHeight w:val="203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0472EA" w14:textId="77777777" w:rsidR="00160A19" w:rsidRPr="00F41B7B" w:rsidRDefault="00160A19" w:rsidP="00F41B7B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의도</w:t>
            </w:r>
          </w:p>
        </w:tc>
        <w:tc>
          <w:tcPr>
            <w:tcW w:w="8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A3F5E" w14:textId="7FF5DDBD" w:rsidR="00160A19" w:rsidRPr="00F41B7B" w:rsidRDefault="00160A19" w:rsidP="000B70D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유저에게 마음대로 생성 하는 재미와 직접 설계한 요소들이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br/>
              <w:t xml:space="preserve">사용을 </w:t>
            </w: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성공했을 때에 오는 성취감을 주기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F41B7B">
              <w:rPr>
                <w:rFonts w:cs="굴림" w:hint="eastAsia"/>
                <w:color w:val="000000"/>
                <w:kern w:val="0"/>
                <w:szCs w:val="20"/>
              </w:rPr>
              <w:t>위해</w:t>
            </w:r>
          </w:p>
        </w:tc>
      </w:tr>
    </w:tbl>
    <w:p w14:paraId="6FDCC982" w14:textId="77777777" w:rsidR="006B71DF" w:rsidRDefault="006B71DF" w:rsidP="00AE47D7">
      <w:pPr>
        <w:pStyle w:val="a0"/>
        <w:numPr>
          <w:ilvl w:val="0"/>
          <w:numId w:val="0"/>
        </w:numPr>
      </w:pPr>
    </w:p>
    <w:p w14:paraId="26AFFD6E" w14:textId="77777777" w:rsidR="00173783" w:rsidRDefault="00173783" w:rsidP="00AE47D7">
      <w:pPr>
        <w:pStyle w:val="a0"/>
        <w:numPr>
          <w:ilvl w:val="0"/>
          <w:numId w:val="0"/>
        </w:numPr>
      </w:pPr>
    </w:p>
    <w:p w14:paraId="012EB94F" w14:textId="1F37A950" w:rsidR="00670AC9" w:rsidRDefault="00534D69" w:rsidP="00866C2A">
      <w:pPr>
        <w:pStyle w:val="a3"/>
        <w:pBdr>
          <w:bottom w:val="single" w:sz="6" w:space="0" w:color="auto"/>
        </w:pBdr>
        <w:ind w:leftChars="213" w:left="426" w:firstLine="0"/>
        <w:outlineLvl w:val="1"/>
      </w:pPr>
      <w:r>
        <w:rPr>
          <w:rFonts w:hint="eastAsia"/>
        </w:rPr>
        <w:t xml:space="preserve"> </w:t>
      </w:r>
      <w:bookmarkStart w:id="9" w:name="_Toc24982777"/>
      <w:bookmarkStart w:id="10" w:name="_Toc25064544"/>
      <w:r w:rsidR="00AE47D7">
        <w:rPr>
          <w:rFonts w:hint="eastAsia"/>
        </w:rPr>
        <w:t>차별</w:t>
      </w:r>
      <w:r w:rsidR="009B4C0A">
        <w:rPr>
          <w:rFonts w:hint="eastAsia"/>
        </w:rPr>
        <w:t>점</w:t>
      </w:r>
      <w:bookmarkEnd w:id="9"/>
      <w:bookmarkEnd w:id="10"/>
    </w:p>
    <w:p w14:paraId="697479AB" w14:textId="77777777" w:rsidR="00A64B77" w:rsidRPr="009B4C0A" w:rsidRDefault="00A64B77" w:rsidP="00A64B77"/>
    <w:tbl>
      <w:tblPr>
        <w:tblW w:w="1003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985"/>
        <w:gridCol w:w="4394"/>
        <w:gridCol w:w="2977"/>
      </w:tblGrid>
      <w:tr w:rsidR="006B71DF" w:rsidRPr="006B71DF" w14:paraId="54D92018" w14:textId="77777777" w:rsidTr="00A30E1D">
        <w:trPr>
          <w:trHeight w:val="387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A94E1F" w14:textId="77777777" w:rsidR="00FD0876" w:rsidRPr="006B71DF" w:rsidRDefault="006B71DF" w:rsidP="006B71DF">
            <w:pPr>
              <w:jc w:val="center"/>
              <w:rPr>
                <w:color w:val="FFFFFF" w:themeColor="background1"/>
              </w:rPr>
            </w:pPr>
            <w:r w:rsidRPr="006B71DF">
              <w:rPr>
                <w:color w:val="FFFFFF" w:themeColor="background1"/>
              </w:rPr>
              <w:t>항목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26CD4F" w14:textId="77777777" w:rsidR="00FD0876" w:rsidRPr="006B71DF" w:rsidRDefault="006B71DF" w:rsidP="006B71DF">
            <w:pPr>
              <w:jc w:val="center"/>
              <w:rPr>
                <w:color w:val="FFFFFF" w:themeColor="background1"/>
              </w:rPr>
            </w:pPr>
            <w:r w:rsidRPr="006B71DF">
              <w:rPr>
                <w:color w:val="FFFFFF" w:themeColor="background1"/>
              </w:rPr>
              <w:t>이동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9F2590" w14:textId="77777777" w:rsidR="00FD0876" w:rsidRPr="006B71DF" w:rsidRDefault="006B71DF" w:rsidP="006B71DF">
            <w:pPr>
              <w:jc w:val="center"/>
              <w:rPr>
                <w:color w:val="FFFFFF" w:themeColor="background1"/>
              </w:rPr>
            </w:pPr>
            <w:r w:rsidRPr="006B71DF">
              <w:rPr>
                <w:color w:val="FFFFFF" w:themeColor="background1"/>
              </w:rPr>
              <w:t>파밍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710BA8" w14:textId="0DE1F6DF" w:rsidR="00FD0876" w:rsidRPr="006B71DF" w:rsidRDefault="006B71DF" w:rsidP="006B71DF">
            <w:pPr>
              <w:jc w:val="center"/>
              <w:rPr>
                <w:color w:val="FFFFFF" w:themeColor="background1"/>
              </w:rPr>
            </w:pPr>
            <w:r w:rsidRPr="006B71DF">
              <w:rPr>
                <w:b/>
                <w:bCs/>
                <w:color w:val="FFFFFF" w:themeColor="background1"/>
              </w:rPr>
              <w:t>전투</w:t>
            </w:r>
          </w:p>
        </w:tc>
      </w:tr>
      <w:tr w:rsidR="006B71DF" w:rsidRPr="006B71DF" w14:paraId="62F7A1B5" w14:textId="77777777" w:rsidTr="006D7EE6">
        <w:trPr>
          <w:trHeight w:val="754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8B1206C" w14:textId="77777777" w:rsidR="00FD0876" w:rsidRPr="006B71DF" w:rsidRDefault="006B71DF" w:rsidP="006B71DF">
            <w:r w:rsidRPr="006B71DF">
              <w:t>기존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E3591B2" w14:textId="47869C6F" w:rsidR="00FD0876" w:rsidRPr="006B71DF" w:rsidRDefault="006B71DF" w:rsidP="00A30E1D">
            <w:pPr>
              <w:jc w:val="left"/>
            </w:pPr>
            <w:r w:rsidRPr="006B71DF">
              <w:t>맵에</w:t>
            </w:r>
            <w:r w:rsidR="00A30E1D">
              <w:rPr>
                <w:rFonts w:hint="eastAsia"/>
              </w:rPr>
              <w:t xml:space="preserve"> 배치된 </w:t>
            </w:r>
            <w:r w:rsidR="00A30E1D">
              <w:br/>
            </w:r>
            <w:r w:rsidRPr="006B71DF">
              <w:t xml:space="preserve">요소들을 통해 </w:t>
            </w:r>
            <w:r w:rsidR="00A30E1D">
              <w:rPr>
                <w:rFonts w:hint="eastAsia"/>
              </w:rPr>
              <w:br/>
            </w:r>
            <w:r w:rsidRPr="006B71DF">
              <w:t>이동한다</w:t>
            </w:r>
            <w:r w:rsidRPr="006B71DF">
              <w:rPr>
                <w:rFonts w:hint="eastAsia"/>
              </w:rPr>
              <w:t>.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82337EC" w14:textId="36AA41BF" w:rsidR="00FD0876" w:rsidRPr="006B71DF" w:rsidRDefault="006B71DF" w:rsidP="00A30E1D">
            <w:pPr>
              <w:jc w:val="left"/>
            </w:pPr>
            <w:r w:rsidRPr="006B71DF">
              <w:t xml:space="preserve">기존 이동보다 높은 난이도의 구성이 </w:t>
            </w:r>
            <w:r w:rsidR="00A30E1D">
              <w:rPr>
                <w:rFonts w:hint="eastAsia"/>
              </w:rPr>
              <w:br/>
            </w:r>
            <w:r w:rsidRPr="006B71DF">
              <w:t>되어있는</w:t>
            </w:r>
            <w:r w:rsidR="00A30E1D">
              <w:rPr>
                <w:rFonts w:hint="eastAsia"/>
              </w:rPr>
              <w:t xml:space="preserve"> </w:t>
            </w:r>
            <w:r w:rsidRPr="006B71DF">
              <w:t>장소를 유저의 컨트롤로 극복하여 획득한다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A2545E7" w14:textId="29DC0A11" w:rsidR="00FD0876" w:rsidRPr="006B71DF" w:rsidRDefault="006B71DF" w:rsidP="00A30E1D">
            <w:pPr>
              <w:jc w:val="left"/>
            </w:pPr>
            <w:r w:rsidRPr="006B71DF">
              <w:t xml:space="preserve">캐릭터가 직접적으로 </w:t>
            </w:r>
            <w:r w:rsidR="00A30E1D">
              <w:rPr>
                <w:rFonts w:hint="eastAsia"/>
              </w:rPr>
              <w:br/>
            </w:r>
            <w:r w:rsidRPr="006B71DF">
              <w:t>몬스터를</w:t>
            </w:r>
            <w:r w:rsidRPr="006B71DF">
              <w:rPr>
                <w:rFonts w:hint="eastAsia"/>
              </w:rPr>
              <w:t xml:space="preserve"> 공격한다</w:t>
            </w:r>
          </w:p>
        </w:tc>
      </w:tr>
      <w:tr w:rsidR="006B71DF" w:rsidRPr="006B71DF" w14:paraId="27D51074" w14:textId="77777777" w:rsidTr="006D7EE6">
        <w:trPr>
          <w:trHeight w:val="856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1038115" w14:textId="77777777" w:rsidR="00FD0876" w:rsidRPr="006B71DF" w:rsidRDefault="006B71DF" w:rsidP="006B71DF">
            <w:r w:rsidRPr="006B71DF">
              <w:t>변경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E7BE4CA" w14:textId="77777777" w:rsidR="00FD0876" w:rsidRPr="006B71DF" w:rsidRDefault="006B71DF" w:rsidP="00A30E1D">
            <w:pPr>
              <w:jc w:val="left"/>
            </w:pPr>
            <w:r w:rsidRPr="006B71DF">
              <w:t>발판</w:t>
            </w:r>
            <w:r w:rsidRPr="006B71DF">
              <w:rPr>
                <w:rFonts w:hint="eastAsia"/>
              </w:rPr>
              <w:t>,</w:t>
            </w:r>
            <w:r w:rsidRPr="006B71DF">
              <w:t xml:space="preserve">요소들을 </w:t>
            </w:r>
            <w:r w:rsidRPr="001332B5">
              <w:rPr>
                <w:b/>
                <w:bCs/>
                <w:color w:val="0070C0"/>
              </w:rPr>
              <w:t>맵에</w:t>
            </w:r>
            <w:r w:rsidRPr="001332B5">
              <w:rPr>
                <w:rFonts w:hint="eastAsia"/>
                <w:b/>
                <w:bCs/>
                <w:color w:val="0070C0"/>
              </w:rPr>
              <w:t xml:space="preserve"> 생성하여 이동</w:t>
            </w:r>
            <w:r w:rsidRPr="006B71DF">
              <w:t>한다</w:t>
            </w:r>
            <w:r w:rsidRPr="006B71DF">
              <w:rPr>
                <w:rFonts w:hint="eastAsia"/>
              </w:rPr>
              <w:t>.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204CAE9" w14:textId="77777777" w:rsidR="00FD0876" w:rsidRPr="006B71DF" w:rsidRDefault="006B71DF" w:rsidP="00A30E1D">
            <w:pPr>
              <w:jc w:val="left"/>
            </w:pPr>
            <w:r w:rsidRPr="006B71DF">
              <w:t xml:space="preserve">제약사항으로 만들어져 있는 구조물과 </w:t>
            </w:r>
            <w:r w:rsidRPr="006B71DF">
              <w:rPr>
                <w:rFonts w:hint="eastAsia"/>
              </w:rPr>
              <w:br/>
            </w:r>
            <w:r w:rsidRPr="006B71DF">
              <w:t xml:space="preserve">캐릭터가 생성할 수 있는 요소들의 관계를 </w:t>
            </w:r>
            <w:r w:rsidRPr="006B71DF">
              <w:rPr>
                <w:rFonts w:hint="eastAsia"/>
              </w:rPr>
              <w:br/>
            </w:r>
            <w:r w:rsidRPr="006B71DF">
              <w:t xml:space="preserve">생각하며 배치하여 </w:t>
            </w:r>
            <w:r w:rsidRPr="001332B5">
              <w:rPr>
                <w:b/>
                <w:bCs/>
                <w:color w:val="0070C0"/>
              </w:rPr>
              <w:t>퍼즐적 요소를 풀어 극복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CE928F5" w14:textId="0DB3DF78" w:rsidR="00FD0876" w:rsidRPr="006B71DF" w:rsidRDefault="006B71DF" w:rsidP="00A30E1D">
            <w:pPr>
              <w:jc w:val="left"/>
            </w:pPr>
            <w:r w:rsidRPr="001332B5">
              <w:rPr>
                <w:b/>
                <w:bCs/>
                <w:color w:val="0070C0"/>
              </w:rPr>
              <w:t xml:space="preserve">함정요소를 활용하여 </w:t>
            </w:r>
            <w:r w:rsidR="00A30E1D" w:rsidRPr="001332B5">
              <w:rPr>
                <w:rFonts w:hint="eastAsia"/>
                <w:b/>
                <w:bCs/>
                <w:color w:val="0070C0"/>
              </w:rPr>
              <w:br/>
            </w:r>
            <w:r w:rsidRPr="001332B5">
              <w:rPr>
                <w:b/>
                <w:bCs/>
                <w:color w:val="0070C0"/>
              </w:rPr>
              <w:t>몬스터를</w:t>
            </w:r>
            <w:r w:rsidRPr="001332B5">
              <w:rPr>
                <w:rFonts w:hint="eastAsia"/>
                <w:b/>
                <w:bCs/>
                <w:color w:val="0070C0"/>
              </w:rPr>
              <w:t xml:space="preserve"> 공격</w:t>
            </w:r>
            <w:r w:rsidRPr="006B71DF">
              <w:t>한다</w:t>
            </w:r>
            <w:r w:rsidRPr="006B71DF">
              <w:rPr>
                <w:rFonts w:hint="eastAsia"/>
              </w:rPr>
              <w:t>.</w:t>
            </w:r>
          </w:p>
        </w:tc>
      </w:tr>
      <w:tr w:rsidR="006B71DF" w:rsidRPr="006B71DF" w14:paraId="49F54F74" w14:textId="77777777" w:rsidTr="006D7EE6">
        <w:trPr>
          <w:trHeight w:val="648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3E4F6A0" w14:textId="77777777" w:rsidR="00FD0876" w:rsidRPr="006B71DF" w:rsidRDefault="006B71DF" w:rsidP="006B71DF">
            <w:r w:rsidRPr="006B71DF">
              <w:t>경헝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D632B6" w14:textId="7D956164" w:rsidR="00FD0876" w:rsidRPr="006B71DF" w:rsidRDefault="006B71DF" w:rsidP="00A30E1D">
            <w:pPr>
              <w:jc w:val="left"/>
            </w:pPr>
            <w:r w:rsidRPr="006B71DF">
              <w:t>캐릭터가</w:t>
            </w:r>
            <w:r w:rsidR="00A30E1D">
              <w:rPr>
                <w:rFonts w:hint="eastAsia"/>
              </w:rPr>
              <w:t xml:space="preserve"> </w:t>
            </w:r>
            <w:r w:rsidRPr="006B71DF">
              <w:t>가지고 있는 요소를 맵에</w:t>
            </w:r>
            <w:r w:rsidRPr="006B71DF">
              <w:rPr>
                <w:rFonts w:hint="eastAsia"/>
              </w:rPr>
              <w:t xml:space="preserve"> 배치하여 이동을 한다.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164611C" w14:textId="77777777" w:rsidR="00FD0876" w:rsidRPr="006B71DF" w:rsidRDefault="006B71DF" w:rsidP="00A30E1D">
            <w:pPr>
              <w:jc w:val="left"/>
            </w:pPr>
            <w:r w:rsidRPr="006B71DF">
              <w:t>맵에</w:t>
            </w:r>
            <w:r w:rsidRPr="006B71DF">
              <w:rPr>
                <w:rFonts w:hint="eastAsia"/>
              </w:rPr>
              <w:t xml:space="preserve"> 배치된 구조물을 활용 할 방법을 생각한 뒤에 퍼즐을 풀어 능력을 획득한다.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2EE45B7" w14:textId="122F7823" w:rsidR="00FD0876" w:rsidRPr="006B71DF" w:rsidRDefault="006B71DF" w:rsidP="00A30E1D">
            <w:pPr>
              <w:jc w:val="left"/>
            </w:pPr>
            <w:r w:rsidRPr="006B71DF">
              <w:t>몬스터의</w:t>
            </w:r>
            <w:r w:rsidRPr="006B71DF">
              <w:rPr>
                <w:rFonts w:hint="eastAsia"/>
              </w:rPr>
              <w:t xml:space="preserve"> 위치를 유저가 </w:t>
            </w:r>
            <w:r w:rsidR="00A30E1D">
              <w:br/>
            </w:r>
            <w:r w:rsidRPr="006B71DF">
              <w:rPr>
                <w:rFonts w:hint="eastAsia"/>
              </w:rPr>
              <w:t>유도하거나 요소를</w:t>
            </w:r>
            <w:r w:rsidR="00A30E1D">
              <w:rPr>
                <w:rFonts w:hint="eastAsia"/>
              </w:rPr>
              <w:t xml:space="preserve"> </w:t>
            </w:r>
            <w:r w:rsidRPr="006B71DF">
              <w:t>생성하여 이동에 제약을 주어 함정을 통해 공격한다</w:t>
            </w:r>
            <w:r w:rsidRPr="006B71DF">
              <w:rPr>
                <w:rFonts w:hint="eastAsia"/>
              </w:rPr>
              <w:t>.</w:t>
            </w:r>
          </w:p>
        </w:tc>
      </w:tr>
      <w:tr w:rsidR="006B71DF" w:rsidRPr="006B71DF" w14:paraId="650DD9B7" w14:textId="77777777" w:rsidTr="006D7EE6">
        <w:trPr>
          <w:trHeight w:val="648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2F5E40A" w14:textId="77777777" w:rsidR="00FD0876" w:rsidRPr="006B71DF" w:rsidRDefault="006B71DF" w:rsidP="006B71DF">
            <w:r w:rsidRPr="006B71DF">
              <w:t>의도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E3A37BE" w14:textId="671FCC6E" w:rsidR="00FD0876" w:rsidRPr="006B71DF" w:rsidRDefault="00FD0876" w:rsidP="00A30E1D">
            <w:pPr>
              <w:jc w:val="left"/>
            </w:pPr>
            <w:r w:rsidRPr="006B71DF">
              <w:t xml:space="preserve">이동이 </w:t>
            </w:r>
            <w:r w:rsidR="00A30E1D" w:rsidRPr="001332B5">
              <w:rPr>
                <w:rFonts w:hint="eastAsia"/>
                <w:b/>
                <w:color w:val="0070C0"/>
              </w:rPr>
              <w:t xml:space="preserve">플레이의 </w:t>
            </w:r>
            <w:r w:rsidR="00670AC9" w:rsidRPr="001332B5">
              <w:rPr>
                <w:rFonts w:hint="eastAsia"/>
                <w:b/>
                <w:color w:val="0070C0"/>
              </w:rPr>
              <w:t xml:space="preserve">중요 </w:t>
            </w:r>
            <w:r w:rsidR="00A30E1D" w:rsidRPr="001332B5">
              <w:rPr>
                <w:rFonts w:hint="eastAsia"/>
                <w:b/>
                <w:color w:val="0070C0"/>
              </w:rPr>
              <w:t xml:space="preserve">요소이기 </w:t>
            </w:r>
            <w:r w:rsidR="00670AC9" w:rsidRPr="001332B5">
              <w:rPr>
                <w:b/>
                <w:color w:val="0070C0"/>
              </w:rPr>
              <w:br/>
            </w:r>
            <w:r w:rsidR="0060255A" w:rsidRPr="001332B5">
              <w:rPr>
                <w:rFonts w:hint="eastAsia"/>
                <w:b/>
                <w:color w:val="0070C0"/>
              </w:rPr>
              <w:t>때문에</w:t>
            </w:r>
            <w:r w:rsidR="00670AC9" w:rsidRPr="001332B5">
              <w:rPr>
                <w:rFonts w:hint="eastAsia"/>
                <w:b/>
                <w:color w:val="0070C0"/>
              </w:rPr>
              <w:t xml:space="preserve"> </w:t>
            </w:r>
            <w:r w:rsidR="00A30E1D" w:rsidRPr="001332B5">
              <w:rPr>
                <w:rFonts w:hint="eastAsia"/>
                <w:b/>
                <w:color w:val="0070C0"/>
              </w:rPr>
              <w:t>재</w:t>
            </w:r>
            <w:r w:rsidRPr="001332B5">
              <w:rPr>
                <w:b/>
                <w:color w:val="0070C0"/>
              </w:rPr>
              <w:t>미</w:t>
            </w:r>
            <w:r w:rsidRPr="006B71DF">
              <w:t xml:space="preserve">를 </w:t>
            </w:r>
            <w:r w:rsidR="00670AC9">
              <w:rPr>
                <w:rFonts w:hint="eastAsia"/>
              </w:rPr>
              <w:br/>
            </w:r>
            <w:r w:rsidRPr="006B71DF">
              <w:t xml:space="preserve">주는 요소가 </w:t>
            </w:r>
            <w:r w:rsidR="00670AC9">
              <w:rPr>
                <w:rFonts w:hint="eastAsia"/>
              </w:rPr>
              <w:br/>
            </w:r>
            <w:r w:rsidRPr="006B71DF">
              <w:t>필요하여 추가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A791AE9" w14:textId="7110C5CD" w:rsidR="00FD0876" w:rsidRPr="006B71DF" w:rsidRDefault="00FD0876" w:rsidP="00A30E1D">
            <w:pPr>
              <w:jc w:val="left"/>
            </w:pPr>
            <w:r w:rsidRPr="006B71DF">
              <w:t>피지컬적인</w:t>
            </w:r>
            <w:r w:rsidRPr="006B71DF">
              <w:rPr>
                <w:rFonts w:hint="eastAsia"/>
              </w:rPr>
              <w:t xml:space="preserve"> 부분을 생각을 통한 배치로 대체하여 </w:t>
            </w:r>
            <w:r w:rsidRPr="001332B5">
              <w:rPr>
                <w:b/>
                <w:bCs/>
                <w:color w:val="0070C0"/>
              </w:rPr>
              <w:t>퍼즐적 요소를 강조</w:t>
            </w:r>
            <w:r w:rsidRPr="006B71DF">
              <w:t>한다</w:t>
            </w:r>
            <w:r w:rsidRPr="006B71DF">
              <w:rPr>
                <w:rFonts w:hint="eastAsia"/>
              </w:rPr>
              <w:t>.</w:t>
            </w:r>
          </w:p>
          <w:p w14:paraId="430A40E6" w14:textId="77777777" w:rsidR="00FD0876" w:rsidRPr="006B71DF" w:rsidRDefault="00FD0876" w:rsidP="00A30E1D">
            <w:pPr>
              <w:jc w:val="left"/>
            </w:pPr>
            <w:r w:rsidRPr="001332B5">
              <w:rPr>
                <w:b/>
                <w:bCs/>
                <w:color w:val="0070C0"/>
              </w:rPr>
              <w:t>실패에 대한 경험 또한 유저에게 도전욕구</w:t>
            </w:r>
            <w:r w:rsidRPr="006B71DF">
              <w:t xml:space="preserve">가 </w:t>
            </w:r>
            <w:r w:rsidRPr="006B71DF">
              <w:rPr>
                <w:rFonts w:hint="eastAsia"/>
              </w:rPr>
              <w:br/>
            </w:r>
            <w:r w:rsidRPr="006B71DF">
              <w:t>되게 하는 재미로 사용 될 것이라고 생각</w:t>
            </w:r>
            <w:r w:rsidRPr="006B71DF">
              <w:rPr>
                <w:rFonts w:hint="eastAsia"/>
              </w:rPr>
              <w:t>.</w:t>
            </w:r>
          </w:p>
          <w:p w14:paraId="75D25F08" w14:textId="72C3C80E" w:rsidR="00FD0876" w:rsidRPr="006B71DF" w:rsidRDefault="00FD0876" w:rsidP="001332B5">
            <w:pPr>
              <w:jc w:val="left"/>
            </w:pPr>
            <w:r w:rsidRPr="006B71DF">
              <w:t>퍼즐</w:t>
            </w:r>
            <w:r w:rsidR="00670AC9">
              <w:rPr>
                <w:rFonts w:hint="eastAsia"/>
              </w:rPr>
              <w:t>의 푸는 방식을 다양하게</w:t>
            </w:r>
            <w:r w:rsidR="001332B5">
              <w:rPr>
                <w:rFonts w:hint="eastAsia"/>
              </w:rPr>
              <w:t xml:space="preserve"> 구성하여</w:t>
            </w:r>
            <w:r w:rsidR="001332B5">
              <w:br/>
            </w:r>
            <w:r w:rsidRPr="001332B5">
              <w:rPr>
                <w:b/>
                <w:bCs/>
                <w:color w:val="0070C0"/>
              </w:rPr>
              <w:t>다른</w:t>
            </w:r>
            <w:r w:rsidR="001332B5">
              <w:rPr>
                <w:rFonts w:hint="eastAsia"/>
                <w:b/>
                <w:bCs/>
                <w:color w:val="0070C0"/>
              </w:rPr>
              <w:t xml:space="preserve"> </w:t>
            </w:r>
            <w:r w:rsidRPr="001332B5">
              <w:rPr>
                <w:b/>
                <w:bCs/>
                <w:color w:val="0070C0"/>
              </w:rPr>
              <w:t>방식으로 해결했을 때에 오는 재미</w:t>
            </w:r>
            <w:r w:rsidRPr="001332B5">
              <w:rPr>
                <w:color w:val="0070C0"/>
              </w:rPr>
              <w:t xml:space="preserve">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294B835" w14:textId="77777777" w:rsidR="00FD0876" w:rsidRPr="006B71DF" w:rsidRDefault="00FD0876" w:rsidP="00A30E1D">
            <w:pPr>
              <w:jc w:val="left"/>
            </w:pPr>
            <w:r w:rsidRPr="006B71DF">
              <w:t>캐릭터의 직접공격 공격방식은 액션장르 방식</w:t>
            </w:r>
          </w:p>
          <w:p w14:paraId="3E6B9E4C" w14:textId="77777777" w:rsidR="00FD0876" w:rsidRPr="006B71DF" w:rsidRDefault="00FD0876" w:rsidP="00A30E1D">
            <w:pPr>
              <w:jc w:val="left"/>
            </w:pPr>
            <w:r w:rsidRPr="001E73A4">
              <w:rPr>
                <w:b/>
                <w:bCs/>
                <w:color w:val="0070C0"/>
              </w:rPr>
              <w:t>퍼즐장르를 활용한 전투 방식</w:t>
            </w:r>
            <w:r w:rsidRPr="006B71DF">
              <w:t>을 사용하여 퍼즐장르의 특징을 살리면서 전투를 하게 구성</w:t>
            </w:r>
          </w:p>
          <w:p w14:paraId="41A4A9AB" w14:textId="77777777" w:rsidR="00FD0876" w:rsidRPr="006B71DF" w:rsidRDefault="00FD0876" w:rsidP="00A30E1D">
            <w:pPr>
              <w:jc w:val="left"/>
            </w:pPr>
            <w:r w:rsidRPr="001E73A4">
              <w:rPr>
                <w:b/>
                <w:bCs/>
                <w:color w:val="0070C0"/>
              </w:rPr>
              <w:t>유저의 경험이 혼동되지 않게 하기 위해 바뀜</w:t>
            </w:r>
          </w:p>
        </w:tc>
      </w:tr>
    </w:tbl>
    <w:p w14:paraId="11768FB3" w14:textId="77777777" w:rsidR="00194B5F" w:rsidRDefault="00194B5F" w:rsidP="00173783">
      <w:pPr>
        <w:pStyle w:val="a0"/>
        <w:numPr>
          <w:ilvl w:val="0"/>
          <w:numId w:val="0"/>
        </w:numPr>
      </w:pPr>
    </w:p>
    <w:p w14:paraId="646592C5" w14:textId="60B4E494" w:rsidR="008E00B3" w:rsidRDefault="000D7001" w:rsidP="00085A54">
      <w:pPr>
        <w:pStyle w:val="a1"/>
        <w:ind w:left="426" w:hanging="426"/>
        <w:jc w:val="left"/>
        <w:rPr>
          <w:rFonts w:hint="eastAsia"/>
        </w:rPr>
      </w:pPr>
      <w:bookmarkStart w:id="11" w:name="_Toc24982778"/>
      <w:bookmarkStart w:id="12" w:name="_Toc25064545"/>
      <w:r w:rsidRPr="007C5320">
        <w:rPr>
          <w:rFonts w:hint="eastAsia"/>
        </w:rPr>
        <w:lastRenderedPageBreak/>
        <w:t>게임</w:t>
      </w:r>
      <w:r w:rsidRPr="00173783">
        <w:rPr>
          <w:rFonts w:hint="eastAsia"/>
        </w:rPr>
        <w:t xml:space="preserve"> 요소</w:t>
      </w:r>
      <w:bookmarkEnd w:id="11"/>
      <w:bookmarkEnd w:id="12"/>
    </w:p>
    <w:p w14:paraId="726B2CC1" w14:textId="77777777" w:rsidR="00F30752" w:rsidRPr="00F30752" w:rsidRDefault="00F30752" w:rsidP="00F30752">
      <w:pPr>
        <w:pStyle w:val="a9"/>
        <w:keepNext/>
        <w:numPr>
          <w:ilvl w:val="0"/>
          <w:numId w:val="1"/>
        </w:numPr>
        <w:tabs>
          <w:tab w:val="left" w:pos="426"/>
        </w:tabs>
        <w:ind w:leftChars="0"/>
        <w:outlineLvl w:val="0"/>
        <w:rPr>
          <w:rFonts w:hint="eastAsia"/>
          <w:b/>
          <w:vanish/>
          <w:sz w:val="28"/>
          <w:szCs w:val="28"/>
        </w:rPr>
      </w:pPr>
      <w:bookmarkStart w:id="13" w:name="_Toc25063953"/>
      <w:bookmarkStart w:id="14" w:name="_Toc25064507"/>
      <w:bookmarkStart w:id="15" w:name="_Toc25064546"/>
      <w:bookmarkEnd w:id="13"/>
      <w:bookmarkEnd w:id="14"/>
      <w:bookmarkEnd w:id="15"/>
    </w:p>
    <w:p w14:paraId="12831DDE" w14:textId="3C1BAE37" w:rsidR="00D45C29" w:rsidRDefault="00D45C29" w:rsidP="006C3FBB">
      <w:pPr>
        <w:pStyle w:val="a3"/>
        <w:ind w:left="786"/>
        <w:outlineLvl w:val="1"/>
        <w:rPr>
          <w:rFonts w:hint="eastAsia"/>
        </w:rPr>
      </w:pPr>
      <w:r>
        <w:rPr>
          <w:rFonts w:hint="eastAsia"/>
        </w:rPr>
        <w:t xml:space="preserve"> </w:t>
      </w:r>
      <w:bookmarkStart w:id="16" w:name="_Toc25064547"/>
      <w:r>
        <w:rPr>
          <w:rFonts w:hint="eastAsia"/>
        </w:rPr>
        <w:t>캐릭터(PC)</w:t>
      </w:r>
      <w:r w:rsidR="00F30752">
        <w:rPr>
          <w:rFonts w:hint="eastAsia"/>
        </w:rPr>
        <w:t xml:space="preserve"> 스킬</w:t>
      </w:r>
      <w:bookmarkEnd w:id="16"/>
    </w:p>
    <w:p w14:paraId="525CBC80" w14:textId="77777777" w:rsidR="00D45C29" w:rsidRDefault="00D45C29" w:rsidP="00D45C29">
      <w:pPr>
        <w:rPr>
          <w:rFonts w:hint="eastAsia"/>
        </w:rPr>
      </w:pPr>
    </w:p>
    <w:tbl>
      <w:tblPr>
        <w:tblpPr w:leftFromText="142" w:rightFromText="142" w:vertAnchor="text" w:horzAnchor="margin" w:tblpY="208"/>
        <w:tblW w:w="578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00"/>
        <w:gridCol w:w="4483"/>
      </w:tblGrid>
      <w:tr w:rsidR="00833FC0" w:rsidRPr="006D7EE6" w14:paraId="4D6BFD36" w14:textId="77777777" w:rsidTr="00430020">
        <w:trPr>
          <w:trHeight w:val="27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A644D3" w14:textId="77777777" w:rsidR="00833FC0" w:rsidRPr="006D7EE6" w:rsidRDefault="00833FC0" w:rsidP="00833FC0">
            <w:pPr>
              <w:jc w:val="center"/>
              <w:rPr>
                <w:color w:val="FFFFFF" w:themeColor="background1"/>
              </w:rPr>
            </w:pPr>
            <w:r w:rsidRPr="006D7EE6">
              <w:rPr>
                <w:color w:val="FFFFFF" w:themeColor="background1"/>
              </w:rPr>
              <w:t>스킬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2AB370F" w14:textId="77777777" w:rsidR="00833FC0" w:rsidRPr="006D7EE6" w:rsidRDefault="00833FC0" w:rsidP="00833FC0">
            <w:pPr>
              <w:jc w:val="center"/>
              <w:rPr>
                <w:color w:val="FFFFFF" w:themeColor="background1"/>
              </w:rPr>
            </w:pPr>
            <w:r w:rsidRPr="006D7EE6">
              <w:rPr>
                <w:bCs/>
                <w:color w:val="FFFFFF" w:themeColor="background1"/>
              </w:rPr>
              <w:t>설                            명</w:t>
            </w:r>
          </w:p>
        </w:tc>
      </w:tr>
      <w:tr w:rsidR="00833FC0" w:rsidRPr="006D7EE6" w14:paraId="0250F299" w14:textId="77777777" w:rsidTr="00430020">
        <w:trPr>
          <w:trHeight w:val="27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2DDD463" w14:textId="77777777" w:rsidR="00833FC0" w:rsidRPr="00F30752" w:rsidRDefault="00833FC0" w:rsidP="00833FC0">
            <w:pPr>
              <w:rPr>
                <w:color w:val="000000" w:themeColor="text1"/>
              </w:rPr>
            </w:pPr>
            <w:r w:rsidRPr="00F30752">
              <w:rPr>
                <w:rFonts w:hAnsi="Arial" w:cs="Arial"/>
                <w:bCs/>
                <w:color w:val="000000" w:themeColor="text1"/>
                <w:kern w:val="24"/>
              </w:rPr>
              <w:t>점프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329B6A6" w14:textId="77777777" w:rsidR="00833FC0" w:rsidRPr="006D7EE6" w:rsidRDefault="00833FC0" w:rsidP="00833FC0">
            <w:r w:rsidRPr="006D7EE6">
              <w:rPr>
                <w:rFonts w:hint="eastAsia"/>
              </w:rPr>
              <w:t>-</w:t>
            </w:r>
            <w:r>
              <w:rPr>
                <w:rFonts w:hint="eastAsia"/>
              </w:rPr>
              <w:t>캐릭터가 위쪽으로 점프한다.</w:t>
            </w:r>
          </w:p>
        </w:tc>
      </w:tr>
      <w:tr w:rsidR="00833FC0" w:rsidRPr="006D7EE6" w14:paraId="79580AF9" w14:textId="77777777" w:rsidTr="00430020">
        <w:trPr>
          <w:trHeight w:val="27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778775" w14:textId="77777777" w:rsidR="00833FC0" w:rsidRPr="006D7EE6" w:rsidRDefault="00833FC0" w:rsidP="00833FC0">
            <w:r>
              <w:rPr>
                <w:rFonts w:hAnsi="Arial" w:cs="Arial"/>
                <w:color w:val="000000" w:themeColor="dark1"/>
                <w:kern w:val="24"/>
              </w:rPr>
              <w:t>들기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2949654" w14:textId="4A097998" w:rsidR="00833FC0" w:rsidRPr="006D7EE6" w:rsidRDefault="00833FC0" w:rsidP="00E77B1D">
            <w:r w:rsidRPr="006D7EE6">
              <w:rPr>
                <w:rFonts w:hint="eastAsia"/>
              </w:rPr>
              <w:t>-</w:t>
            </w:r>
            <w:r>
              <w:rPr>
                <w:rFonts w:hint="eastAsia"/>
                <w:bCs/>
              </w:rPr>
              <w:t>들기가 가능한 특정오브젝트를 캐릭터가</w:t>
            </w:r>
            <w:r>
              <w:rPr>
                <w:bCs/>
              </w:rPr>
              <w:br/>
            </w:r>
            <w:r>
              <w:rPr>
                <w:rFonts w:hint="eastAsia"/>
                <w:bCs/>
              </w:rPr>
              <w:t>들고 움직일 수 있다.</w:t>
            </w:r>
          </w:p>
        </w:tc>
      </w:tr>
      <w:tr w:rsidR="00833FC0" w:rsidRPr="006D7EE6" w14:paraId="0BFCA8D6" w14:textId="77777777" w:rsidTr="00430020">
        <w:trPr>
          <w:trHeight w:val="27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1A9F954" w14:textId="77777777" w:rsidR="00833FC0" w:rsidRPr="006D7EE6" w:rsidRDefault="00833FC0" w:rsidP="00833FC0">
            <w:r>
              <w:rPr>
                <w:rFonts w:hAnsi="Arial" w:cs="Arial"/>
                <w:color w:val="000000" w:themeColor="dark1"/>
                <w:kern w:val="24"/>
              </w:rPr>
              <w:t>상호작용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A97C151" w14:textId="77777777" w:rsidR="00BF7E52" w:rsidRDefault="00833FC0" w:rsidP="00833FC0">
            <w:pPr>
              <w:rPr>
                <w:rFonts w:hint="eastAsia"/>
              </w:rPr>
            </w:pPr>
            <w:r w:rsidRPr="006D7EE6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생성 스킬을 통해 만든 오브젝트들의 </w:t>
            </w:r>
          </w:p>
          <w:p w14:paraId="30CEE38F" w14:textId="4ADFF420" w:rsidR="00833FC0" w:rsidRPr="006D7EE6" w:rsidRDefault="00833FC0" w:rsidP="00833FC0">
            <w:r>
              <w:rPr>
                <w:rFonts w:hint="eastAsia"/>
              </w:rPr>
              <w:t>행동을 발동 시킨다.</w:t>
            </w:r>
          </w:p>
        </w:tc>
      </w:tr>
      <w:tr w:rsidR="00833FC0" w:rsidRPr="006D7EE6" w14:paraId="3298D892" w14:textId="77777777" w:rsidTr="00430020">
        <w:trPr>
          <w:trHeight w:val="27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E5E2F2" w14:textId="47A1BC4A" w:rsidR="00833FC0" w:rsidRPr="006D7EE6" w:rsidRDefault="00833FC0" w:rsidP="00833FC0">
            <w:r>
              <w:rPr>
                <w:rFonts w:hAnsi="Arial" w:cs="Arial"/>
                <w:color w:val="000000" w:themeColor="dark1"/>
                <w:kern w:val="24"/>
              </w:rPr>
              <w:t>생성</w:t>
            </w:r>
            <w:r w:rsidR="0060255A">
              <w:rPr>
                <w:rFonts w:hAnsi="Arial" w:cs="Arial"/>
                <w:color w:val="000000" w:themeColor="dark1"/>
                <w:kern w:val="24"/>
              </w:rPr>
              <w:t>,</w:t>
            </w:r>
            <w:r w:rsidR="0060255A">
              <w:rPr>
                <w:rFonts w:hAnsi="Arial" w:cs="Arial" w:hint="eastAsia"/>
                <w:color w:val="000000" w:themeColor="dark1"/>
                <w:kern w:val="24"/>
              </w:rPr>
              <w:t xml:space="preserve"> 고정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C404982" w14:textId="0F98E2C4" w:rsidR="00833FC0" w:rsidRPr="006D7EE6" w:rsidRDefault="00833FC0" w:rsidP="00833FC0">
            <w:r w:rsidRPr="006D7EE6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캐릭터가 </w:t>
            </w:r>
            <w:r w:rsidR="0060255A">
              <w:rPr>
                <w:rFonts w:hint="eastAsia"/>
              </w:rPr>
              <w:t>생성 가능한</w:t>
            </w:r>
            <w:r>
              <w:rPr>
                <w:rFonts w:hint="eastAsia"/>
              </w:rPr>
              <w:t xml:space="preserve"> 오브젝트를 발사한다.</w:t>
            </w:r>
          </w:p>
          <w:p w14:paraId="7950FA22" w14:textId="77777777" w:rsidR="00833FC0" w:rsidRPr="006D7EE6" w:rsidRDefault="00833FC0" w:rsidP="00833FC0">
            <w:r>
              <w:rPr>
                <w:rFonts w:hint="eastAsia"/>
              </w:rPr>
              <w:t>-발사한 오브젝트를 해당위치에 고정시킨다.</w:t>
            </w:r>
          </w:p>
        </w:tc>
      </w:tr>
      <w:tr w:rsidR="00833FC0" w:rsidRPr="006D7EE6" w14:paraId="1C2DF99A" w14:textId="77777777" w:rsidTr="00430020">
        <w:trPr>
          <w:trHeight w:val="21"/>
        </w:trPr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CB93A5F" w14:textId="77777777" w:rsidR="00833FC0" w:rsidRPr="006D7EE6" w:rsidRDefault="00833FC0" w:rsidP="00833FC0">
            <w:r>
              <w:rPr>
                <w:rFonts w:hAnsi="Arial" w:cs="Arial"/>
                <w:color w:val="000000" w:themeColor="dark1"/>
                <w:kern w:val="24"/>
              </w:rPr>
              <w:t>체인지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901267A" w14:textId="77777777" w:rsidR="00833FC0" w:rsidRPr="006D7EE6" w:rsidRDefault="00833FC0" w:rsidP="00833FC0">
            <w:pPr>
              <w:rPr>
                <w:rFonts w:hint="eastAsia"/>
              </w:rPr>
            </w:pPr>
            <w:r>
              <w:rPr>
                <w:rFonts w:hint="eastAsia"/>
              </w:rPr>
              <w:t>-생성할 오브젝트를 바꿀 수 있다.</w:t>
            </w:r>
          </w:p>
        </w:tc>
      </w:tr>
    </w:tbl>
    <w:p w14:paraId="6770F043" w14:textId="72BE2556" w:rsidR="00833FC0" w:rsidRDefault="00833FC0" w:rsidP="00BF7E52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16F6AC43" w14:textId="4E1EFA44" w:rsidR="00F30752" w:rsidRDefault="00BF7E52" w:rsidP="00D45C29">
      <w:pPr>
        <w:rPr>
          <w:rFonts w:hint="eastAsia"/>
        </w:rPr>
      </w:pPr>
      <w:r>
        <w:rPr>
          <w:noProof/>
        </w:rPr>
        <w:drawing>
          <wp:inline distT="0" distB="0" distL="0" distR="0" wp14:anchorId="1573E83C" wp14:editId="2A8A86BE">
            <wp:extent cx="2533650" cy="14715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07" cy="147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567F3" w14:textId="25F26A03" w:rsidR="00F30752" w:rsidRDefault="00F30752" w:rsidP="00D45C29">
      <w:pPr>
        <w:rPr>
          <w:rFonts w:hint="eastAsia"/>
        </w:rPr>
      </w:pPr>
    </w:p>
    <w:p w14:paraId="2B32D080" w14:textId="77777777" w:rsidR="00C1219D" w:rsidRDefault="00C1219D" w:rsidP="00D45C29">
      <w:pPr>
        <w:rPr>
          <w:rFonts w:hint="eastAsia"/>
        </w:rPr>
      </w:pPr>
    </w:p>
    <w:p w14:paraId="721F68EB" w14:textId="77777777" w:rsidR="00C1219D" w:rsidRDefault="00C1219D" w:rsidP="00D45C29">
      <w:pPr>
        <w:rPr>
          <w:rFonts w:hint="eastAsia"/>
        </w:rPr>
      </w:pPr>
    </w:p>
    <w:p w14:paraId="3A08E92C" w14:textId="77777777" w:rsidR="00C1219D" w:rsidRDefault="00C1219D" w:rsidP="00D45C29">
      <w:pPr>
        <w:rPr>
          <w:rFonts w:hint="eastAsia"/>
        </w:rPr>
      </w:pPr>
    </w:p>
    <w:p w14:paraId="02E602BF" w14:textId="77777777" w:rsidR="00C1219D" w:rsidRDefault="00C1219D" w:rsidP="00D45C29">
      <w:pPr>
        <w:rPr>
          <w:rFonts w:hint="eastAsia"/>
        </w:rPr>
      </w:pPr>
    </w:p>
    <w:p w14:paraId="4D0410FC" w14:textId="77777777" w:rsidR="00C1219D" w:rsidRDefault="00C1219D" w:rsidP="00D45C29">
      <w:pPr>
        <w:rPr>
          <w:rFonts w:hint="eastAsia"/>
        </w:rPr>
      </w:pPr>
    </w:p>
    <w:p w14:paraId="2ACD5646" w14:textId="77777777" w:rsidR="00833FC0" w:rsidRDefault="00833FC0" w:rsidP="00D45C29">
      <w:pPr>
        <w:rPr>
          <w:rFonts w:hint="eastAsia"/>
        </w:rPr>
      </w:pPr>
    </w:p>
    <w:p w14:paraId="4C593BFF" w14:textId="77777777" w:rsidR="00BF7E52" w:rsidRPr="00D45C29" w:rsidRDefault="00BF7E52" w:rsidP="00D45C29"/>
    <w:p w14:paraId="231E80CE" w14:textId="252E624B" w:rsidR="00D454D7" w:rsidRDefault="00D454D7" w:rsidP="006C3FBB">
      <w:pPr>
        <w:pStyle w:val="a3"/>
        <w:tabs>
          <w:tab w:val="clear" w:pos="567"/>
          <w:tab w:val="left" w:pos="426"/>
        </w:tabs>
        <w:ind w:leftChars="213" w:left="426" w:firstLine="0"/>
        <w:outlineLvl w:val="1"/>
      </w:pPr>
      <w:bookmarkStart w:id="17" w:name="_Toc24982779"/>
      <w:bookmarkStart w:id="18" w:name="_Toc25053786"/>
      <w:bookmarkStart w:id="19" w:name="_Toc25053983"/>
      <w:bookmarkStart w:id="20" w:name="_Toc25064548"/>
      <w:bookmarkEnd w:id="5"/>
      <w:bookmarkEnd w:id="18"/>
      <w:bookmarkEnd w:id="19"/>
      <w:r>
        <w:rPr>
          <w:rFonts w:hint="eastAsia"/>
        </w:rPr>
        <w:t>구조물</w:t>
      </w:r>
      <w:bookmarkEnd w:id="17"/>
      <w:bookmarkEnd w:id="20"/>
    </w:p>
    <w:p w14:paraId="6F14F310" w14:textId="01B0EFDA" w:rsidR="006D7EE6" w:rsidRPr="001E73A4" w:rsidRDefault="0060255A" w:rsidP="00EA612E">
      <w:bookmarkStart w:id="21" w:name="_Toc24982780"/>
      <w:r>
        <w:rPr>
          <w:rFonts w:hint="eastAsia"/>
        </w:rPr>
        <w:t>생성 가능한</w:t>
      </w:r>
      <w:r w:rsidR="008E00B3">
        <w:rPr>
          <w:rFonts w:hint="eastAsia"/>
        </w:rPr>
        <w:t xml:space="preserve"> </w:t>
      </w:r>
      <w:bookmarkEnd w:id="21"/>
      <w:r w:rsidR="00A50FF8">
        <w:rPr>
          <w:rFonts w:hint="eastAsia"/>
        </w:rPr>
        <w:t>오브젝트</w:t>
      </w:r>
    </w:p>
    <w:tbl>
      <w:tblPr>
        <w:tblW w:w="975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47"/>
        <w:gridCol w:w="1134"/>
        <w:gridCol w:w="7371"/>
      </w:tblGrid>
      <w:tr w:rsidR="00A773BE" w:rsidRPr="006D7EE6" w14:paraId="572FEF64" w14:textId="77777777" w:rsidTr="00D45C29">
        <w:trPr>
          <w:trHeight w:val="17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1C2BD50" w14:textId="614B47B9" w:rsidR="00A773BE" w:rsidRPr="006D7EE6" w:rsidRDefault="00A773BE" w:rsidP="00D45C29">
            <w:pPr>
              <w:jc w:val="center"/>
              <w:rPr>
                <w:color w:val="FFFFFF" w:themeColor="background1"/>
              </w:rPr>
            </w:pPr>
            <w:r w:rsidRPr="006D7EE6">
              <w:rPr>
                <w:color w:val="FFFFFF" w:themeColor="background1"/>
              </w:rPr>
              <w:t>발판특성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6E569B9" w14:textId="77777777" w:rsidR="00A773BE" w:rsidRPr="006D7EE6" w:rsidRDefault="00A773BE" w:rsidP="006D7EE6">
            <w:pPr>
              <w:jc w:val="center"/>
              <w:rPr>
                <w:color w:val="FFFFFF" w:themeColor="background1"/>
              </w:rPr>
            </w:pPr>
            <w:r w:rsidRPr="006D7EE6">
              <w:rPr>
                <w:color w:val="FFFFFF" w:themeColor="background1"/>
              </w:rPr>
              <w:t>스킬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A15B8DF" w14:textId="77777777" w:rsidR="00A773BE" w:rsidRPr="006D7EE6" w:rsidRDefault="00A773BE" w:rsidP="006D7EE6">
            <w:pPr>
              <w:jc w:val="center"/>
              <w:rPr>
                <w:color w:val="FFFFFF" w:themeColor="background1"/>
              </w:rPr>
            </w:pPr>
            <w:r w:rsidRPr="006D7EE6">
              <w:rPr>
                <w:bCs/>
                <w:color w:val="FFFFFF" w:themeColor="background1"/>
              </w:rPr>
              <w:t>설                            명</w:t>
            </w:r>
          </w:p>
        </w:tc>
      </w:tr>
      <w:tr w:rsidR="00A773BE" w:rsidRPr="006D7EE6" w14:paraId="58F3E324" w14:textId="77777777" w:rsidTr="00D45C29">
        <w:trPr>
          <w:trHeight w:val="17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4FFA27F" w14:textId="77777777" w:rsidR="00A773BE" w:rsidRPr="006D7EE6" w:rsidRDefault="00A773BE" w:rsidP="006D7EE6">
            <w:pPr>
              <w:jc w:val="center"/>
            </w:pPr>
            <w:r w:rsidRPr="006D7EE6">
              <w:t>기본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E09D3CE" w14:textId="77777777" w:rsidR="00A773BE" w:rsidRPr="006D7EE6" w:rsidRDefault="00A773BE" w:rsidP="006D7EE6">
            <w:r w:rsidRPr="006D7EE6">
              <w:t>밀치기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A0F4E5F" w14:textId="57294409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t>상호작용 키를 사용하면 발판이 일정한 방향으로 밀려난다</w:t>
            </w:r>
            <w:r w:rsidRPr="006D7EE6">
              <w:rPr>
                <w:rFonts w:hint="eastAsia"/>
              </w:rPr>
              <w:t>.</w:t>
            </w:r>
          </w:p>
          <w:p w14:paraId="583E3F65" w14:textId="41AAC4F4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t xml:space="preserve">밀려난 기본발판이 </w:t>
            </w:r>
            <w:r w:rsidR="00A50FF8">
              <w:rPr>
                <w:rFonts w:hint="eastAsia"/>
              </w:rPr>
              <w:t>버튼과 부딪힐 경우 버튼은 ON상태가 된다.</w:t>
            </w:r>
          </w:p>
        </w:tc>
      </w:tr>
      <w:tr w:rsidR="00A773BE" w:rsidRPr="006D7EE6" w14:paraId="3F256F60" w14:textId="77777777" w:rsidTr="00D45C29">
        <w:trPr>
          <w:trHeight w:val="21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F5DAFB3" w14:textId="200B658B" w:rsidR="00A773BE" w:rsidRPr="006D7EE6" w:rsidRDefault="00A773BE" w:rsidP="00D45C29">
            <w:pPr>
              <w:jc w:val="center"/>
            </w:pPr>
            <w:r w:rsidRPr="006D7EE6">
              <w:t>거울</w:t>
            </w:r>
            <w:r w:rsidRPr="006D7EE6">
              <w:rPr>
                <w:rFonts w:hint="eastAsia"/>
              </w:rPr>
              <w:t>(</w:t>
            </w:r>
            <w:r w:rsidRPr="006D7EE6">
              <w:t>특수</w:t>
            </w:r>
            <w:r w:rsidRPr="006D7EE6">
              <w:rPr>
                <w:rFonts w:hint="eastAsia"/>
              </w:rPr>
              <w:t>)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82A34C6" w14:textId="77777777" w:rsidR="00A773BE" w:rsidRPr="006D7EE6" w:rsidRDefault="00A773BE" w:rsidP="006D7EE6">
            <w:r w:rsidRPr="006D7EE6">
              <w:t>반사</w:t>
            </w:r>
          </w:p>
          <w:p w14:paraId="36378C76" w14:textId="77777777" w:rsidR="00A773BE" w:rsidRPr="006D7EE6" w:rsidRDefault="00A773BE" w:rsidP="006D7EE6">
            <w:r w:rsidRPr="006D7EE6">
              <w:t>돌리기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C14605D" w14:textId="07F387BB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rPr>
                <w:bCs/>
              </w:rPr>
              <w:t>레이저에 의해서는 파괴되지 않음</w:t>
            </w:r>
            <w:r w:rsidRPr="006D7EE6">
              <w:rPr>
                <w:rFonts w:hint="eastAsia"/>
              </w:rPr>
              <w:t xml:space="preserve">. </w:t>
            </w:r>
            <w:r w:rsidRPr="006D7EE6">
              <w:rPr>
                <w:rFonts w:hint="eastAsia"/>
              </w:rPr>
              <w:br/>
              <w:t>-</w:t>
            </w:r>
            <w:r w:rsidRPr="006D7EE6">
              <w:t>해당 발판에 들어온 레이저는 들어온 각에 맞혀서 반사된다</w:t>
            </w:r>
            <w:r w:rsidRPr="006D7EE6">
              <w:rPr>
                <w:rFonts w:hint="eastAsia"/>
              </w:rPr>
              <w:t>.</w:t>
            </w:r>
          </w:p>
          <w:p w14:paraId="04C18CEE" w14:textId="16F9200A" w:rsidR="00A773BE" w:rsidRPr="006D7EE6" w:rsidRDefault="00A773BE" w:rsidP="006D7EE6">
            <w:r w:rsidRPr="006D7EE6">
              <w:rPr>
                <w:rFonts w:hint="eastAsia"/>
                <w:bCs/>
              </w:rPr>
              <w:t>-</w:t>
            </w:r>
            <w:r w:rsidR="0060255A" w:rsidRPr="006D7EE6">
              <w:rPr>
                <w:rFonts w:hint="eastAsia"/>
              </w:rPr>
              <w:t>상호작용 시</w:t>
            </w:r>
            <w:r w:rsidRPr="006D7EE6">
              <w:rPr>
                <w:rFonts w:hint="eastAsia"/>
              </w:rPr>
              <w:t xml:space="preserve"> 발판의 방향이 바뀐다.</w:t>
            </w:r>
          </w:p>
        </w:tc>
      </w:tr>
      <w:tr w:rsidR="00A773BE" w:rsidRPr="006D7EE6" w14:paraId="3899A58E" w14:textId="77777777" w:rsidTr="00D45C29">
        <w:trPr>
          <w:trHeight w:val="17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1D0B34B" w14:textId="77777777" w:rsidR="00D45C29" w:rsidRDefault="00A773BE" w:rsidP="00D45C29">
            <w:pPr>
              <w:jc w:val="center"/>
              <w:rPr>
                <w:rFonts w:hint="eastAsia"/>
              </w:rPr>
            </w:pPr>
            <w:r w:rsidRPr="006D7EE6">
              <w:t>용수철</w:t>
            </w:r>
          </w:p>
          <w:p w14:paraId="1A2E8E11" w14:textId="4E7B389C" w:rsidR="00A773BE" w:rsidRPr="006D7EE6" w:rsidRDefault="00A773BE" w:rsidP="00D45C29">
            <w:pPr>
              <w:jc w:val="center"/>
            </w:pPr>
            <w:r w:rsidRPr="006D7EE6">
              <w:rPr>
                <w:rFonts w:hint="eastAsia"/>
              </w:rPr>
              <w:t>(</w:t>
            </w:r>
            <w:r w:rsidRPr="006D7EE6">
              <w:t>특수</w:t>
            </w:r>
            <w:r w:rsidRPr="006D7EE6">
              <w:rPr>
                <w:rFonts w:hint="eastAsia"/>
              </w:rPr>
              <w:t>)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70CF400" w14:textId="71BEE9CE" w:rsidR="00A773BE" w:rsidRPr="006D7EE6" w:rsidRDefault="00A773BE" w:rsidP="00D45C29">
            <w:r w:rsidRPr="006D7EE6">
              <w:t>튕겨내기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6F964F7" w14:textId="77777777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t xml:space="preserve">해당 발판에 부딪힌 </w:t>
            </w:r>
            <w:r w:rsidRPr="006D7EE6">
              <w:rPr>
                <w:bCs/>
              </w:rPr>
              <w:t>물체를</w:t>
            </w:r>
            <w:r w:rsidRPr="006D7EE6">
              <w:rPr>
                <w:rFonts w:hint="eastAsia"/>
                <w:bCs/>
              </w:rPr>
              <w:t xml:space="preserve"> 부딪힌 </w:t>
            </w:r>
            <w:r w:rsidRPr="006D7EE6">
              <w:rPr>
                <w:bCs/>
              </w:rPr>
              <w:t>반대방향으로 튕겨낸다</w:t>
            </w:r>
            <w:r w:rsidRPr="006D7EE6">
              <w:rPr>
                <w:rFonts w:hint="eastAsia"/>
              </w:rPr>
              <w:t>.</w:t>
            </w:r>
          </w:p>
          <w:p w14:paraId="78A31DB6" w14:textId="77777777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t xml:space="preserve">캐릭터가 발판 위에서 </w:t>
            </w:r>
            <w:r w:rsidRPr="006D7EE6">
              <w:rPr>
                <w:bCs/>
              </w:rPr>
              <w:t>정확한 타이밍에 점프 성공 시 더 높이 뛴다</w:t>
            </w:r>
            <w:r w:rsidRPr="006D7EE6">
              <w:rPr>
                <w:rFonts w:hint="eastAsia"/>
                <w:bCs/>
              </w:rPr>
              <w:t>.</w:t>
            </w:r>
          </w:p>
        </w:tc>
      </w:tr>
      <w:tr w:rsidR="00A773BE" w:rsidRPr="006D7EE6" w14:paraId="7F2C1345" w14:textId="77777777" w:rsidTr="00D45C29">
        <w:trPr>
          <w:trHeight w:val="21"/>
        </w:trPr>
        <w:tc>
          <w:tcPr>
            <w:tcW w:w="1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9711D96" w14:textId="77777777" w:rsidR="00A773BE" w:rsidRPr="006D7EE6" w:rsidRDefault="00A773BE" w:rsidP="006D7EE6">
            <w:pPr>
              <w:jc w:val="center"/>
            </w:pPr>
            <w:r w:rsidRPr="006D7EE6">
              <w:t>폭탄</w:t>
            </w:r>
            <w:r w:rsidRPr="006D7EE6">
              <w:rPr>
                <w:rFonts w:hint="eastAsia"/>
              </w:rPr>
              <w:br/>
              <w:t>(</w:t>
            </w:r>
            <w:r w:rsidRPr="006D7EE6">
              <w:t>특수</w:t>
            </w:r>
            <w:r w:rsidRPr="006D7EE6">
              <w:rPr>
                <w:rFonts w:hint="eastAsia"/>
              </w:rPr>
              <w:t>)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388FE01" w14:textId="77777777" w:rsidR="00A773BE" w:rsidRPr="006D7EE6" w:rsidRDefault="00A773BE" w:rsidP="006D7EE6">
            <w:r w:rsidRPr="006D7EE6">
              <w:t>점화</w:t>
            </w:r>
          </w:p>
          <w:p w14:paraId="39851F3E" w14:textId="77777777" w:rsidR="00A773BE" w:rsidRPr="006D7EE6" w:rsidRDefault="00A773BE" w:rsidP="006D7EE6">
            <w:r w:rsidRPr="006D7EE6">
              <w:t>폭발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30C4DD0" w14:textId="77777777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rPr>
                <w:bCs/>
              </w:rPr>
              <w:t>불발사기의 공격을</w:t>
            </w:r>
            <w:r w:rsidRPr="006D7EE6">
              <w:rPr>
                <w:rFonts w:hint="eastAsia"/>
                <w:bCs/>
              </w:rPr>
              <w:t xml:space="preserve"> 받으면 점화 상태가 된다</w:t>
            </w:r>
          </w:p>
          <w:p w14:paraId="4A11F88F" w14:textId="77777777" w:rsidR="00A773BE" w:rsidRPr="006D7EE6" w:rsidRDefault="00A773BE" w:rsidP="006D7EE6">
            <w:r w:rsidRPr="006D7EE6">
              <w:rPr>
                <w:rFonts w:hint="eastAsia"/>
              </w:rPr>
              <w:t>-</w:t>
            </w:r>
            <w:r w:rsidRPr="006D7EE6">
              <w:t>점화 상태가 되면 일정 시간 뒤에 폭발한다</w:t>
            </w:r>
            <w:r w:rsidRPr="006D7EE6">
              <w:rPr>
                <w:rFonts w:hint="eastAsia"/>
              </w:rPr>
              <w:t>.</w:t>
            </w:r>
          </w:p>
        </w:tc>
      </w:tr>
    </w:tbl>
    <w:p w14:paraId="23D2109E" w14:textId="77777777" w:rsidR="006D7EE6" w:rsidRDefault="006D7EE6" w:rsidP="006D7EE6">
      <w:pPr>
        <w:rPr>
          <w:rFonts w:hint="eastAsia"/>
        </w:rPr>
      </w:pPr>
    </w:p>
    <w:p w14:paraId="0CA55635" w14:textId="77777777" w:rsidR="00BF7E52" w:rsidRDefault="00BF7E52" w:rsidP="006D7EE6">
      <w:pPr>
        <w:rPr>
          <w:rFonts w:hint="eastAsia"/>
        </w:rPr>
      </w:pPr>
    </w:p>
    <w:p w14:paraId="3DE8D5EB" w14:textId="77777777" w:rsidR="00BF7E52" w:rsidRDefault="00BF7E52" w:rsidP="006D7EE6">
      <w:pPr>
        <w:rPr>
          <w:rFonts w:hint="eastAsia"/>
        </w:rPr>
      </w:pPr>
    </w:p>
    <w:p w14:paraId="286367B9" w14:textId="77777777" w:rsidR="00BF7E52" w:rsidRDefault="00BF7E52" w:rsidP="006D7EE6">
      <w:pPr>
        <w:rPr>
          <w:rFonts w:hint="eastAsia"/>
        </w:rPr>
      </w:pPr>
    </w:p>
    <w:p w14:paraId="2E1ECA45" w14:textId="77777777" w:rsidR="00BF7E52" w:rsidRDefault="00BF7E52" w:rsidP="006D7EE6"/>
    <w:p w14:paraId="0EE815FD" w14:textId="1DDB310F" w:rsidR="00104BC8" w:rsidRDefault="00104BC8" w:rsidP="006D7EE6">
      <w:r>
        <w:rPr>
          <w:rFonts w:hint="eastAsia"/>
        </w:rPr>
        <w:lastRenderedPageBreak/>
        <w:t>능력을 얻음에 따라 캐릭터의 행동과 달라지는 결과</w:t>
      </w:r>
    </w:p>
    <w:p w14:paraId="2B150A15" w14:textId="596348A3" w:rsidR="00C66FFC" w:rsidRDefault="00585187" w:rsidP="006D7EE6">
      <w:r>
        <w:rPr>
          <w:noProof/>
        </w:rPr>
        <w:drawing>
          <wp:inline distT="0" distB="0" distL="0" distR="0" wp14:anchorId="79080E22" wp14:editId="364FFA74">
            <wp:extent cx="2722955" cy="1531088"/>
            <wp:effectExtent l="0" t="0" r="1270" b="0"/>
            <wp:docPr id="1161" name="그림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8" cy="1532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0" distR="0" wp14:anchorId="71420B8D" wp14:editId="0DC206A7">
            <wp:extent cx="2733659" cy="1541721"/>
            <wp:effectExtent l="0" t="0" r="0" b="1905"/>
            <wp:docPr id="1160" name="그림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78" cy="154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75C00" w14:textId="6EA7AE21" w:rsidR="003C744A" w:rsidRDefault="00585187" w:rsidP="006D7EE6">
      <w:pPr>
        <w:rPr>
          <w:sz w:val="16"/>
          <w:szCs w:val="16"/>
        </w:rPr>
      </w:pPr>
      <w:r>
        <w:rPr>
          <w:rFonts w:hint="eastAsia"/>
        </w:rPr>
        <w:t xml:space="preserve"> </w:t>
      </w:r>
      <w:r w:rsidR="002B4F22">
        <w:rPr>
          <w:rFonts w:hint="eastAsia"/>
          <w:sz w:val="16"/>
          <w:szCs w:val="16"/>
        </w:rPr>
        <w:tab/>
      </w:r>
      <w:r w:rsidR="002B4F22">
        <w:rPr>
          <w:rFonts w:hint="eastAsia"/>
          <w:sz w:val="16"/>
          <w:szCs w:val="16"/>
        </w:rPr>
        <w:tab/>
      </w:r>
      <w:r w:rsidR="002B4F22">
        <w:rPr>
          <w:rFonts w:hint="eastAsia"/>
          <w:sz w:val="16"/>
          <w:szCs w:val="16"/>
        </w:rPr>
        <w:tab/>
        <w:t>기본발판을 활용한 회피</w:t>
      </w:r>
      <w:r w:rsidR="002B4F22">
        <w:rPr>
          <w:rFonts w:hint="eastAsia"/>
          <w:sz w:val="16"/>
          <w:szCs w:val="16"/>
        </w:rPr>
        <w:tab/>
      </w:r>
      <w:r w:rsidR="002B4F22">
        <w:rPr>
          <w:rFonts w:hint="eastAsia"/>
          <w:sz w:val="16"/>
          <w:szCs w:val="16"/>
        </w:rPr>
        <w:tab/>
      </w:r>
      <w:r w:rsidR="002B4F22">
        <w:rPr>
          <w:rFonts w:hint="eastAsia"/>
          <w:sz w:val="16"/>
          <w:szCs w:val="16"/>
        </w:rPr>
        <w:tab/>
        <w:t xml:space="preserve">         </w:t>
      </w:r>
      <w:r w:rsidR="002B4F22">
        <w:rPr>
          <w:rFonts w:hint="eastAsia"/>
          <w:sz w:val="16"/>
          <w:szCs w:val="16"/>
        </w:rPr>
        <w:tab/>
        <w:t xml:space="preserve">       거울발판을 활용한</w:t>
      </w:r>
      <w:r w:rsidR="004F3EFC">
        <w:rPr>
          <w:rFonts w:hint="eastAsia"/>
          <w:sz w:val="16"/>
          <w:szCs w:val="16"/>
        </w:rPr>
        <w:t xml:space="preserve"> 회피</w:t>
      </w:r>
      <w:r w:rsidR="003C744A">
        <w:rPr>
          <w:sz w:val="16"/>
          <w:szCs w:val="16"/>
        </w:rPr>
        <w:br/>
      </w:r>
    </w:p>
    <w:p w14:paraId="75DE3001" w14:textId="501AC3CF" w:rsidR="00F923EC" w:rsidRPr="003C744A" w:rsidRDefault="00C050F9" w:rsidP="006D7EE6">
      <w:pPr>
        <w:rPr>
          <w:sz w:val="16"/>
          <w:szCs w:val="16"/>
        </w:rPr>
      </w:pPr>
      <w:r w:rsidRPr="00E47824">
        <w:rPr>
          <w:rFonts w:hint="eastAsia"/>
          <w:szCs w:val="20"/>
        </w:rPr>
        <w:t>새로운</w:t>
      </w:r>
      <w:r w:rsidRPr="00E4782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8FDB9EA" wp14:editId="50FBA9FC">
                <wp:simplePos x="0" y="0"/>
                <wp:positionH relativeFrom="column">
                  <wp:posOffset>2891722</wp:posOffset>
                </wp:positionH>
                <wp:positionV relativeFrom="paragraph">
                  <wp:posOffset>662009</wp:posOffset>
                </wp:positionV>
                <wp:extent cx="239150" cy="520995"/>
                <wp:effectExtent l="0" t="38100" r="46990" b="50800"/>
                <wp:wrapNone/>
                <wp:docPr id="1200" name="오른쪽 화살표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5209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200" o:spid="_x0000_s1026" type="#_x0000_t13" style="position:absolute;left:0;text-align:left;margin-left:227.7pt;margin-top:52.15pt;width:18.85pt;height:4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" adj="10800" fillcolor="#4f81bd [3204]" strokecolor="#243f60 [1604]" strokeweight="2pt"/>
            </w:pict>
          </mc:Fallback>
        </mc:AlternateContent>
      </w:r>
      <w:r w:rsidRPr="00E47824">
        <w:rPr>
          <w:rFonts w:hint="eastAsia"/>
          <w:szCs w:val="20"/>
        </w:rPr>
        <w:t xml:space="preserve"> 능력을 얻어서 원래는 못 가는 길을 능력을 활용하여 지나 갈 수 있다.</w:t>
      </w:r>
      <w:r w:rsidR="003C744A">
        <w:rPr>
          <w:rFonts w:hint="eastAsia"/>
          <w:sz w:val="16"/>
          <w:szCs w:val="16"/>
        </w:rPr>
        <w:br/>
      </w:r>
      <w:r>
        <w:rPr>
          <w:noProof/>
          <w:sz w:val="16"/>
          <w:szCs w:val="16"/>
        </w:rPr>
        <w:drawing>
          <wp:inline distT="0" distB="0" distL="0" distR="0" wp14:anchorId="53F6224D" wp14:editId="4F6CA699">
            <wp:extent cx="2721935" cy="1532780"/>
            <wp:effectExtent l="0" t="0" r="2540" b="0"/>
            <wp:docPr id="1198" name="그림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14" cy="1531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C744A">
        <w:rPr>
          <w:rFonts w:hint="eastAsia"/>
          <w:sz w:val="16"/>
          <w:szCs w:val="16"/>
        </w:rPr>
        <w:t xml:space="preserve">            </w:t>
      </w:r>
      <w:r>
        <w:rPr>
          <w:noProof/>
          <w:sz w:val="16"/>
          <w:szCs w:val="16"/>
        </w:rPr>
        <w:drawing>
          <wp:inline distT="0" distB="0" distL="0" distR="0" wp14:anchorId="2E5682AB" wp14:editId="2DD6CF24">
            <wp:extent cx="2714807" cy="1531089"/>
            <wp:effectExtent l="0" t="0" r="0" b="0"/>
            <wp:docPr id="1281" name="그림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30" cy="15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AA783" w14:textId="77777777" w:rsidR="00A415D6" w:rsidRDefault="00A415D6" w:rsidP="006D7EE6"/>
    <w:p w14:paraId="0446C2E5" w14:textId="77777777" w:rsidR="004F505C" w:rsidRDefault="004F505C" w:rsidP="006D7EE6">
      <w:pPr>
        <w:rPr>
          <w:rFonts w:hint="eastAsia"/>
        </w:rPr>
      </w:pPr>
    </w:p>
    <w:p w14:paraId="165F967C" w14:textId="77777777" w:rsidR="00BF7E52" w:rsidRDefault="00BF7E52" w:rsidP="006D7EE6">
      <w:pPr>
        <w:rPr>
          <w:rFonts w:hint="eastAsia"/>
        </w:rPr>
      </w:pPr>
    </w:p>
    <w:p w14:paraId="6C1CC3AC" w14:textId="77777777" w:rsidR="00BF7E52" w:rsidRDefault="00BF7E52" w:rsidP="006D7EE6">
      <w:pPr>
        <w:rPr>
          <w:rFonts w:hint="eastAsia"/>
        </w:rPr>
      </w:pPr>
    </w:p>
    <w:p w14:paraId="268B9945" w14:textId="77777777" w:rsidR="00BF7E52" w:rsidRDefault="00BF7E52" w:rsidP="006D7EE6">
      <w:pPr>
        <w:rPr>
          <w:rFonts w:hint="eastAsia"/>
        </w:rPr>
      </w:pPr>
    </w:p>
    <w:p w14:paraId="5483A23D" w14:textId="77777777" w:rsidR="00BF7E52" w:rsidRDefault="00BF7E52" w:rsidP="006D7EE6">
      <w:pPr>
        <w:rPr>
          <w:rFonts w:hint="eastAsia"/>
        </w:rPr>
      </w:pPr>
    </w:p>
    <w:p w14:paraId="58F3E483" w14:textId="77777777" w:rsidR="00BF7E52" w:rsidRDefault="00BF7E52" w:rsidP="006D7EE6">
      <w:pPr>
        <w:rPr>
          <w:rFonts w:hint="eastAsia"/>
        </w:rPr>
      </w:pPr>
    </w:p>
    <w:p w14:paraId="1F925414" w14:textId="77777777" w:rsidR="00BF7E52" w:rsidRDefault="00BF7E52" w:rsidP="006D7EE6">
      <w:pPr>
        <w:rPr>
          <w:rFonts w:hint="eastAsia"/>
        </w:rPr>
      </w:pPr>
    </w:p>
    <w:p w14:paraId="4BB0389D" w14:textId="77777777" w:rsidR="00BF7E52" w:rsidRDefault="00BF7E52" w:rsidP="006D7EE6">
      <w:pPr>
        <w:rPr>
          <w:rFonts w:hint="eastAsia"/>
        </w:rPr>
      </w:pPr>
    </w:p>
    <w:p w14:paraId="4278C576" w14:textId="77777777" w:rsidR="00BF7E52" w:rsidRDefault="00BF7E52" w:rsidP="006D7EE6">
      <w:pPr>
        <w:rPr>
          <w:rFonts w:hint="eastAsia"/>
        </w:rPr>
      </w:pPr>
    </w:p>
    <w:p w14:paraId="7DAC7A09" w14:textId="77777777" w:rsidR="00BF7E52" w:rsidRDefault="00BF7E52" w:rsidP="006D7EE6">
      <w:pPr>
        <w:rPr>
          <w:rFonts w:hint="eastAsia"/>
        </w:rPr>
      </w:pPr>
    </w:p>
    <w:p w14:paraId="5CD2B390" w14:textId="77777777" w:rsidR="00BF7E52" w:rsidRDefault="00BF7E52" w:rsidP="006D7EE6">
      <w:pPr>
        <w:rPr>
          <w:rFonts w:hint="eastAsia"/>
        </w:rPr>
      </w:pPr>
    </w:p>
    <w:p w14:paraId="1A3F84BD" w14:textId="77777777" w:rsidR="00BF7E52" w:rsidRDefault="00BF7E52" w:rsidP="006D7EE6">
      <w:pPr>
        <w:rPr>
          <w:rFonts w:hint="eastAsia"/>
        </w:rPr>
      </w:pPr>
    </w:p>
    <w:p w14:paraId="11D40FF1" w14:textId="77777777" w:rsidR="00BF7E52" w:rsidRDefault="00BF7E52" w:rsidP="006D7EE6">
      <w:pPr>
        <w:rPr>
          <w:rFonts w:hint="eastAsia"/>
        </w:rPr>
      </w:pPr>
    </w:p>
    <w:p w14:paraId="0F745CC2" w14:textId="77777777" w:rsidR="00BF7E52" w:rsidRDefault="00BF7E52" w:rsidP="006D7EE6">
      <w:pPr>
        <w:rPr>
          <w:rFonts w:hint="eastAsia"/>
        </w:rPr>
      </w:pPr>
    </w:p>
    <w:p w14:paraId="7E172789" w14:textId="77777777" w:rsidR="00BF7E52" w:rsidRDefault="00BF7E52" w:rsidP="006D7EE6">
      <w:pPr>
        <w:rPr>
          <w:rFonts w:hint="eastAsia"/>
        </w:rPr>
      </w:pPr>
    </w:p>
    <w:p w14:paraId="5954A14A" w14:textId="77777777" w:rsidR="00BF7E52" w:rsidRDefault="00BF7E52" w:rsidP="006D7EE6">
      <w:pPr>
        <w:rPr>
          <w:rFonts w:hint="eastAsia"/>
        </w:rPr>
      </w:pPr>
    </w:p>
    <w:p w14:paraId="1EBC6ABA" w14:textId="77777777" w:rsidR="00BF7E52" w:rsidRDefault="00BF7E52" w:rsidP="006D7EE6">
      <w:pPr>
        <w:rPr>
          <w:rFonts w:hint="eastAsia"/>
        </w:rPr>
      </w:pPr>
    </w:p>
    <w:p w14:paraId="111C575B" w14:textId="77777777" w:rsidR="00430020" w:rsidRDefault="00430020" w:rsidP="006D7EE6">
      <w:pPr>
        <w:rPr>
          <w:rFonts w:hint="eastAsia"/>
        </w:rPr>
      </w:pPr>
    </w:p>
    <w:p w14:paraId="07500039" w14:textId="77777777" w:rsidR="00430020" w:rsidRDefault="00430020" w:rsidP="006D7EE6">
      <w:pPr>
        <w:rPr>
          <w:rFonts w:hint="eastAsia"/>
        </w:rPr>
      </w:pPr>
    </w:p>
    <w:p w14:paraId="2E3C2552" w14:textId="77777777" w:rsidR="00BF7E52" w:rsidRDefault="00BF7E52" w:rsidP="006D7EE6">
      <w:pPr>
        <w:rPr>
          <w:rFonts w:hint="eastAsia"/>
        </w:rPr>
      </w:pPr>
    </w:p>
    <w:p w14:paraId="54709261" w14:textId="77777777" w:rsidR="00BF7E52" w:rsidRDefault="00BF7E52" w:rsidP="006D7EE6">
      <w:pPr>
        <w:rPr>
          <w:rFonts w:hint="eastAsia"/>
        </w:rPr>
      </w:pPr>
    </w:p>
    <w:p w14:paraId="7D858C87" w14:textId="77777777" w:rsidR="00EA612E" w:rsidRDefault="00EA612E" w:rsidP="00085A54">
      <w:pPr>
        <w:rPr>
          <w:rFonts w:hint="eastAsia"/>
        </w:rPr>
      </w:pPr>
      <w:bookmarkStart w:id="22" w:name="_Toc24982781"/>
    </w:p>
    <w:p w14:paraId="1A0AF375" w14:textId="2C1C45AD" w:rsidR="00C66FFC" w:rsidRPr="006D7EE6" w:rsidRDefault="00C66FFC" w:rsidP="00085A54">
      <w:r>
        <w:rPr>
          <w:rFonts w:hint="eastAsia"/>
        </w:rPr>
        <w:lastRenderedPageBreak/>
        <w:t>일반 함정</w:t>
      </w:r>
      <w:bookmarkEnd w:id="22"/>
    </w:p>
    <w:tbl>
      <w:tblPr>
        <w:tblW w:w="989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64"/>
        <w:gridCol w:w="1134"/>
        <w:gridCol w:w="850"/>
        <w:gridCol w:w="6946"/>
      </w:tblGrid>
      <w:tr w:rsidR="00C66FFC" w:rsidRPr="00C66FFC" w14:paraId="447C248F" w14:textId="77777777" w:rsidTr="00936D79">
        <w:trPr>
          <w:trHeight w:val="23"/>
        </w:trPr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2CEB58F" w14:textId="77777777" w:rsidR="00FD0876" w:rsidRPr="008307F8" w:rsidRDefault="00C66FFC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타입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F1815C0" w14:textId="77777777" w:rsidR="00FD0876" w:rsidRPr="008307F8" w:rsidRDefault="00C66FFC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속성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A0748AF" w14:textId="77777777" w:rsidR="00FD0876" w:rsidRPr="008307F8" w:rsidRDefault="00C66FFC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bCs/>
                <w:color w:val="FFFFFF" w:themeColor="background1"/>
              </w:rPr>
              <w:t>설                            명</w:t>
            </w:r>
          </w:p>
        </w:tc>
      </w:tr>
      <w:tr w:rsidR="00C66FFC" w:rsidRPr="00C66FFC" w14:paraId="0A3717AD" w14:textId="77777777" w:rsidTr="00A5286A">
        <w:trPr>
          <w:trHeight w:val="46"/>
        </w:trPr>
        <w:tc>
          <w:tcPr>
            <w:tcW w:w="9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936A9F" w14:textId="77777777" w:rsidR="00FD0876" w:rsidRPr="00C66FFC" w:rsidRDefault="00C66FFC" w:rsidP="00C66FFC">
            <w:r w:rsidRPr="00C66FFC">
              <w:t>투사체</w:t>
            </w:r>
          </w:p>
        </w:tc>
        <w:tc>
          <w:tcPr>
            <w:tcW w:w="113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76E4C72" w14:textId="77777777" w:rsidR="00FD0876" w:rsidRPr="00C66FFC" w:rsidRDefault="00C66FFC" w:rsidP="00C66FFC">
            <w:r w:rsidRPr="00C66FFC">
              <w:t>크기</w:t>
            </w:r>
            <w:r w:rsidRPr="00C66FFC">
              <w:rPr>
                <w:rFonts w:hint="eastAsia"/>
              </w:rPr>
              <w:t>,</w:t>
            </w:r>
            <w:r w:rsidRPr="00C66FFC">
              <w:t>속도</w:t>
            </w:r>
            <w:r w:rsidRPr="00C66FFC">
              <w:rPr>
                <w:rFonts w:hint="eastAsia"/>
              </w:rPr>
              <w:t>,</w:t>
            </w:r>
            <w:r w:rsidRPr="00C66FFC">
              <w:rPr>
                <w:rFonts w:hint="eastAsia"/>
              </w:rPr>
              <w:br/>
            </w:r>
            <w:r w:rsidRPr="00C66FFC">
              <w:t>횟수</w:t>
            </w:r>
            <w:r w:rsidRPr="00C66FFC">
              <w:rPr>
                <w:rFonts w:hint="eastAsia"/>
              </w:rPr>
              <w:t>,</w:t>
            </w:r>
            <w:r w:rsidRPr="00C66FFC">
              <w:t>방향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77A6D4" w14:textId="26D802B5" w:rsidR="00FD0876" w:rsidRPr="00C66FFC" w:rsidRDefault="00C66FFC" w:rsidP="00C66FFC">
            <w:r w:rsidRPr="00C66FFC">
              <w:t>설명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47DEB2" w14:textId="77777777" w:rsidR="00FD0876" w:rsidRPr="00C66FFC" w:rsidRDefault="00FD0876" w:rsidP="00C66FFC">
            <w:r w:rsidRPr="00C66FFC">
              <w:t>캐릭터가 종유석 근처의 도착했을 경우 종유석이 떨어진다</w:t>
            </w:r>
            <w:r w:rsidRPr="00C66FFC">
              <w:rPr>
                <w:rFonts w:hint="eastAsia"/>
              </w:rPr>
              <w:t>.</w:t>
            </w:r>
          </w:p>
        </w:tc>
      </w:tr>
      <w:tr w:rsidR="00C66FFC" w:rsidRPr="00C66FFC" w14:paraId="244DB1BC" w14:textId="77777777" w:rsidTr="00A5286A">
        <w:trPr>
          <w:trHeight w:val="20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7E94067C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9BD8F" w14:textId="77777777" w:rsidR="00C66FFC" w:rsidRPr="00C66FFC" w:rsidRDefault="00C66FFC" w:rsidP="00C66FFC"/>
        </w:tc>
        <w:tc>
          <w:tcPr>
            <w:tcW w:w="85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79C9D3" w14:textId="77777777" w:rsidR="00FD0876" w:rsidRPr="00C66FFC" w:rsidRDefault="00C66FFC" w:rsidP="00C66FFC">
            <w:r w:rsidRPr="00C66FFC">
              <w:t>경험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408A4D" w14:textId="77777777" w:rsidR="00FD0876" w:rsidRPr="00C66FFC" w:rsidRDefault="00FD0876" w:rsidP="00C66FFC">
            <w:r w:rsidRPr="00C66FFC">
              <w:t>떨어지는 종유석에 맞으면 피해를 입는다</w:t>
            </w:r>
            <w:r w:rsidRPr="00C66FFC">
              <w:rPr>
                <w:rFonts w:hint="eastAsia"/>
              </w:rPr>
              <w:t>.</w:t>
            </w:r>
          </w:p>
          <w:p w14:paraId="2706A655" w14:textId="77777777" w:rsidR="00FD0876" w:rsidRPr="00C66FFC" w:rsidRDefault="00FD0876" w:rsidP="00C66FFC">
            <w:r w:rsidRPr="00C66FFC">
              <w:t>떨어질 위치에 발판을 만들어서 막을 수 있다</w:t>
            </w:r>
            <w:r w:rsidRPr="00C66FFC">
              <w:rPr>
                <w:rFonts w:hint="eastAsia"/>
              </w:rPr>
              <w:t>.</w:t>
            </w:r>
          </w:p>
          <w:p w14:paraId="4527D61B" w14:textId="77777777" w:rsidR="00FD0876" w:rsidRPr="00C66FFC" w:rsidRDefault="00FD0876" w:rsidP="00C66FFC">
            <w:r w:rsidRPr="00C66FFC">
              <w:t>떨어지는 위치를 파악하여 떨어지는 위치를 피해 간다</w:t>
            </w:r>
            <w:r w:rsidRPr="00C66FFC">
              <w:rPr>
                <w:rFonts w:hint="eastAsia"/>
              </w:rPr>
              <w:t xml:space="preserve">. </w:t>
            </w:r>
          </w:p>
        </w:tc>
      </w:tr>
      <w:tr w:rsidR="00C66FFC" w:rsidRPr="00C66FFC" w14:paraId="09578019" w14:textId="77777777" w:rsidTr="00A5286A">
        <w:trPr>
          <w:trHeight w:val="20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53A850AA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2B5BA7" w14:textId="77777777" w:rsidR="00C66FFC" w:rsidRPr="00C66FFC" w:rsidRDefault="00C66FFC" w:rsidP="00C66FFC"/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6803F6" w14:textId="38CCFD0F" w:rsidR="00FD0876" w:rsidRPr="00C66FFC" w:rsidRDefault="00C66FFC" w:rsidP="00C66FFC">
            <w:r w:rsidRPr="00C66FFC">
              <w:t>의도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6CDC98" w14:textId="05F1E1F6" w:rsidR="00FD0876" w:rsidRPr="00C66FFC" w:rsidRDefault="00FD0876" w:rsidP="00C66FFC">
            <w:r w:rsidRPr="00C66FFC">
              <w:t xml:space="preserve">탐색 구간에서의 유저가 </w:t>
            </w:r>
            <w:r w:rsidR="005D4992">
              <w:rPr>
                <w:rFonts w:hint="eastAsia"/>
              </w:rPr>
              <w:t>인지해야 되는</w:t>
            </w:r>
            <w:r w:rsidRPr="00C66FFC">
              <w:t xml:space="preserve"> 범위를 늘리기 위한 요소</w:t>
            </w:r>
          </w:p>
        </w:tc>
      </w:tr>
      <w:tr w:rsidR="00C66FFC" w:rsidRPr="00C66FFC" w14:paraId="47C123FD" w14:textId="77777777" w:rsidTr="00A5286A">
        <w:trPr>
          <w:trHeight w:val="319"/>
        </w:trPr>
        <w:tc>
          <w:tcPr>
            <w:tcW w:w="9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DA007E" w14:textId="35AAA977" w:rsidR="00FD0876" w:rsidRPr="00C66FFC" w:rsidRDefault="00C66FFC" w:rsidP="00C66FFC">
            <w:r w:rsidRPr="00C66FFC">
              <w:t>고정형</w:t>
            </w:r>
            <w:r w:rsidR="00917DF9">
              <w:br/>
            </w:r>
            <w:r w:rsidR="00917DF9">
              <w:rPr>
                <w:rFonts w:hint="eastAsia"/>
              </w:rPr>
              <w:t>(회전)</w:t>
            </w:r>
          </w:p>
        </w:tc>
        <w:tc>
          <w:tcPr>
            <w:tcW w:w="113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251D191" w14:textId="77777777" w:rsidR="00FD0876" w:rsidRPr="00C66FFC" w:rsidRDefault="00C66FFC" w:rsidP="00C66FFC">
            <w:r w:rsidRPr="00C66FFC">
              <w:t>크기</w:t>
            </w:r>
            <w:r w:rsidRPr="00C66FFC">
              <w:rPr>
                <w:rFonts w:hint="eastAsia"/>
              </w:rPr>
              <w:t>,</w:t>
            </w:r>
            <w:r w:rsidRPr="00C66FFC">
              <w:t>속도</w:t>
            </w:r>
            <w:r w:rsidRPr="00C66FFC">
              <w:rPr>
                <w:rFonts w:hint="eastAsia"/>
              </w:rPr>
              <w:t>,</w:t>
            </w:r>
            <w:r w:rsidRPr="00C66FFC">
              <w:t>방향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E181D1" w14:textId="0299ADBC" w:rsidR="00FD0876" w:rsidRPr="00C66FFC" w:rsidRDefault="00C66FFC" w:rsidP="00C66FFC">
            <w:r w:rsidRPr="00C66FFC">
              <w:t>설명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3DF61C" w14:textId="77777777" w:rsidR="00FD0876" w:rsidRPr="00C66FFC" w:rsidRDefault="00FD0876" w:rsidP="00C66FFC">
            <w:r w:rsidRPr="00C66FFC">
              <w:t>공중</w:t>
            </w:r>
            <w:r w:rsidRPr="00C66FFC">
              <w:rPr>
                <w:rFonts w:hint="eastAsia"/>
              </w:rPr>
              <w:t xml:space="preserve">, </w:t>
            </w:r>
            <w:r w:rsidRPr="00C66FFC">
              <w:t>지형에 붙어서 존재하며 지형에 부딪히지 않는다</w:t>
            </w:r>
            <w:r w:rsidRPr="00C66FFC">
              <w:rPr>
                <w:rFonts w:hint="eastAsia"/>
              </w:rPr>
              <w:t>.</w:t>
            </w:r>
          </w:p>
          <w:p w14:paraId="11175915" w14:textId="77777777" w:rsidR="00FD0876" w:rsidRPr="00C66FFC" w:rsidRDefault="00FD0876" w:rsidP="00C66FFC">
            <w:r w:rsidRPr="00C66FFC">
              <w:t>중간지점을 기준으로 제자리에서 회전을 한다</w:t>
            </w:r>
            <w:r w:rsidRPr="00C66FFC">
              <w:rPr>
                <w:rFonts w:hint="eastAsia"/>
              </w:rPr>
              <w:t>.</w:t>
            </w:r>
          </w:p>
        </w:tc>
      </w:tr>
      <w:tr w:rsidR="00C66FFC" w:rsidRPr="00C66FFC" w14:paraId="333C2408" w14:textId="77777777" w:rsidTr="00D454D7">
        <w:trPr>
          <w:trHeight w:val="50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578E84F0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8ED7D6" w14:textId="77777777" w:rsidR="00C66FFC" w:rsidRPr="00C66FFC" w:rsidRDefault="00C66FFC" w:rsidP="00C66FFC"/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FAEEC1" w14:textId="77777777" w:rsidR="00FD0876" w:rsidRPr="00C66FFC" w:rsidRDefault="00C66FFC" w:rsidP="00C66FFC">
            <w:r w:rsidRPr="00C66FFC">
              <w:t>경험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63CED" w14:textId="77777777" w:rsidR="00FD0876" w:rsidRPr="00C66FFC" w:rsidRDefault="00FD0876" w:rsidP="00C66FFC">
            <w:r w:rsidRPr="00C66FFC">
              <w:t>회전하는 함정에 맞으면 피해를 입는다</w:t>
            </w:r>
            <w:r w:rsidRPr="00C66FFC">
              <w:rPr>
                <w:rFonts w:hint="eastAsia"/>
              </w:rPr>
              <w:t>.</w:t>
            </w:r>
          </w:p>
          <w:p w14:paraId="2C7C2FA2" w14:textId="77777777" w:rsidR="00FD0876" w:rsidRPr="00C66FFC" w:rsidRDefault="00FD0876" w:rsidP="00C66FFC">
            <w:r w:rsidRPr="00C66FFC">
              <w:t>회전하면서 생기는 사각지대를 통해 회피 할 수 있다</w:t>
            </w:r>
            <w:r w:rsidRPr="00C66FFC">
              <w:rPr>
                <w:rFonts w:hint="eastAsia"/>
              </w:rPr>
              <w:t>.</w:t>
            </w:r>
          </w:p>
        </w:tc>
      </w:tr>
      <w:tr w:rsidR="00C66FFC" w:rsidRPr="00C66FFC" w14:paraId="79DF37EC" w14:textId="77777777" w:rsidTr="00D454D7">
        <w:trPr>
          <w:trHeight w:val="50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253F1A01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D55CB4" w14:textId="77777777" w:rsidR="00C66FFC" w:rsidRPr="00C66FFC" w:rsidRDefault="00C66FFC" w:rsidP="00C66FFC"/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520BAF" w14:textId="1C81BF2A" w:rsidR="00FD0876" w:rsidRPr="00C66FFC" w:rsidRDefault="00C66FFC" w:rsidP="00C66FFC">
            <w:r w:rsidRPr="00C66FFC">
              <w:t>의도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96E516" w14:textId="77777777" w:rsidR="00FD0876" w:rsidRPr="00C66FFC" w:rsidRDefault="00FD0876" w:rsidP="00C66FFC">
            <w:r w:rsidRPr="00C66FFC">
              <w:t>돌아가는 타이밍과 다른 요소들을 계산하여 플레이 하게 만드는 요소</w:t>
            </w:r>
          </w:p>
        </w:tc>
      </w:tr>
      <w:tr w:rsidR="00C66FFC" w:rsidRPr="00C66FFC" w14:paraId="67891D63" w14:textId="77777777" w:rsidTr="00A5286A">
        <w:trPr>
          <w:trHeight w:val="20"/>
        </w:trPr>
        <w:tc>
          <w:tcPr>
            <w:tcW w:w="9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3714067" w14:textId="77777777" w:rsidR="00FD0876" w:rsidRPr="00C66FFC" w:rsidRDefault="00C66FFC" w:rsidP="00C66FFC">
            <w:r w:rsidRPr="00C66FFC">
              <w:t>이동형</w:t>
            </w:r>
          </w:p>
        </w:tc>
        <w:tc>
          <w:tcPr>
            <w:tcW w:w="113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AC05B41" w14:textId="77777777" w:rsidR="00FD0876" w:rsidRPr="00C66FFC" w:rsidRDefault="00C66FFC" w:rsidP="00C66FFC">
            <w:r w:rsidRPr="00C66FFC">
              <w:t>크기</w:t>
            </w:r>
            <w:r w:rsidRPr="00C66FFC">
              <w:rPr>
                <w:rFonts w:hint="eastAsia"/>
              </w:rPr>
              <w:t>,</w:t>
            </w:r>
            <w:r w:rsidRPr="00C66FFC">
              <w:t>속도</w:t>
            </w:r>
            <w:r w:rsidRPr="00C66FFC">
              <w:rPr>
                <w:rFonts w:hint="eastAsia"/>
              </w:rPr>
              <w:t>,</w:t>
            </w:r>
            <w:r w:rsidRPr="00C66FFC">
              <w:t>방향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798A0E" w14:textId="482530F3" w:rsidR="00FD0876" w:rsidRPr="00C66FFC" w:rsidRDefault="00C66FFC" w:rsidP="00C66FFC">
            <w:r w:rsidRPr="00C66FFC">
              <w:t>설명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B212D4" w14:textId="77777777" w:rsidR="00FD0876" w:rsidRPr="00C66FFC" w:rsidRDefault="00C66FFC" w:rsidP="00C66FFC">
            <w:r w:rsidRPr="00C66FFC">
              <w:t>정해진 일정한 범위를 반복하여 이동한다</w:t>
            </w:r>
            <w:r w:rsidRPr="00C66FFC">
              <w:rPr>
                <w:rFonts w:hint="eastAsia"/>
              </w:rPr>
              <w:t>.</w:t>
            </w:r>
          </w:p>
        </w:tc>
      </w:tr>
      <w:tr w:rsidR="00C66FFC" w:rsidRPr="00C66FFC" w14:paraId="2C7D76CA" w14:textId="77777777" w:rsidTr="00A5286A">
        <w:trPr>
          <w:trHeight w:val="20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12395F05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FF068D" w14:textId="77777777" w:rsidR="00C66FFC" w:rsidRPr="00C66FFC" w:rsidRDefault="00C66FFC" w:rsidP="00C66FFC"/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AB30DA" w14:textId="77777777" w:rsidR="00FD0876" w:rsidRPr="00C66FFC" w:rsidRDefault="00C66FFC" w:rsidP="00C66FFC">
            <w:r w:rsidRPr="00C66FFC">
              <w:t>경험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E0F08" w14:textId="77777777" w:rsidR="00FD0876" w:rsidRPr="00C66FFC" w:rsidRDefault="00FD0876" w:rsidP="00C66FFC">
            <w:r w:rsidRPr="00C66FFC">
              <w:t>이동하는 함정을 맞으면 피해를 입니다</w:t>
            </w:r>
            <w:r w:rsidRPr="00C66FFC">
              <w:rPr>
                <w:rFonts w:hint="eastAsia"/>
              </w:rPr>
              <w:t>.</w:t>
            </w:r>
          </w:p>
          <w:p w14:paraId="0C139F38" w14:textId="77777777" w:rsidR="00FD0876" w:rsidRPr="00C66FFC" w:rsidRDefault="00FD0876" w:rsidP="00C66FFC">
            <w:r w:rsidRPr="00C66FFC">
              <w:t>이동하는 타이밍에 맞추어 점프를 통해 피할 수 있다</w:t>
            </w:r>
            <w:r w:rsidRPr="00C66FFC">
              <w:rPr>
                <w:rFonts w:hint="eastAsia"/>
              </w:rPr>
              <w:t>.</w:t>
            </w:r>
          </w:p>
          <w:p w14:paraId="67CFDDD1" w14:textId="77777777" w:rsidR="00FD0876" w:rsidRPr="00C66FFC" w:rsidRDefault="00FD0876" w:rsidP="00C66FFC">
            <w:r w:rsidRPr="00C66FFC">
              <w:t>발판을 이용하여 이동범위를 제한 할</w:t>
            </w:r>
            <w:r w:rsidRPr="00C66FFC">
              <w:rPr>
                <w:rFonts w:hint="eastAsia"/>
              </w:rPr>
              <w:t xml:space="preserve"> 수 있다.</w:t>
            </w:r>
          </w:p>
        </w:tc>
      </w:tr>
      <w:tr w:rsidR="00C66FFC" w:rsidRPr="00C66FFC" w14:paraId="7344ECE0" w14:textId="77777777" w:rsidTr="00A5286A">
        <w:trPr>
          <w:trHeight w:val="20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6442F162" w14:textId="77777777" w:rsidR="00C66FFC" w:rsidRPr="00C66FFC" w:rsidRDefault="00C66FFC" w:rsidP="00C66FFC"/>
        </w:tc>
        <w:tc>
          <w:tcPr>
            <w:tcW w:w="11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3319CF" w14:textId="77777777" w:rsidR="00C66FFC" w:rsidRPr="00C66FFC" w:rsidRDefault="00C66FFC" w:rsidP="00C66FFC"/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7218E6" w14:textId="36256EAC" w:rsidR="00FD0876" w:rsidRPr="00C66FFC" w:rsidRDefault="00C66FFC" w:rsidP="00C66FFC">
            <w:r w:rsidRPr="00C66FFC">
              <w:t>의도</w:t>
            </w:r>
          </w:p>
        </w:tc>
        <w:tc>
          <w:tcPr>
            <w:tcW w:w="6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3235BF" w14:textId="77777777" w:rsidR="00FD0876" w:rsidRPr="00C66FFC" w:rsidRDefault="00FD0876" w:rsidP="00C66FFC">
            <w:r w:rsidRPr="00C66FFC">
              <w:t>게임의 난이도 상승을 위한 요소</w:t>
            </w:r>
          </w:p>
        </w:tc>
      </w:tr>
    </w:tbl>
    <w:p w14:paraId="037C1804" w14:textId="11AD20D3" w:rsidR="00D96020" w:rsidRDefault="00D96020" w:rsidP="006D7EE6">
      <w:pPr>
        <w:pStyle w:val="a3"/>
        <w:numPr>
          <w:ilvl w:val="0"/>
          <w:numId w:val="0"/>
        </w:numPr>
        <w:outlineLvl w:val="1"/>
      </w:pPr>
    </w:p>
    <w:p w14:paraId="721DCFFE" w14:textId="41067962" w:rsidR="00A5286A" w:rsidRDefault="00A5286A" w:rsidP="006D7EE6">
      <w:pPr>
        <w:pStyle w:val="a3"/>
        <w:numPr>
          <w:ilvl w:val="0"/>
          <w:numId w:val="0"/>
        </w:numPr>
        <w:outlineLvl w:val="1"/>
      </w:pPr>
    </w:p>
    <w:p w14:paraId="306B6E8F" w14:textId="274B37FB" w:rsidR="00A5286A" w:rsidRDefault="00A5286A" w:rsidP="006D7EE6">
      <w:pPr>
        <w:pStyle w:val="a3"/>
        <w:numPr>
          <w:ilvl w:val="0"/>
          <w:numId w:val="0"/>
        </w:numPr>
        <w:outlineLvl w:val="1"/>
      </w:pPr>
    </w:p>
    <w:p w14:paraId="0BAF545B" w14:textId="51B8BB9A" w:rsidR="00A5286A" w:rsidRDefault="00A5286A" w:rsidP="006D7EE6">
      <w:pPr>
        <w:pStyle w:val="a3"/>
        <w:numPr>
          <w:ilvl w:val="0"/>
          <w:numId w:val="0"/>
        </w:numPr>
        <w:outlineLvl w:val="1"/>
      </w:pPr>
    </w:p>
    <w:p w14:paraId="3701D84A" w14:textId="4941A864" w:rsidR="00A5286A" w:rsidRDefault="00A5286A" w:rsidP="006D7EE6">
      <w:pPr>
        <w:pStyle w:val="a3"/>
        <w:numPr>
          <w:ilvl w:val="0"/>
          <w:numId w:val="0"/>
        </w:numPr>
        <w:outlineLvl w:val="1"/>
      </w:pPr>
    </w:p>
    <w:p w14:paraId="76E5DCD1" w14:textId="78F17348" w:rsidR="00A5286A" w:rsidRDefault="00A5286A" w:rsidP="006D7EE6">
      <w:pPr>
        <w:pStyle w:val="a3"/>
        <w:numPr>
          <w:ilvl w:val="0"/>
          <w:numId w:val="0"/>
        </w:numPr>
        <w:outlineLvl w:val="1"/>
      </w:pPr>
    </w:p>
    <w:p w14:paraId="61E0855E" w14:textId="77777777" w:rsidR="00A5286A" w:rsidRDefault="00A5286A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3D57290D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53CEBC80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3D22601A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6ACDAAF9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6F24F104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597CA996" w14:textId="77777777" w:rsidR="00BF7E52" w:rsidRDefault="00BF7E52" w:rsidP="006D7EE6">
      <w:pPr>
        <w:pStyle w:val="a3"/>
        <w:numPr>
          <w:ilvl w:val="0"/>
          <w:numId w:val="0"/>
        </w:numPr>
        <w:outlineLvl w:val="1"/>
        <w:rPr>
          <w:rFonts w:hint="eastAsia"/>
        </w:rPr>
      </w:pPr>
    </w:p>
    <w:p w14:paraId="1E82B729" w14:textId="77777777" w:rsidR="00BF7E52" w:rsidRDefault="00BF7E52" w:rsidP="006D7EE6">
      <w:pPr>
        <w:pStyle w:val="a3"/>
        <w:numPr>
          <w:ilvl w:val="0"/>
          <w:numId w:val="0"/>
        </w:numPr>
        <w:outlineLvl w:val="1"/>
      </w:pPr>
    </w:p>
    <w:p w14:paraId="1497D99B" w14:textId="0E5A3ABB" w:rsidR="00A773BE" w:rsidRDefault="00A773BE" w:rsidP="005572C3">
      <w:pPr>
        <w:rPr>
          <w:b/>
        </w:rPr>
      </w:pPr>
      <w:bookmarkStart w:id="23" w:name="_Toc24982782"/>
      <w:r w:rsidRPr="00CC52EB">
        <w:rPr>
          <w:rFonts w:hint="eastAsia"/>
        </w:rPr>
        <w:lastRenderedPageBreak/>
        <w:t>특수 함정</w:t>
      </w:r>
      <w:bookmarkEnd w:id="23"/>
    </w:p>
    <w:tbl>
      <w:tblPr>
        <w:tblW w:w="1003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64"/>
        <w:gridCol w:w="1134"/>
        <w:gridCol w:w="709"/>
        <w:gridCol w:w="7229"/>
      </w:tblGrid>
      <w:tr w:rsidR="00CC52EB" w:rsidRPr="00CC52EB" w14:paraId="32E58B83" w14:textId="77777777" w:rsidTr="00936D79">
        <w:trPr>
          <w:trHeight w:val="492"/>
        </w:trPr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965CEB7" w14:textId="77777777" w:rsidR="00FD0876" w:rsidRPr="008307F8" w:rsidRDefault="00CC52EB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타입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1B82C81" w14:textId="77777777" w:rsidR="00FD0876" w:rsidRPr="008307F8" w:rsidRDefault="00CC52EB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속성</w:t>
            </w:r>
          </w:p>
        </w:tc>
        <w:tc>
          <w:tcPr>
            <w:tcW w:w="79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1902B9B" w14:textId="77777777" w:rsidR="00FD0876" w:rsidRPr="008307F8" w:rsidRDefault="00CC52EB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설                            명</w:t>
            </w:r>
          </w:p>
        </w:tc>
      </w:tr>
      <w:tr w:rsidR="00CC52EB" w:rsidRPr="00CC52EB" w14:paraId="7A1675AD" w14:textId="77777777" w:rsidTr="00A5286A">
        <w:trPr>
          <w:trHeight w:val="190"/>
        </w:trPr>
        <w:tc>
          <w:tcPr>
            <w:tcW w:w="9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B25EEE4" w14:textId="77777777" w:rsidR="00CC52EB" w:rsidRPr="00CC52EB" w:rsidRDefault="00CC52EB" w:rsidP="00CC52EB">
            <w:r w:rsidRPr="00CC52EB">
              <w:t>레이저</w:t>
            </w:r>
          </w:p>
        </w:tc>
        <w:tc>
          <w:tcPr>
            <w:tcW w:w="113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4A738C" w14:textId="77777777" w:rsidR="00CC52EB" w:rsidRPr="00CC52EB" w:rsidRDefault="00CC52EB" w:rsidP="00CC52EB">
            <w:r w:rsidRPr="00CC52EB">
              <w:t>크기</w:t>
            </w:r>
            <w:r w:rsidRPr="00CC52EB">
              <w:rPr>
                <w:rFonts w:hint="eastAsia"/>
              </w:rPr>
              <w:t>,</w:t>
            </w:r>
            <w:r w:rsidRPr="00CC52EB">
              <w:t>속도</w:t>
            </w:r>
            <w:r w:rsidRPr="00CC52EB">
              <w:rPr>
                <w:rFonts w:hint="eastAsia"/>
              </w:rPr>
              <w:t>,</w:t>
            </w:r>
            <w:r w:rsidRPr="00CC52EB">
              <w:rPr>
                <w:rFonts w:hint="eastAsia"/>
              </w:rPr>
              <w:br/>
            </w:r>
            <w:r w:rsidRPr="00CC52EB">
              <w:t>횟수</w:t>
            </w:r>
            <w:r w:rsidRPr="00CC52EB">
              <w:rPr>
                <w:rFonts w:hint="eastAsia"/>
              </w:rPr>
              <w:t>,</w:t>
            </w:r>
            <w:r w:rsidRPr="00CC52EB">
              <w:t>방향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3FB014" w14:textId="05029C3D" w:rsidR="00CC52EB" w:rsidRPr="00CC52EB" w:rsidRDefault="00CC52EB" w:rsidP="00CC52EB">
            <w:r w:rsidRPr="00CC52EB">
              <w:t>설명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52D085" w14:textId="77777777" w:rsidR="00CC52EB" w:rsidRPr="00CC52EB" w:rsidRDefault="00CC52EB" w:rsidP="00CC52EB">
            <w:r w:rsidRPr="00CC52EB">
              <w:t>일직선 상으로 레이저를 발사한다</w:t>
            </w:r>
          </w:p>
        </w:tc>
      </w:tr>
      <w:tr w:rsidR="00CC52EB" w:rsidRPr="00CC52EB" w14:paraId="2960FB49" w14:textId="77777777" w:rsidTr="00D454D7">
        <w:trPr>
          <w:trHeight w:val="44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4AAD5553" w14:textId="77777777" w:rsidR="00CC52EB" w:rsidRPr="00CC52EB" w:rsidRDefault="00CC52EB" w:rsidP="00CC52EB"/>
        </w:tc>
        <w:tc>
          <w:tcPr>
            <w:tcW w:w="1134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76AF2525" w14:textId="77777777" w:rsidR="00CC52EB" w:rsidRPr="00CC52EB" w:rsidRDefault="00CC52EB" w:rsidP="00CC52EB"/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30EE09" w14:textId="77777777" w:rsidR="00CC52EB" w:rsidRPr="00CC52EB" w:rsidRDefault="00CC52EB" w:rsidP="00CC52EB">
            <w:r w:rsidRPr="00CC52EB">
              <w:t>경험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2890D5" w14:textId="77777777" w:rsidR="00CC52EB" w:rsidRPr="00CC52EB" w:rsidRDefault="00CC52EB" w:rsidP="00CC52EB">
            <w:r w:rsidRPr="00CC52EB">
              <w:t>레이저에 닿으면 피해를 입는다</w:t>
            </w:r>
            <w:r w:rsidRPr="00CC52EB">
              <w:rPr>
                <w:rFonts w:hint="eastAsia"/>
              </w:rPr>
              <w:t>.</w:t>
            </w:r>
          </w:p>
          <w:p w14:paraId="574912BF" w14:textId="77777777" w:rsidR="00CC52EB" w:rsidRPr="00CC52EB" w:rsidRDefault="00CC52EB" w:rsidP="00CC52EB">
            <w:r w:rsidRPr="00CC52EB">
              <w:t>레이저를 거울발판으로 굴절시켜 방어</w:t>
            </w:r>
            <w:r w:rsidRPr="00CC52EB">
              <w:rPr>
                <w:rFonts w:hint="eastAsia"/>
              </w:rPr>
              <w:t xml:space="preserve">, </w:t>
            </w:r>
            <w:r w:rsidRPr="00CC52EB">
              <w:t>반응체에</w:t>
            </w:r>
            <w:r w:rsidRPr="00CC52EB">
              <w:rPr>
                <w:rFonts w:hint="eastAsia"/>
              </w:rPr>
              <w:t xml:space="preserve"> 연결시켜 구조물을 작동</w:t>
            </w:r>
          </w:p>
        </w:tc>
      </w:tr>
      <w:tr w:rsidR="00CC52EB" w:rsidRPr="00CC52EB" w14:paraId="5B9ED5B1" w14:textId="77777777" w:rsidTr="00D454D7">
        <w:trPr>
          <w:trHeight w:val="44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0894E774" w14:textId="77777777" w:rsidR="00CC52EB" w:rsidRPr="00CC52EB" w:rsidRDefault="00CC52EB" w:rsidP="00CC52EB"/>
        </w:tc>
        <w:tc>
          <w:tcPr>
            <w:tcW w:w="113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800F00" w14:textId="77777777" w:rsidR="00CC52EB" w:rsidRPr="00CC52EB" w:rsidRDefault="00CC52EB" w:rsidP="00CC52EB"/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CC663D" w14:textId="5D7D4BAD" w:rsidR="00CC52EB" w:rsidRPr="00CC52EB" w:rsidRDefault="00CC52EB" w:rsidP="00CC52EB">
            <w:r w:rsidRPr="00CC52EB">
              <w:t>의도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B19F0" w14:textId="0530BEA4" w:rsidR="00CC52EB" w:rsidRPr="00CC52EB" w:rsidRDefault="00CC52EB" w:rsidP="003002CD">
            <w:r w:rsidRPr="00CC52EB">
              <w:t xml:space="preserve">거울 발판이 없을 때는 이동을 제약하는 함정으로 활용되지만 능력을 </w:t>
            </w:r>
            <w:r w:rsidRPr="00CC52EB">
              <w:rPr>
                <w:rFonts w:hint="eastAsia"/>
              </w:rPr>
              <w:br/>
            </w:r>
            <w:r w:rsidRPr="00CC52EB">
              <w:t>얻은 이후에는 구조물처럼 활용 할 수 있게 되어 유저에게 함정은</w:t>
            </w:r>
            <w:r w:rsidR="003002CD">
              <w:rPr>
                <w:rFonts w:hint="eastAsia"/>
              </w:rPr>
              <w:br/>
            </w:r>
            <w:r w:rsidRPr="00CC52EB">
              <w:t xml:space="preserve">위험요소라는 단편적인 기능이 아닌 구조물처럼 활용 </w:t>
            </w:r>
            <w:r w:rsidR="003002CD">
              <w:rPr>
                <w:rFonts w:hint="eastAsia"/>
              </w:rPr>
              <w:br/>
            </w:r>
            <w:r w:rsidRPr="00CC52EB">
              <w:t>가능하다는 경험을 준다</w:t>
            </w:r>
            <w:r w:rsidRPr="00CC52EB">
              <w:rPr>
                <w:rFonts w:hint="eastAsia"/>
              </w:rPr>
              <w:t>.</w:t>
            </w:r>
          </w:p>
        </w:tc>
      </w:tr>
      <w:tr w:rsidR="00CC52EB" w:rsidRPr="00CC52EB" w14:paraId="475A5DA4" w14:textId="77777777" w:rsidTr="00A5286A">
        <w:trPr>
          <w:trHeight w:val="20"/>
        </w:trPr>
        <w:tc>
          <w:tcPr>
            <w:tcW w:w="9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778C868" w14:textId="77777777" w:rsidR="00CC52EB" w:rsidRPr="00CC52EB" w:rsidRDefault="00CC52EB" w:rsidP="00CC52EB">
            <w:r w:rsidRPr="00CC52EB">
              <w:t>투사체</w:t>
            </w:r>
          </w:p>
        </w:tc>
        <w:tc>
          <w:tcPr>
            <w:tcW w:w="113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FAD2734" w14:textId="77777777" w:rsidR="00CC52EB" w:rsidRPr="00CC52EB" w:rsidRDefault="00CC52EB" w:rsidP="00CC52EB">
            <w:r w:rsidRPr="00CC52EB">
              <w:t>크기</w:t>
            </w:r>
            <w:r w:rsidRPr="00CC52EB">
              <w:rPr>
                <w:rFonts w:hint="eastAsia"/>
              </w:rPr>
              <w:t>,</w:t>
            </w:r>
            <w:r w:rsidRPr="00CC52EB">
              <w:t>속도</w:t>
            </w:r>
            <w:r w:rsidRPr="00CC52EB">
              <w:rPr>
                <w:rFonts w:hint="eastAsia"/>
              </w:rPr>
              <w:t>,</w:t>
            </w:r>
            <w:r w:rsidRPr="00CC52EB">
              <w:rPr>
                <w:rFonts w:hint="eastAsia"/>
              </w:rPr>
              <w:br/>
            </w:r>
            <w:r w:rsidRPr="00CC52EB">
              <w:t>횟수</w:t>
            </w:r>
            <w:r w:rsidRPr="00CC52EB">
              <w:rPr>
                <w:rFonts w:hint="eastAsia"/>
              </w:rPr>
              <w:t>,</w:t>
            </w:r>
            <w:r w:rsidRPr="00CC52EB">
              <w:t>방향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5E59B" w14:textId="73BC7AF3" w:rsidR="00CC52EB" w:rsidRPr="00CC52EB" w:rsidRDefault="00CC52EB" w:rsidP="00CC52EB">
            <w:r w:rsidRPr="00CC52EB">
              <w:t>설명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0664EB" w14:textId="77777777" w:rsidR="00CC52EB" w:rsidRPr="00CC52EB" w:rsidRDefault="00CC52EB" w:rsidP="00CC52EB">
            <w:r w:rsidRPr="00CC52EB">
              <w:t>지정된 방향으로 화염구를</w:t>
            </w:r>
            <w:r w:rsidRPr="00CC52EB">
              <w:rPr>
                <w:rFonts w:hint="eastAsia"/>
              </w:rPr>
              <w:t xml:space="preserve"> 발사한다.</w:t>
            </w:r>
          </w:p>
        </w:tc>
      </w:tr>
      <w:tr w:rsidR="00CC52EB" w:rsidRPr="00CC52EB" w14:paraId="3F91B2A4" w14:textId="77777777" w:rsidTr="00D454D7">
        <w:trPr>
          <w:trHeight w:val="50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70C74759" w14:textId="77777777" w:rsidR="00CC52EB" w:rsidRPr="00CC52EB" w:rsidRDefault="00CC52EB" w:rsidP="00CC52EB"/>
        </w:tc>
        <w:tc>
          <w:tcPr>
            <w:tcW w:w="1134" w:type="dxa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28091B51" w14:textId="77777777" w:rsidR="00CC52EB" w:rsidRPr="00CC52EB" w:rsidRDefault="00CC52EB" w:rsidP="00CC52EB"/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9C12E" w14:textId="77777777" w:rsidR="00CC52EB" w:rsidRPr="00CC52EB" w:rsidRDefault="00CC52EB" w:rsidP="00CC52EB">
            <w:r w:rsidRPr="00CC52EB">
              <w:t>경험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24B183" w14:textId="77777777" w:rsidR="00CC52EB" w:rsidRPr="00CC52EB" w:rsidRDefault="00CC52EB" w:rsidP="00CC52EB">
            <w:r w:rsidRPr="00CC52EB">
              <w:t>화염구에</w:t>
            </w:r>
            <w:r w:rsidRPr="00CC52EB">
              <w:rPr>
                <w:rFonts w:hint="eastAsia"/>
              </w:rPr>
              <w:t xml:space="preserve"> 닿으면 피해를 입는다.</w:t>
            </w:r>
          </w:p>
          <w:p w14:paraId="3EBAEA73" w14:textId="77777777" w:rsidR="00CC52EB" w:rsidRPr="00CC52EB" w:rsidRDefault="00CC52EB" w:rsidP="00CC52EB">
            <w:r w:rsidRPr="00CC52EB">
              <w:t>폭탄발판이</w:t>
            </w:r>
            <w:r w:rsidRPr="00CC52EB">
              <w:rPr>
                <w:rFonts w:hint="eastAsia"/>
              </w:rPr>
              <w:t xml:space="preserve"> </w:t>
            </w:r>
            <w:r w:rsidRPr="00CC52EB">
              <w:t>화염구에</w:t>
            </w:r>
            <w:r w:rsidRPr="00CC52EB">
              <w:rPr>
                <w:rFonts w:hint="eastAsia"/>
              </w:rPr>
              <w:t xml:space="preserve"> 닿으면 일정 시간 뒤 폭발한다.</w:t>
            </w:r>
          </w:p>
          <w:p w14:paraId="23C10962" w14:textId="77777777" w:rsidR="00CC52EB" w:rsidRPr="00CC52EB" w:rsidRDefault="00CC52EB" w:rsidP="00CC52EB">
            <w:r w:rsidRPr="00CC52EB">
              <w:t>폭발되기</w:t>
            </w:r>
            <w:r w:rsidRPr="00CC52EB">
              <w:rPr>
                <w:rFonts w:hint="eastAsia"/>
              </w:rPr>
              <w:t xml:space="preserve"> 전에 </w:t>
            </w:r>
            <w:r w:rsidRPr="00CC52EB">
              <w:t>원하는 위치에 놓아 균열지형파괴</w:t>
            </w:r>
            <w:r w:rsidRPr="00CC52EB">
              <w:rPr>
                <w:rFonts w:hint="eastAsia"/>
              </w:rPr>
              <w:t xml:space="preserve">, </w:t>
            </w:r>
            <w:r w:rsidRPr="00CC52EB">
              <w:t>폭발로 인한 범위 공격</w:t>
            </w:r>
            <w:r w:rsidRPr="00CC52EB">
              <w:rPr>
                <w:rFonts w:hint="eastAsia"/>
              </w:rPr>
              <w:t>,</w:t>
            </w:r>
            <w:r w:rsidRPr="00CC52EB">
              <w:rPr>
                <w:rFonts w:hint="eastAsia"/>
              </w:rPr>
              <w:br/>
            </w:r>
            <w:r w:rsidRPr="00CC52EB">
              <w:t>폭발 시간을 계산하여 예측공격이 가능하다</w:t>
            </w:r>
            <w:r w:rsidRPr="00CC52EB">
              <w:rPr>
                <w:rFonts w:hint="eastAsia"/>
              </w:rPr>
              <w:t>.</w:t>
            </w:r>
          </w:p>
        </w:tc>
      </w:tr>
      <w:tr w:rsidR="00CC52EB" w:rsidRPr="00CC52EB" w14:paraId="466E87FA" w14:textId="77777777" w:rsidTr="00D454D7">
        <w:trPr>
          <w:trHeight w:val="507"/>
        </w:trPr>
        <w:tc>
          <w:tcPr>
            <w:tcW w:w="9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537F26B4" w14:textId="77777777" w:rsidR="00CC52EB" w:rsidRPr="00CC52EB" w:rsidRDefault="00CC52EB" w:rsidP="00CC52EB"/>
        </w:tc>
        <w:tc>
          <w:tcPr>
            <w:tcW w:w="113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FC9B29" w14:textId="77777777" w:rsidR="00CC52EB" w:rsidRPr="00CC52EB" w:rsidRDefault="00CC52EB" w:rsidP="00CC52EB"/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D95095" w14:textId="7129BDC3" w:rsidR="00CC52EB" w:rsidRPr="00CC52EB" w:rsidRDefault="00CC52EB" w:rsidP="00CC52EB">
            <w:r w:rsidRPr="00CC52EB">
              <w:t>의도</w:t>
            </w:r>
          </w:p>
        </w:tc>
        <w:tc>
          <w:tcPr>
            <w:tcW w:w="7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F5320E" w14:textId="77777777" w:rsidR="00CC52EB" w:rsidRPr="00CC52EB" w:rsidRDefault="00CC52EB" w:rsidP="00CC52EB">
            <w:r w:rsidRPr="00CC52EB">
              <w:t>새로운 공격방식을 사용 할 수 있기 때문에 게임 공략의 요소를 추가</w:t>
            </w:r>
          </w:p>
          <w:p w14:paraId="608E1954" w14:textId="44E4A245" w:rsidR="00CC52EB" w:rsidRPr="00CC52EB" w:rsidRDefault="00CC52EB" w:rsidP="003002CD">
            <w:r w:rsidRPr="00CC52EB">
              <w:t>함정을 통해야지만 폭발시킬 수 있기 때문에 폭발발판을</w:t>
            </w:r>
            <w:r w:rsidRPr="00CC52EB">
              <w:rPr>
                <w:rFonts w:hint="eastAsia"/>
              </w:rPr>
              <w:t xml:space="preserve"> 사용하기</w:t>
            </w:r>
            <w:r w:rsidR="003002CD">
              <w:rPr>
                <w:rFonts w:hint="eastAsia"/>
              </w:rPr>
              <w:t xml:space="preserve"> </w:t>
            </w:r>
            <w:r w:rsidRPr="00CC52EB">
              <w:rPr>
                <w:rFonts w:hint="eastAsia"/>
              </w:rPr>
              <w:t xml:space="preserve">위해 </w:t>
            </w:r>
            <w:r w:rsidRPr="00CC52EB">
              <w:rPr>
                <w:rFonts w:hint="eastAsia"/>
              </w:rPr>
              <w:br/>
            </w:r>
            <w:r w:rsidRPr="00CC52EB">
              <w:t xml:space="preserve">위험을 감수하지만 그만큼 좋은 공격을 </w:t>
            </w:r>
            <w:r w:rsidR="003002CD">
              <w:rPr>
                <w:rFonts w:hint="eastAsia"/>
              </w:rPr>
              <w:t xml:space="preserve">사용 할 수 </w:t>
            </w:r>
            <w:r w:rsidRPr="00CC52EB">
              <w:rPr>
                <w:rFonts w:hint="eastAsia"/>
              </w:rPr>
              <w:t xml:space="preserve">있게 하여 유저의 </w:t>
            </w:r>
            <w:r w:rsidR="003002CD">
              <w:br/>
            </w:r>
            <w:r w:rsidRPr="00CC52EB">
              <w:rPr>
                <w:rFonts w:hint="eastAsia"/>
              </w:rPr>
              <w:t>컨트롤 요소</w:t>
            </w:r>
          </w:p>
        </w:tc>
      </w:tr>
    </w:tbl>
    <w:p w14:paraId="0AEBFA84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19F65D77" w14:textId="1D9F52FB" w:rsidR="001E3C01" w:rsidRDefault="0060255A" w:rsidP="0060255A">
      <w:r w:rsidRPr="00E4782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2EF63F" wp14:editId="043F35A3">
                <wp:simplePos x="0" y="0"/>
                <wp:positionH relativeFrom="column">
                  <wp:posOffset>2804795</wp:posOffset>
                </wp:positionH>
                <wp:positionV relativeFrom="paragraph">
                  <wp:posOffset>542290</wp:posOffset>
                </wp:positionV>
                <wp:extent cx="238760" cy="520700"/>
                <wp:effectExtent l="0" t="38100" r="46990" b="50800"/>
                <wp:wrapNone/>
                <wp:docPr id="38" name="오른쪽 화살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520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8" o:spid="_x0000_s1026" type="#_x0000_t13" style="position:absolute;left:0;text-align:left;margin-left:220.85pt;margin-top:42.7pt;width:18.8pt;height:41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" adj="10800" fillcolor="#4f81bd [3204]" strokecolor="#243f60 [1604]" strokeweight="2pt"/>
            </w:pict>
          </mc:Fallback>
        </mc:AlternateContent>
      </w:r>
      <w:r w:rsidR="0009593F">
        <w:rPr>
          <w:noProof/>
        </w:rPr>
        <w:drawing>
          <wp:inline distT="0" distB="0" distL="0" distR="0" wp14:anchorId="44F2B0BC" wp14:editId="2D72F6D0">
            <wp:extent cx="2635494" cy="1484415"/>
            <wp:effectExtent l="0" t="0" r="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52" cy="1485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593F">
        <w:rPr>
          <w:rFonts w:hint="eastAsia"/>
        </w:rPr>
        <w:t xml:space="preserve">          </w:t>
      </w:r>
      <w:r w:rsidR="0009593F">
        <w:rPr>
          <w:noProof/>
        </w:rPr>
        <w:drawing>
          <wp:inline distT="0" distB="0" distL="0" distR="0" wp14:anchorId="099CF3E6" wp14:editId="65458523">
            <wp:extent cx="2648628" cy="1496291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96" cy="1497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4D078" w14:textId="0AB31B67" w:rsidR="001E3C01" w:rsidRDefault="001E3C01" w:rsidP="0060255A">
      <w:pPr>
        <w:pStyle w:val="a9"/>
        <w:ind w:leftChars="0" w:left="0"/>
      </w:pPr>
    </w:p>
    <w:p w14:paraId="46D566D1" w14:textId="4635B086" w:rsidR="00B96C15" w:rsidRDefault="0060255A" w:rsidP="0060255A">
      <w:pPr>
        <w:pStyle w:val="a9"/>
        <w:numPr>
          <w:ilvl w:val="0"/>
          <w:numId w:val="18"/>
        </w:numPr>
        <w:ind w:leftChars="0" w:left="142" w:hangingChars="71" w:hanging="142"/>
        <w:rPr>
          <w:rFonts w:hint="eastAsia"/>
        </w:rPr>
      </w:pPr>
      <w:r>
        <w:rPr>
          <w:rFonts w:hint="eastAsia"/>
        </w:rPr>
        <w:t>특수 함정의 경우 기본역할은 일반함정과 같은 역할을 한다</w:t>
      </w:r>
    </w:p>
    <w:p w14:paraId="14C1D142" w14:textId="52AAAA1F" w:rsidR="0060255A" w:rsidRDefault="0060255A" w:rsidP="0060255A">
      <w:pPr>
        <w:pStyle w:val="a9"/>
        <w:numPr>
          <w:ilvl w:val="0"/>
          <w:numId w:val="18"/>
        </w:numPr>
        <w:ind w:leftChars="0" w:left="142" w:hangingChars="71" w:hanging="142"/>
        <w:rPr>
          <w:rFonts w:hint="eastAsia"/>
        </w:rPr>
      </w:pPr>
      <w:r>
        <w:rPr>
          <w:rFonts w:hint="eastAsia"/>
        </w:rPr>
        <w:t>캐릭터가 생성한 오브젝트를 통해 함정을 조작하여 다른 오브젝트를 작동시킬 수 있다.</w:t>
      </w:r>
    </w:p>
    <w:p w14:paraId="784D5135" w14:textId="74CB54F1" w:rsidR="0060255A" w:rsidRDefault="0060255A" w:rsidP="0060255A">
      <w:pPr>
        <w:pStyle w:val="a9"/>
        <w:numPr>
          <w:ilvl w:val="0"/>
          <w:numId w:val="18"/>
        </w:numPr>
        <w:ind w:leftChars="0" w:left="142" w:hangingChars="71" w:hanging="142"/>
      </w:pPr>
      <w:r>
        <w:rPr>
          <w:rFonts w:hint="eastAsia"/>
        </w:rPr>
        <w:t>작동된 오브젝트에 따라 지형이 이동,변화하여 막힌 길을 열어서 움직일 수 있다.</w:t>
      </w:r>
    </w:p>
    <w:p w14:paraId="5B7E59E4" w14:textId="77777777" w:rsidR="001E3C01" w:rsidRDefault="001E3C01" w:rsidP="0060255A"/>
    <w:p w14:paraId="194B78EA" w14:textId="77777777" w:rsidR="001E3C01" w:rsidRDefault="001E3C01" w:rsidP="0060255A"/>
    <w:p w14:paraId="4C2E3A6B" w14:textId="77777777" w:rsidR="00085A54" w:rsidRDefault="00085A54" w:rsidP="006D7EE6">
      <w:pPr>
        <w:pStyle w:val="a3"/>
        <w:numPr>
          <w:ilvl w:val="0"/>
          <w:numId w:val="0"/>
        </w:numPr>
        <w:outlineLvl w:val="1"/>
      </w:pPr>
    </w:p>
    <w:p w14:paraId="074D5AC0" w14:textId="77777777" w:rsidR="00936D79" w:rsidRDefault="00936D79" w:rsidP="006D7EE6">
      <w:pPr>
        <w:pStyle w:val="a3"/>
        <w:numPr>
          <w:ilvl w:val="0"/>
          <w:numId w:val="0"/>
        </w:numPr>
        <w:outlineLvl w:val="1"/>
      </w:pPr>
    </w:p>
    <w:p w14:paraId="3178AF8B" w14:textId="008752C6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627F36AA" w14:textId="5B3658BF" w:rsidR="001E3C01" w:rsidRPr="001E73A4" w:rsidRDefault="00917DF9" w:rsidP="00085A54">
      <w:pPr>
        <w:rPr>
          <w:b/>
        </w:rPr>
      </w:pPr>
      <w:r>
        <w:rPr>
          <w:rFonts w:hint="eastAsia"/>
        </w:rPr>
        <w:lastRenderedPageBreak/>
        <w:t>오브젝트</w:t>
      </w:r>
    </w:p>
    <w:tbl>
      <w:tblPr>
        <w:tblW w:w="989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22"/>
        <w:gridCol w:w="992"/>
        <w:gridCol w:w="1276"/>
        <w:gridCol w:w="6804"/>
      </w:tblGrid>
      <w:tr w:rsidR="001E3C01" w:rsidRPr="001E3C01" w14:paraId="3E5A7031" w14:textId="77777777" w:rsidTr="00917DF9"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8BE5062" w14:textId="77777777" w:rsidR="00FD0876" w:rsidRPr="001E3C01" w:rsidRDefault="001E3C01" w:rsidP="001E3C01">
            <w:pPr>
              <w:jc w:val="center"/>
              <w:rPr>
                <w:color w:val="FFFFFF" w:themeColor="background1"/>
              </w:rPr>
            </w:pPr>
            <w:r w:rsidRPr="001E3C01">
              <w:rPr>
                <w:color w:val="FFFFFF" w:themeColor="background1"/>
              </w:rPr>
              <w:t>타입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81E7EFD" w14:textId="77777777" w:rsidR="00FD0876" w:rsidRPr="001E3C01" w:rsidRDefault="001E3C01" w:rsidP="001E3C01">
            <w:pPr>
              <w:jc w:val="center"/>
              <w:rPr>
                <w:color w:val="FFFFFF" w:themeColor="background1"/>
              </w:rPr>
            </w:pPr>
            <w:r w:rsidRPr="001E3C01">
              <w:rPr>
                <w:color w:val="FFFFFF" w:themeColor="background1"/>
              </w:rPr>
              <w:t>이름</w:t>
            </w:r>
          </w:p>
        </w:tc>
        <w:tc>
          <w:tcPr>
            <w:tcW w:w="80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4FAA360" w14:textId="77777777" w:rsidR="00FD0876" w:rsidRPr="001E3C01" w:rsidRDefault="001E3C01" w:rsidP="001E3C01">
            <w:pPr>
              <w:jc w:val="center"/>
              <w:rPr>
                <w:color w:val="FFFFFF" w:themeColor="background1"/>
              </w:rPr>
            </w:pPr>
            <w:r w:rsidRPr="001E3C01">
              <w:rPr>
                <w:color w:val="FFFFFF" w:themeColor="background1"/>
              </w:rPr>
              <w:t>설                            명</w:t>
            </w:r>
          </w:p>
        </w:tc>
      </w:tr>
      <w:tr w:rsidR="001E3C01" w:rsidRPr="001E3C01" w14:paraId="19F0BDDC" w14:textId="77777777" w:rsidTr="00D50833">
        <w:trPr>
          <w:trHeight w:val="188"/>
        </w:trPr>
        <w:tc>
          <w:tcPr>
            <w:tcW w:w="82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E8EEB3B" w14:textId="77777777" w:rsidR="00FD0876" w:rsidRPr="001E3C01" w:rsidRDefault="001E3C01" w:rsidP="001E3C01">
            <w:r w:rsidRPr="001E3C01">
              <w:t>작동</w:t>
            </w:r>
          </w:p>
        </w:tc>
        <w:tc>
          <w:tcPr>
            <w:tcW w:w="99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E311B2" w14:textId="77777777" w:rsidR="00FD0876" w:rsidRPr="001E3C01" w:rsidRDefault="001E3C01" w:rsidP="001E3C01">
            <w:r w:rsidRPr="001E3C01">
              <w:t>레버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2ABCA6" w14:textId="77777777" w:rsidR="00FD0876" w:rsidRPr="001E3C01" w:rsidRDefault="001E3C01" w:rsidP="001E3C01">
            <w:r w:rsidRPr="001E3C01">
              <w:t>기능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93DDC2" w14:textId="77777777" w:rsidR="00FD0876" w:rsidRPr="001E3C01" w:rsidRDefault="00FD0876" w:rsidP="001E3C01">
            <w:r w:rsidRPr="001E3C01">
              <w:t xml:space="preserve">유저가 레버에 붙어서 조작을 하여 </w:t>
            </w:r>
            <w:r w:rsidRPr="001E3C01">
              <w:rPr>
                <w:rFonts w:hint="eastAsia"/>
              </w:rPr>
              <w:t>ON/OFF</w:t>
            </w:r>
            <w:r w:rsidRPr="001E3C01">
              <w:t>상태를 바꿀 수 있다</w:t>
            </w:r>
            <w:r w:rsidRPr="001E3C01">
              <w:rPr>
                <w:rFonts w:hint="eastAsia"/>
              </w:rPr>
              <w:t>.</w:t>
            </w:r>
          </w:p>
          <w:p w14:paraId="56AF30D2" w14:textId="77777777" w:rsidR="00FD0876" w:rsidRPr="001E3C01" w:rsidRDefault="00FD0876" w:rsidP="001E3C01">
            <w:r w:rsidRPr="001E3C01">
              <w:rPr>
                <w:rFonts w:hint="eastAsia"/>
              </w:rPr>
              <w:t>ON/OFF 상태에 따라 이동 지형이 움직인다.</w:t>
            </w:r>
          </w:p>
        </w:tc>
      </w:tr>
      <w:tr w:rsidR="001E3C01" w:rsidRPr="001E3C01" w14:paraId="647903E3" w14:textId="77777777" w:rsidTr="00917DF9"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43B06508" w14:textId="77777777" w:rsidR="001E3C01" w:rsidRPr="001E3C01" w:rsidRDefault="001E3C01" w:rsidP="001E3C01"/>
        </w:tc>
        <w:tc>
          <w:tcPr>
            <w:tcW w:w="99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20C204" w14:textId="77777777" w:rsidR="001E3C01" w:rsidRPr="001E3C01" w:rsidRDefault="001E3C01" w:rsidP="001E3C01"/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BFF2B0" w14:textId="77777777" w:rsidR="00FD0876" w:rsidRPr="001E3C01" w:rsidRDefault="001E3C01" w:rsidP="001E3C01">
            <w:r w:rsidRPr="001E3C01">
              <w:t>구성의도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CE1E9C" w14:textId="3A0E5B71" w:rsidR="00FD0876" w:rsidRPr="001E3C01" w:rsidRDefault="00FD0876" w:rsidP="001E3C01">
            <w:r w:rsidRPr="001E3C01">
              <w:t xml:space="preserve">레버에 의해 변화된 지형으로 캐릭터가 새로운 길을 행동을 </w:t>
            </w:r>
            <w:r w:rsidR="003002CD">
              <w:rPr>
                <w:rFonts w:hint="eastAsia"/>
              </w:rPr>
              <w:br/>
            </w:r>
            <w:r w:rsidRPr="001E3C01">
              <w:t>할 수 있도록 사용</w:t>
            </w:r>
          </w:p>
        </w:tc>
      </w:tr>
      <w:tr w:rsidR="001E3C01" w:rsidRPr="001E3C01" w14:paraId="224AA66B" w14:textId="77777777" w:rsidTr="00917DF9">
        <w:trPr>
          <w:trHeight w:val="536"/>
        </w:trPr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119704AB" w14:textId="77777777" w:rsidR="001E3C01" w:rsidRPr="001E3C01" w:rsidRDefault="001E3C01" w:rsidP="001E3C01"/>
        </w:tc>
        <w:tc>
          <w:tcPr>
            <w:tcW w:w="99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9AC87E" w14:textId="77777777" w:rsidR="00FD0876" w:rsidRPr="001E3C01" w:rsidRDefault="001E3C01" w:rsidP="001E3C01">
            <w:r w:rsidRPr="001E3C01">
              <w:t>버튼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0A88B3" w14:textId="77777777" w:rsidR="00FD0876" w:rsidRPr="001E3C01" w:rsidRDefault="001E3C01" w:rsidP="001E3C01">
            <w:r w:rsidRPr="001E3C01">
              <w:t>기능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2B2FB2" w14:textId="3CEC9D07" w:rsidR="00FD0876" w:rsidRPr="001E3C01" w:rsidRDefault="00FD0876" w:rsidP="001E3C01">
            <w:r w:rsidRPr="001E3C01">
              <w:t xml:space="preserve">유저가 가까이 가서 </w:t>
            </w:r>
            <w:r w:rsidR="005D4992" w:rsidRPr="001E3C01">
              <w:rPr>
                <w:rFonts w:hint="eastAsia"/>
              </w:rPr>
              <w:t>눌러서</w:t>
            </w:r>
            <w:r w:rsidR="005D4992" w:rsidRPr="001E3C01">
              <w:t xml:space="preserve"> ON상태로</w:t>
            </w:r>
            <w:r w:rsidRPr="001E3C01">
              <w:t xml:space="preserve"> 만들거나</w:t>
            </w:r>
            <w:r w:rsidRPr="001E3C01">
              <w:rPr>
                <w:rFonts w:hint="eastAsia"/>
              </w:rPr>
              <w:t xml:space="preserve">, </w:t>
            </w:r>
            <w:r w:rsidR="003002CD">
              <w:br/>
            </w:r>
            <w:r w:rsidR="005D4992" w:rsidRPr="001E3C01">
              <w:rPr>
                <w:rFonts w:hint="eastAsia"/>
              </w:rPr>
              <w:t>발판 밀치기를</w:t>
            </w:r>
            <w:r w:rsidRPr="001E3C01">
              <w:t xml:space="preserve"> 사용하여</w:t>
            </w:r>
            <w:r w:rsidRPr="001E3C01">
              <w:rPr>
                <w:rFonts w:hint="eastAsia"/>
              </w:rPr>
              <w:br/>
            </w:r>
            <w:r w:rsidRPr="001E3C01">
              <w:t>원거리에서</w:t>
            </w:r>
            <w:r w:rsidRPr="001E3C01">
              <w:rPr>
                <w:rFonts w:hint="eastAsia"/>
              </w:rPr>
              <w:t xml:space="preserve"> 버튼을 눌러 ON</w:t>
            </w:r>
            <w:r w:rsidRPr="001E3C01">
              <w:t>상태로 만들 수 있다</w:t>
            </w:r>
            <w:r w:rsidRPr="001E3C01">
              <w:rPr>
                <w:rFonts w:hint="eastAsia"/>
              </w:rPr>
              <w:t>.</w:t>
            </w:r>
          </w:p>
          <w:p w14:paraId="28D16C19" w14:textId="7233CDDF" w:rsidR="00FD0876" w:rsidRPr="001E3C01" w:rsidRDefault="00FD0876" w:rsidP="001E3C01">
            <w:r w:rsidRPr="001E3C01">
              <w:rPr>
                <w:rFonts w:hint="eastAsia"/>
              </w:rPr>
              <w:t>ON</w:t>
            </w:r>
            <w:r w:rsidRPr="001E3C01">
              <w:t xml:space="preserve">상태로 변한 버튼은 일정시간이 지나면 자동으로 </w:t>
            </w:r>
            <w:r w:rsidR="003002CD">
              <w:rPr>
                <w:rFonts w:hint="eastAsia"/>
              </w:rPr>
              <w:br/>
            </w:r>
            <w:r w:rsidRPr="001E3C01">
              <w:rPr>
                <w:rFonts w:hint="eastAsia"/>
              </w:rPr>
              <w:t>OFF</w:t>
            </w:r>
            <w:r w:rsidRPr="001E3C01">
              <w:t>상태로 변하게 된다</w:t>
            </w:r>
            <w:r w:rsidRPr="001E3C01">
              <w:rPr>
                <w:rFonts w:hint="eastAsia"/>
              </w:rPr>
              <w:t>.</w:t>
            </w:r>
          </w:p>
          <w:p w14:paraId="052CC9E9" w14:textId="77777777" w:rsidR="00FD0876" w:rsidRPr="001E3C01" w:rsidRDefault="00FD0876" w:rsidP="001E3C01">
            <w:r w:rsidRPr="001E3C01">
              <w:rPr>
                <w:rFonts w:hint="eastAsia"/>
              </w:rPr>
              <w:t>ON/OFF 상태에 따라 이동 지형이 움직인다</w:t>
            </w:r>
          </w:p>
        </w:tc>
      </w:tr>
      <w:tr w:rsidR="001E3C01" w:rsidRPr="001E3C01" w14:paraId="44522D12" w14:textId="77777777" w:rsidTr="00917DF9">
        <w:trPr>
          <w:trHeight w:val="280"/>
        </w:trPr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24DF283F" w14:textId="77777777" w:rsidR="001E3C01" w:rsidRPr="001E3C01" w:rsidRDefault="001E3C01" w:rsidP="001E3C01"/>
        </w:tc>
        <w:tc>
          <w:tcPr>
            <w:tcW w:w="99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17B668" w14:textId="77777777" w:rsidR="001E3C01" w:rsidRPr="001E3C01" w:rsidRDefault="001E3C01" w:rsidP="001E3C01"/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BD6C21" w14:textId="77777777" w:rsidR="00FD0876" w:rsidRPr="001E3C01" w:rsidRDefault="001E3C01" w:rsidP="001E3C01">
            <w:r w:rsidRPr="001E3C01">
              <w:t>구성의도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E9F83E" w14:textId="671F1C00" w:rsidR="00FD0876" w:rsidRPr="001E3C01" w:rsidRDefault="00FD0876" w:rsidP="001E3C01">
            <w:r w:rsidRPr="001E3C01">
              <w:t xml:space="preserve">자동으로 </w:t>
            </w:r>
            <w:r w:rsidRPr="001E3C01">
              <w:rPr>
                <w:rFonts w:hint="eastAsia"/>
              </w:rPr>
              <w:t>OFF</w:t>
            </w:r>
            <w:r w:rsidRPr="001E3C01">
              <w:t xml:space="preserve">상태를 사용하여 유저는 해당 </w:t>
            </w:r>
            <w:r w:rsidR="005D4992" w:rsidRPr="001E3C01">
              <w:rPr>
                <w:rFonts w:hint="eastAsia"/>
              </w:rPr>
              <w:t>시간 내에</w:t>
            </w:r>
            <w:r w:rsidRPr="001E3C01">
              <w:rPr>
                <w:rFonts w:hint="eastAsia"/>
              </w:rPr>
              <w:t xml:space="preserve"> 특정 </w:t>
            </w:r>
            <w:r w:rsidR="003002CD">
              <w:br/>
            </w:r>
            <w:r w:rsidRPr="001E3C01">
              <w:rPr>
                <w:rFonts w:hint="eastAsia"/>
              </w:rPr>
              <w:t>행동을 해야 되는 상황</w:t>
            </w:r>
          </w:p>
          <w:p w14:paraId="1BE53C97" w14:textId="75AA0C44" w:rsidR="00FD0876" w:rsidRPr="001E3C01" w:rsidRDefault="00FD0876" w:rsidP="001E3C01">
            <w:r w:rsidRPr="001E3C01">
              <w:rPr>
                <w:rFonts w:hint="eastAsia"/>
              </w:rPr>
              <w:t>ON</w:t>
            </w:r>
            <w:r w:rsidRPr="001E3C01">
              <w:t>에서</w:t>
            </w:r>
            <w:r w:rsidRPr="001E3C01">
              <w:rPr>
                <w:rFonts w:hint="eastAsia"/>
              </w:rPr>
              <w:t xml:space="preserve">OFF </w:t>
            </w:r>
            <w:r w:rsidRPr="001E3C01">
              <w:t>변할</w:t>
            </w:r>
            <w:r w:rsidR="003002CD">
              <w:rPr>
                <w:rFonts w:hint="eastAsia"/>
              </w:rPr>
              <w:t xml:space="preserve"> </w:t>
            </w:r>
            <w:r w:rsidRPr="001E3C01">
              <w:t>때</w:t>
            </w:r>
            <w:r w:rsidRPr="001E3C01">
              <w:rPr>
                <w:rFonts w:hint="eastAsia"/>
              </w:rPr>
              <w:t xml:space="preserve"> 까지의 </w:t>
            </w:r>
            <w:r w:rsidRPr="001E3C01">
              <w:t>해야</w:t>
            </w:r>
            <w:r w:rsidR="003002CD">
              <w:rPr>
                <w:rFonts w:hint="eastAsia"/>
              </w:rPr>
              <w:t xml:space="preserve"> </w:t>
            </w:r>
            <w:r w:rsidRPr="001E3C01">
              <w:t>되는</w:t>
            </w:r>
            <w:r w:rsidRPr="001E3C01">
              <w:rPr>
                <w:rFonts w:hint="eastAsia"/>
              </w:rPr>
              <w:t xml:space="preserve"> 행동을 계산하면서 </w:t>
            </w:r>
            <w:r w:rsidR="003002CD">
              <w:br/>
            </w:r>
            <w:r w:rsidRPr="001E3C01">
              <w:rPr>
                <w:rFonts w:hint="eastAsia"/>
              </w:rPr>
              <w:t>플레이하게 하게 만드는 요소</w:t>
            </w:r>
          </w:p>
        </w:tc>
      </w:tr>
      <w:tr w:rsidR="001E3C01" w:rsidRPr="001E3C01" w14:paraId="6C8FE44E" w14:textId="77777777" w:rsidTr="00917DF9">
        <w:trPr>
          <w:trHeight w:val="408"/>
        </w:trPr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1F97D891" w14:textId="77777777" w:rsidR="001E3C01" w:rsidRPr="001E3C01" w:rsidRDefault="001E3C01" w:rsidP="001E3C01"/>
        </w:tc>
        <w:tc>
          <w:tcPr>
            <w:tcW w:w="99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5C0207" w14:textId="77777777" w:rsidR="00FD0876" w:rsidRPr="001E3C01" w:rsidRDefault="001E3C01" w:rsidP="001E3C01">
            <w:r w:rsidRPr="001E3C01">
              <w:t>반응체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C687BB" w14:textId="77777777" w:rsidR="00FD0876" w:rsidRPr="001E3C01" w:rsidRDefault="001E3C01" w:rsidP="001E3C01">
            <w:r w:rsidRPr="001E3C01">
              <w:t>기능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51EBD3" w14:textId="17A582CB" w:rsidR="00FD0876" w:rsidRPr="001E3C01" w:rsidRDefault="00FD0876" w:rsidP="001E3C01">
            <w:r w:rsidRPr="001E3C01">
              <w:t>반응체의</w:t>
            </w:r>
            <w:r w:rsidRPr="001E3C01">
              <w:rPr>
                <w:rFonts w:hint="eastAsia"/>
              </w:rPr>
              <w:t xml:space="preserve"> 중간에 어떤 오브젝트에 ON</w:t>
            </w:r>
            <w:r w:rsidRPr="001E3C01">
              <w:t xml:space="preserve">상태가 되는지에 대한 </w:t>
            </w:r>
            <w:r w:rsidR="003002CD">
              <w:rPr>
                <w:rFonts w:hint="eastAsia"/>
              </w:rPr>
              <w:br/>
            </w:r>
            <w:r w:rsidRPr="001E3C01">
              <w:t>오브젝트를 표시</w:t>
            </w:r>
          </w:p>
          <w:p w14:paraId="0FD0BDCB" w14:textId="77777777" w:rsidR="00FD0876" w:rsidRPr="001E3C01" w:rsidRDefault="00FD0876" w:rsidP="001E3C01">
            <w:r w:rsidRPr="001E3C01">
              <w:t>해당 오브젝트에 닿는 물체에 따라</w:t>
            </w:r>
            <w:r w:rsidRPr="001E3C01">
              <w:rPr>
                <w:rFonts w:hint="eastAsia"/>
              </w:rPr>
              <w:t xml:space="preserve"> ON,OFF</w:t>
            </w:r>
            <w:r w:rsidRPr="001E3C01">
              <w:t>상태가 결정된다</w:t>
            </w:r>
            <w:r w:rsidRPr="001E3C01">
              <w:rPr>
                <w:rFonts w:hint="eastAsia"/>
              </w:rPr>
              <w:t>..</w:t>
            </w:r>
          </w:p>
          <w:p w14:paraId="560DDACE" w14:textId="77777777" w:rsidR="00FD0876" w:rsidRPr="001E3C01" w:rsidRDefault="00FD0876" w:rsidP="001E3C01">
            <w:r w:rsidRPr="001E3C01">
              <w:rPr>
                <w:rFonts w:hint="eastAsia"/>
              </w:rPr>
              <w:t>ON/OFF 상태에 따라 이동 지형이 움직인다</w:t>
            </w:r>
          </w:p>
        </w:tc>
      </w:tr>
      <w:tr w:rsidR="001E3C01" w:rsidRPr="001E3C01" w14:paraId="76DD5C51" w14:textId="77777777" w:rsidTr="00917DF9">
        <w:trPr>
          <w:trHeight w:val="209"/>
        </w:trPr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67366B83" w14:textId="77777777" w:rsidR="001E3C01" w:rsidRPr="001E3C01" w:rsidRDefault="001E3C01" w:rsidP="001E3C01"/>
        </w:tc>
        <w:tc>
          <w:tcPr>
            <w:tcW w:w="99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75F13" w14:textId="77777777" w:rsidR="001E3C01" w:rsidRPr="001E3C01" w:rsidRDefault="001E3C01" w:rsidP="001E3C01"/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97379D" w14:textId="77777777" w:rsidR="00FD0876" w:rsidRPr="001E3C01" w:rsidRDefault="001E3C01" w:rsidP="001E3C01">
            <w:r w:rsidRPr="001E3C01">
              <w:t>구성의도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3D6876" w14:textId="4397636A" w:rsidR="00FD0876" w:rsidRPr="001E3C01" w:rsidRDefault="00FD0876" w:rsidP="001E3C01">
            <w:r w:rsidRPr="001E3C01">
              <w:t xml:space="preserve">표시된 요소를 넣기 위해 유저는 맵 구조와 필요한 요소들을 </w:t>
            </w:r>
            <w:r w:rsidR="003002CD">
              <w:rPr>
                <w:rFonts w:hint="eastAsia"/>
              </w:rPr>
              <w:br/>
            </w:r>
            <w:r w:rsidRPr="001E3C01">
              <w:t>생각 하게 만듬</w:t>
            </w:r>
            <w:r w:rsidRPr="001E3C01">
              <w:rPr>
                <w:rFonts w:hint="eastAsia"/>
              </w:rPr>
              <w:br/>
            </w:r>
            <w:r w:rsidRPr="001E3C01">
              <w:t>요소들을 바꾸며 반응체를</w:t>
            </w:r>
            <w:r w:rsidRPr="001E3C01">
              <w:rPr>
                <w:rFonts w:hint="eastAsia"/>
              </w:rPr>
              <w:t xml:space="preserve"> 재사용의 범위 확장</w:t>
            </w:r>
          </w:p>
        </w:tc>
      </w:tr>
      <w:tr w:rsidR="001E3C01" w:rsidRPr="001E3C01" w14:paraId="4F3D293B" w14:textId="77777777" w:rsidTr="00917DF9">
        <w:trPr>
          <w:trHeight w:val="280"/>
        </w:trPr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252B8D62" w14:textId="77777777" w:rsidR="001E3C01" w:rsidRPr="001E3C01" w:rsidRDefault="001E3C01" w:rsidP="001E3C01"/>
        </w:tc>
        <w:tc>
          <w:tcPr>
            <w:tcW w:w="99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DBA91E" w14:textId="77777777" w:rsidR="00FD0876" w:rsidRPr="001E3C01" w:rsidRDefault="001E3C01" w:rsidP="001E3C01">
            <w:r w:rsidRPr="001E3C01">
              <w:t>열쇠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F3A670" w14:textId="77777777" w:rsidR="00FD0876" w:rsidRPr="001E3C01" w:rsidRDefault="001E3C01" w:rsidP="001E3C01">
            <w:r w:rsidRPr="001E3C01">
              <w:t>기능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44D58E" w14:textId="2A2299A9" w:rsidR="00FD0876" w:rsidRPr="001E3C01" w:rsidRDefault="00FD0876" w:rsidP="001E3C01">
            <w:r w:rsidRPr="001E3C01">
              <w:t xml:space="preserve">문을 열기 위한 </w:t>
            </w:r>
            <w:r w:rsidR="00776800">
              <w:t>오브젝</w:t>
            </w:r>
            <w:r w:rsidR="00776800">
              <w:rPr>
                <w:rFonts w:hint="eastAsia"/>
              </w:rPr>
              <w:t>트로 들기 스킬로</w:t>
            </w:r>
            <w:r w:rsidRPr="001E3C01">
              <w:t xml:space="preserve"> </w:t>
            </w:r>
            <w:r w:rsidR="00776800">
              <w:rPr>
                <w:rFonts w:hint="eastAsia"/>
              </w:rPr>
              <w:t>들고 움직일 수 있다.</w:t>
            </w:r>
          </w:p>
          <w:p w14:paraId="18C16B46" w14:textId="77777777" w:rsidR="00FD0876" w:rsidRPr="001E3C01" w:rsidRDefault="00FD0876" w:rsidP="001E3C01">
            <w:r w:rsidRPr="001E3C01">
              <w:t>열쇠를 들은 상태로 문에 가까이가면 문이 열린다</w:t>
            </w:r>
            <w:r w:rsidRPr="001E3C01">
              <w:rPr>
                <w:rFonts w:hint="eastAsia"/>
              </w:rPr>
              <w:t>.</w:t>
            </w:r>
          </w:p>
        </w:tc>
      </w:tr>
      <w:tr w:rsidR="001E3C01" w:rsidRPr="001E3C01" w14:paraId="4D8CCF34" w14:textId="77777777" w:rsidTr="00917DF9">
        <w:tc>
          <w:tcPr>
            <w:tcW w:w="82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78639D3D" w14:textId="77777777" w:rsidR="001E3C01" w:rsidRPr="001E3C01" w:rsidRDefault="001E3C01" w:rsidP="001E3C01"/>
        </w:tc>
        <w:tc>
          <w:tcPr>
            <w:tcW w:w="99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942114" w14:textId="77777777" w:rsidR="001E3C01" w:rsidRPr="001E3C01" w:rsidRDefault="001E3C01" w:rsidP="001E3C01"/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C5AFBD" w14:textId="77777777" w:rsidR="00FD0876" w:rsidRPr="001E3C01" w:rsidRDefault="001E3C01" w:rsidP="001E3C01">
            <w:r w:rsidRPr="001E3C01">
              <w:t>구성의도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3DDB2" w14:textId="5C5C1D4A" w:rsidR="00FD0876" w:rsidRPr="001E3C01" w:rsidRDefault="00FD0876" w:rsidP="001E3C01">
            <w:r w:rsidRPr="001E3C01">
              <w:t>들고 움직여야</w:t>
            </w:r>
            <w:r w:rsidR="003002CD">
              <w:rPr>
                <w:rFonts w:hint="eastAsia"/>
              </w:rPr>
              <w:t xml:space="preserve"> </w:t>
            </w:r>
            <w:r w:rsidRPr="001E3C01">
              <w:t xml:space="preserve">되는 제약요소를 걸어서 플레이 하는데 </w:t>
            </w:r>
            <w:r w:rsidR="003002CD">
              <w:rPr>
                <w:rFonts w:hint="eastAsia"/>
              </w:rPr>
              <w:br/>
            </w:r>
            <w:r w:rsidRPr="001E3C01">
              <w:t>난이도적</w:t>
            </w:r>
            <w:r w:rsidRPr="001E3C01">
              <w:rPr>
                <w:rFonts w:hint="eastAsia"/>
              </w:rPr>
              <w:t xml:space="preserve"> 요소를 위해 추가</w:t>
            </w:r>
          </w:p>
        </w:tc>
      </w:tr>
    </w:tbl>
    <w:p w14:paraId="77029F7F" w14:textId="77777777" w:rsidR="006D7EE6" w:rsidRDefault="006D7EE6" w:rsidP="006D7EE6">
      <w:pPr>
        <w:pStyle w:val="a3"/>
        <w:numPr>
          <w:ilvl w:val="0"/>
          <w:numId w:val="0"/>
        </w:numPr>
        <w:outlineLvl w:val="1"/>
      </w:pPr>
    </w:p>
    <w:p w14:paraId="7A94AAD4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346A80A0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7FB0304A" w14:textId="77777777" w:rsidR="00D454D7" w:rsidRDefault="00D454D7" w:rsidP="006D7EE6">
      <w:pPr>
        <w:pStyle w:val="a3"/>
        <w:numPr>
          <w:ilvl w:val="0"/>
          <w:numId w:val="0"/>
        </w:numPr>
        <w:outlineLvl w:val="1"/>
      </w:pPr>
    </w:p>
    <w:p w14:paraId="2483EDBE" w14:textId="77777777" w:rsidR="00085A54" w:rsidRDefault="00085A54" w:rsidP="006D7EE6">
      <w:pPr>
        <w:pStyle w:val="a3"/>
        <w:numPr>
          <w:ilvl w:val="0"/>
          <w:numId w:val="0"/>
        </w:numPr>
        <w:outlineLvl w:val="1"/>
      </w:pPr>
    </w:p>
    <w:p w14:paraId="295C7B9F" w14:textId="77777777" w:rsidR="00D454D7" w:rsidRDefault="00D454D7" w:rsidP="006D7EE6">
      <w:pPr>
        <w:pStyle w:val="a3"/>
        <w:numPr>
          <w:ilvl w:val="0"/>
          <w:numId w:val="0"/>
        </w:numPr>
        <w:outlineLvl w:val="1"/>
      </w:pPr>
    </w:p>
    <w:p w14:paraId="751877E3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46BC42E4" w14:textId="70B6D268" w:rsidR="001E3C01" w:rsidRPr="001E73A4" w:rsidRDefault="001E3C01" w:rsidP="00085A54">
      <w:bookmarkStart w:id="24" w:name="_Toc24982784"/>
      <w:r w:rsidRPr="001E73A4">
        <w:rPr>
          <w:rFonts w:hint="eastAsia"/>
        </w:rPr>
        <w:lastRenderedPageBreak/>
        <w:t>지형</w:t>
      </w:r>
      <w:bookmarkEnd w:id="24"/>
    </w:p>
    <w:tbl>
      <w:tblPr>
        <w:tblW w:w="975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00"/>
        <w:gridCol w:w="814"/>
        <w:gridCol w:w="1418"/>
        <w:gridCol w:w="6520"/>
      </w:tblGrid>
      <w:tr w:rsidR="001E3C01" w:rsidRPr="001E3C01" w14:paraId="5A06B787" w14:textId="77777777" w:rsidTr="00917DF9"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C4C7465" w14:textId="77777777" w:rsidR="00FD0876" w:rsidRPr="008307F8" w:rsidRDefault="001E3C01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타입</w:t>
            </w:r>
          </w:p>
        </w:tc>
        <w:tc>
          <w:tcPr>
            <w:tcW w:w="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C1A1B22" w14:textId="77777777" w:rsidR="00FD0876" w:rsidRPr="008307F8" w:rsidRDefault="001E3C01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이름</w:t>
            </w:r>
          </w:p>
        </w:tc>
        <w:tc>
          <w:tcPr>
            <w:tcW w:w="79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08FDC63" w14:textId="77777777" w:rsidR="00FD0876" w:rsidRPr="008307F8" w:rsidRDefault="001E3C01" w:rsidP="008307F8">
            <w:pPr>
              <w:jc w:val="center"/>
              <w:rPr>
                <w:color w:val="FFFFFF" w:themeColor="background1"/>
              </w:rPr>
            </w:pPr>
            <w:r w:rsidRPr="008307F8">
              <w:rPr>
                <w:color w:val="FFFFFF" w:themeColor="background1"/>
              </w:rPr>
              <w:t>설                            명</w:t>
            </w:r>
          </w:p>
        </w:tc>
      </w:tr>
      <w:tr w:rsidR="001E3C01" w:rsidRPr="001E3C01" w14:paraId="6E570577" w14:textId="77777777" w:rsidTr="00917DF9">
        <w:trPr>
          <w:trHeight w:val="280"/>
        </w:trPr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EBB8FBB" w14:textId="77777777" w:rsidR="00FD0876" w:rsidRPr="001E3C01" w:rsidRDefault="001E3C01" w:rsidP="00D454D7">
            <w:r w:rsidRPr="001E3C01">
              <w:t>지형</w:t>
            </w:r>
          </w:p>
        </w:tc>
        <w:tc>
          <w:tcPr>
            <w:tcW w:w="8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85E309" w14:textId="77777777" w:rsidR="00FD0876" w:rsidRPr="001E3C01" w:rsidRDefault="001E3C01" w:rsidP="00D454D7">
            <w:r w:rsidRPr="001E3C01">
              <w:t>기본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638B8B" w14:textId="77777777" w:rsidR="00FD0876" w:rsidRPr="001E3C01" w:rsidRDefault="001E3C01" w:rsidP="00D454D7">
            <w:r w:rsidRPr="001E3C01">
              <w:t>기능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ECFA9D" w14:textId="77777777" w:rsidR="00FD0876" w:rsidRPr="001E3C01" w:rsidRDefault="00FD0876" w:rsidP="00D454D7">
            <w:r w:rsidRPr="001E3C01">
              <w:t>캐릭터가 밟고 맵을</w:t>
            </w:r>
            <w:r w:rsidRPr="001E3C01">
              <w:rPr>
                <w:rFonts w:hint="eastAsia"/>
              </w:rPr>
              <w:t xml:space="preserve"> 이동 할 수 있다.</w:t>
            </w:r>
          </w:p>
        </w:tc>
      </w:tr>
      <w:tr w:rsidR="001E3C01" w:rsidRPr="001E3C01" w14:paraId="1FA02D14" w14:textId="77777777" w:rsidTr="00917DF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1B799B6C" w14:textId="77777777" w:rsidR="001E3C01" w:rsidRPr="001E3C01" w:rsidRDefault="001E3C01" w:rsidP="00D454D7"/>
        </w:tc>
        <w:tc>
          <w:tcPr>
            <w:tcW w:w="8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4C3502" w14:textId="77777777" w:rsidR="001E3C01" w:rsidRPr="001E3C01" w:rsidRDefault="001E3C01" w:rsidP="00D454D7"/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A5F19" w14:textId="77777777" w:rsidR="00FD0876" w:rsidRPr="001E3C01" w:rsidRDefault="001E3C01" w:rsidP="00D454D7">
            <w:r w:rsidRPr="001E3C01">
              <w:t>구성의도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3F25F6" w14:textId="77777777" w:rsidR="00FD0876" w:rsidRPr="001E3C01" w:rsidRDefault="00FD0876" w:rsidP="00D454D7">
            <w:r w:rsidRPr="001E3C01">
              <w:t>캐릭터의 이동을 위해 구성</w:t>
            </w:r>
          </w:p>
        </w:tc>
      </w:tr>
      <w:tr w:rsidR="001E3C01" w:rsidRPr="001E3C01" w14:paraId="08430D09" w14:textId="77777777" w:rsidTr="00917DF9">
        <w:trPr>
          <w:trHeight w:val="536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5EEE2285" w14:textId="77777777" w:rsidR="001E3C01" w:rsidRPr="001E3C01" w:rsidRDefault="001E3C01" w:rsidP="00D454D7"/>
        </w:tc>
        <w:tc>
          <w:tcPr>
            <w:tcW w:w="8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F2261" w14:textId="77777777" w:rsidR="00FD0876" w:rsidRPr="001E3C01" w:rsidRDefault="001E3C01" w:rsidP="00D454D7">
            <w:r w:rsidRPr="001E3C01">
              <w:t>균열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C6C9D2" w14:textId="77777777" w:rsidR="00FD0876" w:rsidRPr="001E3C01" w:rsidRDefault="001E3C01" w:rsidP="00D454D7">
            <w:r w:rsidRPr="001E3C01">
              <w:t>기능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392407" w14:textId="77777777" w:rsidR="00FD0876" w:rsidRPr="001E3C01" w:rsidRDefault="00FD0876" w:rsidP="00D454D7">
            <w:r w:rsidRPr="001E3C01">
              <w:t>기본 지형과 동일하게 이용되지만 균열이 있다</w:t>
            </w:r>
            <w:r w:rsidRPr="001E3C01">
              <w:rPr>
                <w:rFonts w:hint="eastAsia"/>
              </w:rPr>
              <w:t>.</w:t>
            </w:r>
          </w:p>
          <w:p w14:paraId="6D27F6DC" w14:textId="77777777" w:rsidR="00FD0876" w:rsidRPr="001E3C01" w:rsidRDefault="00FD0876" w:rsidP="00D454D7">
            <w:r w:rsidRPr="001E3C01">
              <w:t>몬스터의공격</w:t>
            </w:r>
            <w:r w:rsidRPr="001E3C01">
              <w:rPr>
                <w:rFonts w:hint="eastAsia"/>
              </w:rPr>
              <w:t xml:space="preserve">, </w:t>
            </w:r>
            <w:r w:rsidRPr="001E3C01">
              <w:t>폭탄 발판을 사용하여 파괴가 가능하다</w:t>
            </w:r>
            <w:r w:rsidRPr="001E3C01">
              <w:rPr>
                <w:rFonts w:hint="eastAsia"/>
              </w:rPr>
              <w:t>.</w:t>
            </w:r>
          </w:p>
          <w:p w14:paraId="3136395A" w14:textId="77777777" w:rsidR="00FD0876" w:rsidRPr="001E3C01" w:rsidRDefault="00FD0876" w:rsidP="00D454D7">
            <w:r w:rsidRPr="001E3C01">
              <w:t>한번 파괴되면 재생성 되지 않는다</w:t>
            </w:r>
            <w:r w:rsidRPr="001E3C01">
              <w:rPr>
                <w:rFonts w:hint="eastAsia"/>
              </w:rPr>
              <w:t>.</w:t>
            </w:r>
          </w:p>
        </w:tc>
      </w:tr>
      <w:tr w:rsidR="001E3C01" w:rsidRPr="001E3C01" w14:paraId="080178F8" w14:textId="77777777" w:rsidTr="00917DF9">
        <w:trPr>
          <w:trHeight w:val="2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0F57D5DC" w14:textId="77777777" w:rsidR="001E3C01" w:rsidRPr="001E3C01" w:rsidRDefault="001E3C01" w:rsidP="00D454D7"/>
        </w:tc>
        <w:tc>
          <w:tcPr>
            <w:tcW w:w="8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40641" w14:textId="77777777" w:rsidR="001E3C01" w:rsidRPr="001E3C01" w:rsidRDefault="001E3C01" w:rsidP="00D454D7"/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60C156" w14:textId="77777777" w:rsidR="00FD0876" w:rsidRPr="001E3C01" w:rsidRDefault="001E3C01" w:rsidP="00D454D7">
            <w:r w:rsidRPr="001E3C01">
              <w:t>구성의도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5ABEC" w14:textId="77777777" w:rsidR="00FD0876" w:rsidRPr="001E3C01" w:rsidRDefault="00FD0876" w:rsidP="00D454D7">
            <w:r w:rsidRPr="001E3C01">
              <w:t>조건에 의해 길을 만드는 요소</w:t>
            </w:r>
          </w:p>
        </w:tc>
      </w:tr>
      <w:tr w:rsidR="001E3C01" w:rsidRPr="001E3C01" w14:paraId="67ABF94F" w14:textId="77777777" w:rsidTr="00917DF9">
        <w:trPr>
          <w:trHeight w:val="408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3B8A7BDD" w14:textId="77777777" w:rsidR="001E3C01" w:rsidRPr="001E3C01" w:rsidRDefault="001E3C01" w:rsidP="00D454D7"/>
        </w:tc>
        <w:tc>
          <w:tcPr>
            <w:tcW w:w="8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BEA8D9" w14:textId="77777777" w:rsidR="00FD0876" w:rsidRPr="001E3C01" w:rsidRDefault="001E3C01" w:rsidP="00D454D7">
            <w:r w:rsidRPr="001E3C01">
              <w:t>이동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606553" w14:textId="77777777" w:rsidR="00FD0876" w:rsidRPr="001E3C01" w:rsidRDefault="001E3C01" w:rsidP="00D454D7">
            <w:r w:rsidRPr="001E3C01">
              <w:t>기능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1BE87D" w14:textId="77777777" w:rsidR="00FD0876" w:rsidRPr="001E3C01" w:rsidRDefault="00FD0876" w:rsidP="00D454D7">
            <w:r w:rsidRPr="001E3C01">
              <w:t>기본 지형과 동일하게 표시된다</w:t>
            </w:r>
            <w:r w:rsidRPr="001E3C01">
              <w:rPr>
                <w:rFonts w:hint="eastAsia"/>
              </w:rPr>
              <w:t>.</w:t>
            </w:r>
          </w:p>
          <w:p w14:paraId="49B2B3E3" w14:textId="77777777" w:rsidR="00FD0876" w:rsidRPr="001E3C01" w:rsidRDefault="00FD0876" w:rsidP="00D454D7">
            <w:r w:rsidRPr="001E3C01">
              <w:t>작동 오브젝트들의 상태에 따라 이동 한다</w:t>
            </w:r>
            <w:r w:rsidRPr="001E3C01">
              <w:rPr>
                <w:rFonts w:hint="eastAsia"/>
              </w:rPr>
              <w:t>.</w:t>
            </w:r>
          </w:p>
        </w:tc>
      </w:tr>
      <w:tr w:rsidR="001E3C01" w:rsidRPr="001E3C01" w14:paraId="3831D53C" w14:textId="77777777" w:rsidTr="00917DF9">
        <w:trPr>
          <w:trHeight w:val="20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4B883EDD" w14:textId="77777777" w:rsidR="001E3C01" w:rsidRPr="001E3C01" w:rsidRDefault="001E3C01" w:rsidP="00D454D7"/>
        </w:tc>
        <w:tc>
          <w:tcPr>
            <w:tcW w:w="8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E08518" w14:textId="77777777" w:rsidR="001E3C01" w:rsidRPr="001E3C01" w:rsidRDefault="001E3C01" w:rsidP="00D454D7"/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5EB744" w14:textId="77777777" w:rsidR="00FD0876" w:rsidRPr="001E3C01" w:rsidRDefault="001E3C01" w:rsidP="00D454D7">
            <w:r w:rsidRPr="001E3C01">
              <w:t>구성의도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9ABD4" w14:textId="77777777" w:rsidR="00FD0876" w:rsidRPr="001E3C01" w:rsidRDefault="00FD0876" w:rsidP="00D454D7">
            <w:r w:rsidRPr="001E3C01">
              <w:t>조건에 의해 길을 만드는 요소</w:t>
            </w:r>
          </w:p>
        </w:tc>
      </w:tr>
      <w:tr w:rsidR="001E3C01" w:rsidRPr="001E3C01" w14:paraId="0BBB4239" w14:textId="77777777" w:rsidTr="00917DF9">
        <w:trPr>
          <w:trHeight w:val="2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6ACE23F4" w14:textId="77777777" w:rsidR="001E3C01" w:rsidRPr="001E3C01" w:rsidRDefault="001E3C01" w:rsidP="00D454D7"/>
        </w:tc>
        <w:tc>
          <w:tcPr>
            <w:tcW w:w="81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463A96" w14:textId="77777777" w:rsidR="00FD0876" w:rsidRPr="001E3C01" w:rsidRDefault="001E3C01" w:rsidP="00D454D7">
            <w:r w:rsidRPr="001E3C01">
              <w:t>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42322D" w14:textId="77777777" w:rsidR="00FD0876" w:rsidRPr="001E3C01" w:rsidRDefault="001E3C01" w:rsidP="00D454D7">
            <w:r w:rsidRPr="001E3C01">
              <w:t>기능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8BF690" w14:textId="77777777" w:rsidR="00FD0876" w:rsidRPr="001E3C01" w:rsidRDefault="00FD0876" w:rsidP="00D454D7">
            <w:r w:rsidRPr="001E3C01">
              <w:t>캐릭터 이동을 막기 위한 요소</w:t>
            </w:r>
          </w:p>
          <w:p w14:paraId="307ECE40" w14:textId="611A2FC4" w:rsidR="00FD0876" w:rsidRPr="001E3C01" w:rsidRDefault="00FD0876" w:rsidP="00D454D7">
            <w:r w:rsidRPr="001E3C01">
              <w:t xml:space="preserve">열쇠 </w:t>
            </w:r>
            <w:r w:rsidR="0060255A">
              <w:rPr>
                <w:rFonts w:hint="eastAsia"/>
              </w:rPr>
              <w:t>오브젝트로</w:t>
            </w:r>
            <w:r w:rsidRPr="001E3C01">
              <w:t xml:space="preserve"> 작동이 가능하다</w:t>
            </w:r>
            <w:r w:rsidRPr="001E3C01">
              <w:rPr>
                <w:rFonts w:hint="eastAsia"/>
              </w:rPr>
              <w:t>.</w:t>
            </w:r>
          </w:p>
        </w:tc>
      </w:tr>
      <w:tr w:rsidR="001E3C01" w:rsidRPr="001E3C01" w14:paraId="089CAC62" w14:textId="77777777" w:rsidTr="00917DF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hideMark/>
          </w:tcPr>
          <w:p w14:paraId="29E8376F" w14:textId="77777777" w:rsidR="001E3C01" w:rsidRPr="001E3C01" w:rsidRDefault="001E3C01" w:rsidP="00D454D7"/>
        </w:tc>
        <w:tc>
          <w:tcPr>
            <w:tcW w:w="81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A3760A" w14:textId="77777777" w:rsidR="001E3C01" w:rsidRPr="001E3C01" w:rsidRDefault="001E3C01" w:rsidP="00D454D7"/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F439DF" w14:textId="1AEB4AD0" w:rsidR="00FD0876" w:rsidRPr="001E3C01" w:rsidRDefault="001E3C01" w:rsidP="00D454D7">
            <w:r w:rsidRPr="001E3C01">
              <w:t>의도</w:t>
            </w:r>
          </w:p>
        </w:tc>
        <w:tc>
          <w:tcPr>
            <w:tcW w:w="6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5CEA7D" w14:textId="54DC7F6A" w:rsidR="00FD0876" w:rsidRPr="001E3C01" w:rsidRDefault="00FD0876" w:rsidP="00D454D7">
            <w:bookmarkStart w:id="25" w:name="_Toc24966732"/>
            <w:r w:rsidRPr="001E3C01">
              <w:t>보스 방의 입구를 표시하기</w:t>
            </w:r>
            <w:r w:rsidR="003002CD">
              <w:rPr>
                <w:rFonts w:hint="eastAsia"/>
              </w:rPr>
              <w:t xml:space="preserve"> </w:t>
            </w:r>
            <w:r w:rsidRPr="001E3C01">
              <w:t>위해 사용</w:t>
            </w:r>
            <w:bookmarkEnd w:id="25"/>
          </w:p>
        </w:tc>
      </w:tr>
    </w:tbl>
    <w:p w14:paraId="30B2C922" w14:textId="77777777" w:rsidR="001E3C01" w:rsidRP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3F5EEF62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4FA1C78E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0C71830F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79BD7C36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36D4DFD7" w14:textId="77777777" w:rsidR="000D7001" w:rsidRDefault="000D7001" w:rsidP="006D7EE6">
      <w:pPr>
        <w:pStyle w:val="a3"/>
        <w:numPr>
          <w:ilvl w:val="0"/>
          <w:numId w:val="0"/>
        </w:numPr>
        <w:outlineLvl w:val="1"/>
      </w:pPr>
    </w:p>
    <w:p w14:paraId="1F9C1B8A" w14:textId="77777777" w:rsidR="000D7001" w:rsidRDefault="000D7001" w:rsidP="006D7EE6">
      <w:pPr>
        <w:pStyle w:val="a3"/>
        <w:numPr>
          <w:ilvl w:val="0"/>
          <w:numId w:val="0"/>
        </w:numPr>
        <w:outlineLvl w:val="1"/>
      </w:pPr>
    </w:p>
    <w:p w14:paraId="7553126F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0EF71F0B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396EA012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63FF996B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5FAD97A1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219EDBB3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6A163888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03D638CB" w14:textId="77777777" w:rsidR="00B96C15" w:rsidRDefault="00B96C15" w:rsidP="006D7EE6">
      <w:pPr>
        <w:pStyle w:val="a3"/>
        <w:numPr>
          <w:ilvl w:val="0"/>
          <w:numId w:val="0"/>
        </w:numPr>
        <w:outlineLvl w:val="1"/>
      </w:pPr>
    </w:p>
    <w:p w14:paraId="7183A779" w14:textId="77777777" w:rsidR="001E3C01" w:rsidRDefault="001E3C01" w:rsidP="006D7EE6">
      <w:pPr>
        <w:pStyle w:val="a3"/>
        <w:numPr>
          <w:ilvl w:val="0"/>
          <w:numId w:val="0"/>
        </w:numPr>
        <w:outlineLvl w:val="1"/>
      </w:pPr>
    </w:p>
    <w:p w14:paraId="2DC12387" w14:textId="77777777" w:rsidR="000D7001" w:rsidRDefault="000D7001" w:rsidP="006D7EE6">
      <w:pPr>
        <w:pStyle w:val="a3"/>
        <w:numPr>
          <w:ilvl w:val="0"/>
          <w:numId w:val="0"/>
        </w:numPr>
        <w:outlineLvl w:val="1"/>
      </w:pPr>
    </w:p>
    <w:p w14:paraId="42D94E35" w14:textId="77777777" w:rsidR="000D7001" w:rsidRDefault="000D7001" w:rsidP="006D7EE6">
      <w:pPr>
        <w:pStyle w:val="a3"/>
        <w:numPr>
          <w:ilvl w:val="0"/>
          <w:numId w:val="0"/>
        </w:numPr>
        <w:outlineLvl w:val="1"/>
      </w:pPr>
    </w:p>
    <w:p w14:paraId="3C155033" w14:textId="60E247FF" w:rsidR="008E00B3" w:rsidRDefault="001338B5" w:rsidP="00866C2A">
      <w:pPr>
        <w:pStyle w:val="a3"/>
        <w:ind w:leftChars="213" w:left="426" w:firstLine="0"/>
        <w:outlineLvl w:val="1"/>
      </w:pPr>
      <w:r>
        <w:rPr>
          <w:rFonts w:hint="eastAsia"/>
        </w:rPr>
        <w:lastRenderedPageBreak/>
        <w:t xml:space="preserve"> </w:t>
      </w:r>
      <w:bookmarkStart w:id="26" w:name="_Toc24982785"/>
      <w:bookmarkStart w:id="27" w:name="_Toc25064549"/>
      <w:r w:rsidR="00754511">
        <w:rPr>
          <w:rFonts w:hint="eastAsia"/>
        </w:rPr>
        <w:t>몬스</w:t>
      </w:r>
      <w:r w:rsidR="00FD0876">
        <w:rPr>
          <w:rFonts w:hint="eastAsia"/>
        </w:rPr>
        <w:t>터</w:t>
      </w:r>
      <w:bookmarkEnd w:id="26"/>
      <w:bookmarkEnd w:id="27"/>
    </w:p>
    <w:p w14:paraId="3B3C94CD" w14:textId="0B89AF2D" w:rsidR="00FD0876" w:rsidRPr="001E73A4" w:rsidRDefault="00FD0876" w:rsidP="00085A54">
      <w:pPr>
        <w:rPr>
          <w:b/>
        </w:rPr>
      </w:pPr>
      <w:bookmarkStart w:id="28" w:name="_Toc24982786"/>
      <w:r w:rsidRPr="001E73A4">
        <w:rPr>
          <w:rFonts w:hint="eastAsia"/>
        </w:rPr>
        <w:t>일반 몬스터</w:t>
      </w:r>
      <w:bookmarkEnd w:id="28"/>
    </w:p>
    <w:tbl>
      <w:tblPr>
        <w:tblW w:w="989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58"/>
        <w:gridCol w:w="1140"/>
        <w:gridCol w:w="709"/>
        <w:gridCol w:w="766"/>
        <w:gridCol w:w="6321"/>
      </w:tblGrid>
      <w:tr w:rsidR="00F228D1" w:rsidRPr="001E3C01" w14:paraId="135EB3E3" w14:textId="77777777" w:rsidTr="00D50833"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8131B22" w14:textId="77777777" w:rsidR="00F228D1" w:rsidRPr="00FD644F" w:rsidRDefault="00F228D1" w:rsidP="00D454D7">
            <w:pPr>
              <w:jc w:val="center"/>
              <w:rPr>
                <w:color w:val="FFFFFF" w:themeColor="background1"/>
              </w:rPr>
            </w:pPr>
            <w:r w:rsidRPr="00FD644F">
              <w:rPr>
                <w:color w:val="FFFFFF" w:themeColor="background1"/>
              </w:rPr>
              <w:t>타입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004DAF7" w14:textId="456C8E00" w:rsidR="00F228D1" w:rsidRPr="00FD644F" w:rsidRDefault="00FD644F" w:rsidP="00D454D7">
            <w:pPr>
              <w:jc w:val="center"/>
              <w:rPr>
                <w:color w:val="FFFFFF" w:themeColor="background1"/>
              </w:rPr>
            </w:pPr>
            <w:r w:rsidRPr="00FD644F">
              <w:rPr>
                <w:rFonts w:hint="eastAsia"/>
                <w:color w:val="FFFFFF" w:themeColor="background1"/>
              </w:rPr>
              <w:t>선공유무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</w:tcPr>
          <w:p w14:paraId="463713C4" w14:textId="1186505F" w:rsidR="00F228D1" w:rsidRPr="00FD644F" w:rsidRDefault="00F228D1" w:rsidP="00D454D7">
            <w:pPr>
              <w:jc w:val="center"/>
              <w:rPr>
                <w:color w:val="FFFFFF" w:themeColor="background1"/>
              </w:rPr>
            </w:pPr>
            <w:r w:rsidRPr="00FD644F">
              <w:rPr>
                <w:rFonts w:hint="eastAsia"/>
                <w:color w:val="FFFFFF" w:themeColor="background1"/>
              </w:rPr>
              <w:t>이동</w:t>
            </w:r>
          </w:p>
        </w:tc>
        <w:tc>
          <w:tcPr>
            <w:tcW w:w="708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55119FD" w14:textId="321762D3" w:rsidR="00F228D1" w:rsidRPr="00FD644F" w:rsidRDefault="00F228D1" w:rsidP="00D454D7">
            <w:pPr>
              <w:jc w:val="center"/>
              <w:rPr>
                <w:color w:val="FFFFFF" w:themeColor="background1"/>
              </w:rPr>
            </w:pPr>
            <w:r w:rsidRPr="00FD644F">
              <w:rPr>
                <w:color w:val="FFFFFF" w:themeColor="background1"/>
              </w:rPr>
              <w:t>설                            명</w:t>
            </w:r>
          </w:p>
        </w:tc>
      </w:tr>
      <w:tr w:rsidR="00E24A16" w:rsidRPr="001E3C01" w14:paraId="614F08C9" w14:textId="77777777" w:rsidTr="00D50833">
        <w:trPr>
          <w:trHeight w:val="20"/>
        </w:trPr>
        <w:tc>
          <w:tcPr>
            <w:tcW w:w="9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327CF0D" w14:textId="38698531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근거리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3EF96C" w14:textId="371A27D1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선공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81FF2" w14:textId="666B52BB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가능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F35397" w14:textId="7E6C3B7E" w:rsidR="00E24A16" w:rsidRPr="001E3C01" w:rsidRDefault="00201E16" w:rsidP="00FD644F">
            <w:r>
              <w:rPr>
                <w:rFonts w:hint="eastAsia"/>
              </w:rPr>
              <w:t>행동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DA99E7" w14:textId="19E3FCDE" w:rsidR="00E24A16" w:rsidRPr="001E3C01" w:rsidRDefault="00201E16" w:rsidP="00FD644F">
            <w:r>
              <w:rPr>
                <w:rFonts w:hint="eastAsia"/>
              </w:rPr>
              <w:t>캐릭터 방향으로 돌진 공격을 한다.</w:t>
            </w:r>
          </w:p>
        </w:tc>
      </w:tr>
      <w:tr w:rsidR="00E24A16" w:rsidRPr="001E3C01" w14:paraId="719962B6" w14:textId="77777777" w:rsidTr="00D50833">
        <w:tc>
          <w:tcPr>
            <w:tcW w:w="9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10E701" w14:textId="77777777" w:rsidR="00E24A16" w:rsidRPr="001E3C01" w:rsidRDefault="00E24A16" w:rsidP="00917DF9">
            <w:pPr>
              <w:jc w:val="center"/>
            </w:pP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ADEFE" w14:textId="77777777" w:rsidR="00E24A16" w:rsidRPr="001E3C01" w:rsidRDefault="00E24A16" w:rsidP="00917DF9">
            <w:pPr>
              <w:jc w:val="center"/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966D6" w14:textId="77777777" w:rsidR="00E24A16" w:rsidRPr="001E3C01" w:rsidRDefault="00E24A16" w:rsidP="00917DF9">
            <w:pPr>
              <w:jc w:val="center"/>
            </w:pP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C970A4" w14:textId="796EC160" w:rsidR="00E24A16" w:rsidRPr="001E3C01" w:rsidRDefault="00201E16" w:rsidP="00FD644F">
            <w:r>
              <w:rPr>
                <w:rFonts w:hint="eastAsia"/>
              </w:rPr>
              <w:t>활용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F33087" w14:textId="505189E5" w:rsidR="00E24A16" w:rsidRPr="001E3C01" w:rsidRDefault="00201E16" w:rsidP="00FD644F">
            <w:r>
              <w:rPr>
                <w:rFonts w:hint="eastAsia"/>
              </w:rPr>
              <w:t>돌진 공격을 유도하고 균열지형을 파괴 가능</w:t>
            </w:r>
          </w:p>
        </w:tc>
      </w:tr>
      <w:tr w:rsidR="00E24A16" w:rsidRPr="001E3C01" w14:paraId="1208B2F9" w14:textId="77777777" w:rsidTr="00D50833">
        <w:trPr>
          <w:trHeight w:val="20"/>
        </w:trPr>
        <w:tc>
          <w:tcPr>
            <w:tcW w:w="9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6CDEBF" w14:textId="233430EF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근거리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AA1E53" w14:textId="0C8BE3F5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선공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0F93F" w14:textId="6A32EB35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가능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5A474B" w14:textId="17186DE2" w:rsidR="00E24A16" w:rsidRPr="001E3C01" w:rsidRDefault="00201E16" w:rsidP="00FD644F">
            <w:r>
              <w:rPr>
                <w:rFonts w:hint="eastAsia"/>
              </w:rPr>
              <w:t>행동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0ADE8D" w14:textId="2BD35038" w:rsidR="00E24A16" w:rsidRPr="001E3C01" w:rsidRDefault="00201E16" w:rsidP="00FD644F">
            <w:r>
              <w:rPr>
                <w:rFonts w:hint="eastAsia"/>
              </w:rPr>
              <w:t>점프를 하여 이동속도는 느리지만 지형을 뛰어넘을 수 있음</w:t>
            </w:r>
          </w:p>
        </w:tc>
      </w:tr>
      <w:tr w:rsidR="00E24A16" w:rsidRPr="001E3C01" w14:paraId="05F94776" w14:textId="77777777" w:rsidTr="00D50833">
        <w:trPr>
          <w:trHeight w:val="20"/>
        </w:trPr>
        <w:tc>
          <w:tcPr>
            <w:tcW w:w="9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C6B593" w14:textId="77777777" w:rsidR="00E24A16" w:rsidRPr="001E3C01" w:rsidRDefault="00E24A16" w:rsidP="00917DF9">
            <w:pPr>
              <w:jc w:val="center"/>
            </w:pP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0AE4E" w14:textId="77777777" w:rsidR="00E24A16" w:rsidRPr="001E3C01" w:rsidRDefault="00E24A16" w:rsidP="00917DF9">
            <w:pPr>
              <w:jc w:val="center"/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76245" w14:textId="77777777" w:rsidR="00E24A16" w:rsidRPr="001E3C01" w:rsidRDefault="00E24A16" w:rsidP="00917DF9">
            <w:pPr>
              <w:jc w:val="center"/>
            </w:pP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9BC161" w14:textId="5FBF9B12" w:rsidR="00E24A16" w:rsidRPr="001E3C01" w:rsidRDefault="00201E16" w:rsidP="00FD644F">
            <w:r>
              <w:rPr>
                <w:rFonts w:hint="eastAsia"/>
              </w:rPr>
              <w:t>활용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564DF4" w14:textId="530F3CB6" w:rsidR="00E24A16" w:rsidRPr="001E3C01" w:rsidRDefault="00FD0876" w:rsidP="00FD644F">
            <w:r>
              <w:rPr>
                <w:rFonts w:hint="eastAsia"/>
              </w:rPr>
              <w:t>난이도의 상승을 위해 구성</w:t>
            </w:r>
          </w:p>
        </w:tc>
      </w:tr>
      <w:tr w:rsidR="00E24A16" w:rsidRPr="001E3C01" w14:paraId="173A31C5" w14:textId="77777777" w:rsidTr="00D50833">
        <w:trPr>
          <w:trHeight w:val="34"/>
        </w:trPr>
        <w:tc>
          <w:tcPr>
            <w:tcW w:w="9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373EBA" w14:textId="327FF1DD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6E3CA3" w14:textId="0C888460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선공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E0EC5" w14:textId="5A588AA8" w:rsidR="00E24A16" w:rsidRPr="001E3C01" w:rsidRDefault="00201E16" w:rsidP="00917DF9">
            <w:pPr>
              <w:jc w:val="center"/>
            </w:pPr>
            <w:r>
              <w:rPr>
                <w:rFonts w:hint="eastAsia"/>
              </w:rPr>
              <w:t>가능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191599" w14:textId="4127861A" w:rsidR="00E24A16" w:rsidRPr="001E3C01" w:rsidRDefault="00201E16" w:rsidP="00FD644F">
            <w:r>
              <w:rPr>
                <w:rFonts w:hint="eastAsia"/>
              </w:rPr>
              <w:t>행동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61E927" w14:textId="2A10F60D" w:rsidR="00E24A16" w:rsidRPr="001E3C01" w:rsidRDefault="00FD0876" w:rsidP="00FD644F">
            <w:r>
              <w:rPr>
                <w:rFonts w:hint="eastAsia"/>
              </w:rPr>
              <w:t>지형에 숨어있다가 일정범위에 캐릭터가 들어오면</w:t>
            </w:r>
            <w:r>
              <w:br/>
            </w:r>
            <w:r>
              <w:rPr>
                <w:rFonts w:hint="eastAsia"/>
              </w:rPr>
              <w:t>나타난</w:t>
            </w:r>
            <w:r w:rsidR="003002C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 원거리 폭발공격을 발사한다.</w:t>
            </w:r>
          </w:p>
        </w:tc>
      </w:tr>
      <w:tr w:rsidR="00E24A16" w:rsidRPr="001E3C01" w14:paraId="250DBD74" w14:textId="77777777" w:rsidTr="00D50833">
        <w:trPr>
          <w:trHeight w:val="34"/>
        </w:trPr>
        <w:tc>
          <w:tcPr>
            <w:tcW w:w="9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6A92F9" w14:textId="77777777" w:rsidR="00E24A16" w:rsidRPr="001E3C01" w:rsidRDefault="00E24A16" w:rsidP="00FD644F"/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953439" w14:textId="6C3B0A69" w:rsidR="00E24A16" w:rsidRPr="001E3C01" w:rsidRDefault="00E24A16" w:rsidP="00FD644F"/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3BC24" w14:textId="77777777" w:rsidR="00E24A16" w:rsidRPr="001E3C01" w:rsidRDefault="00E24A16" w:rsidP="00FD644F"/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013969" w14:textId="542CE64E" w:rsidR="00E24A16" w:rsidRPr="001E3C01" w:rsidRDefault="00201E16" w:rsidP="00FD644F">
            <w:r>
              <w:rPr>
                <w:rFonts w:hint="eastAsia"/>
              </w:rPr>
              <w:t>활용</w:t>
            </w:r>
          </w:p>
        </w:tc>
        <w:tc>
          <w:tcPr>
            <w:tcW w:w="6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4A50E3" w14:textId="13F0CDB1" w:rsidR="00E24A16" w:rsidRPr="001E3C01" w:rsidRDefault="00FD0876" w:rsidP="00FD644F">
            <w:r>
              <w:rPr>
                <w:rFonts w:hint="eastAsia"/>
              </w:rPr>
              <w:t>폭발공격을 통해 다른 몬스터를 공격한다.</w:t>
            </w:r>
          </w:p>
        </w:tc>
      </w:tr>
    </w:tbl>
    <w:p w14:paraId="35600449" w14:textId="77777777" w:rsidR="00FD0876" w:rsidRDefault="00FD0876" w:rsidP="000D7001">
      <w:pPr>
        <w:pStyle w:val="a3"/>
        <w:numPr>
          <w:ilvl w:val="0"/>
          <w:numId w:val="0"/>
        </w:numPr>
        <w:outlineLvl w:val="1"/>
      </w:pPr>
    </w:p>
    <w:p w14:paraId="34C378A2" w14:textId="7560404E" w:rsidR="00FD0876" w:rsidRPr="001E73A4" w:rsidRDefault="00FD0876" w:rsidP="00085A54">
      <w:pPr>
        <w:rPr>
          <w:b/>
        </w:rPr>
      </w:pPr>
      <w:bookmarkStart w:id="29" w:name="_Toc24982787"/>
      <w:r w:rsidRPr="001E73A4">
        <w:rPr>
          <w:rFonts w:hint="eastAsia"/>
        </w:rPr>
        <w:t>보스 몬스터</w:t>
      </w:r>
      <w:bookmarkEnd w:id="29"/>
    </w:p>
    <w:tbl>
      <w:tblPr>
        <w:tblW w:w="990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64"/>
        <w:gridCol w:w="1134"/>
        <w:gridCol w:w="709"/>
        <w:gridCol w:w="850"/>
        <w:gridCol w:w="6247"/>
      </w:tblGrid>
      <w:tr w:rsidR="00FD0876" w:rsidRPr="00FD644F" w14:paraId="46DD7F93" w14:textId="77777777" w:rsidTr="008307F8"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9DBC32A" w14:textId="77777777" w:rsidR="00FD0876" w:rsidRPr="00FD644F" w:rsidRDefault="00FD0876" w:rsidP="008307F8">
            <w:pPr>
              <w:jc w:val="center"/>
              <w:rPr>
                <w:color w:val="FFFFFF" w:themeColor="background1"/>
              </w:rPr>
            </w:pPr>
            <w:r w:rsidRPr="00FD644F">
              <w:rPr>
                <w:color w:val="FFFFFF" w:themeColor="background1"/>
              </w:rPr>
              <w:t>타입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EDB1978" w14:textId="77777777" w:rsidR="00FD0876" w:rsidRPr="00FD644F" w:rsidRDefault="00FD0876" w:rsidP="008307F8">
            <w:pPr>
              <w:jc w:val="center"/>
              <w:rPr>
                <w:color w:val="FFFFFF" w:themeColor="background1"/>
              </w:rPr>
            </w:pPr>
            <w:r w:rsidRPr="00FD644F">
              <w:rPr>
                <w:rFonts w:hint="eastAsia"/>
                <w:color w:val="FFFFFF" w:themeColor="background1"/>
              </w:rPr>
              <w:t>선공유무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vAlign w:val="center"/>
          </w:tcPr>
          <w:p w14:paraId="166CEA10" w14:textId="77777777" w:rsidR="00FD0876" w:rsidRPr="00FD644F" w:rsidRDefault="00FD0876" w:rsidP="008307F8">
            <w:pPr>
              <w:jc w:val="center"/>
              <w:rPr>
                <w:color w:val="FFFFFF" w:themeColor="background1"/>
              </w:rPr>
            </w:pPr>
            <w:r w:rsidRPr="00FD644F">
              <w:rPr>
                <w:rFonts w:hint="eastAsia"/>
                <w:color w:val="FFFFFF" w:themeColor="background1"/>
              </w:rPr>
              <w:t>이동</w:t>
            </w:r>
          </w:p>
        </w:tc>
        <w:tc>
          <w:tcPr>
            <w:tcW w:w="709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40404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B5C16A4" w14:textId="77777777" w:rsidR="00FD0876" w:rsidRPr="00FD644F" w:rsidRDefault="00FD0876" w:rsidP="008307F8">
            <w:pPr>
              <w:jc w:val="center"/>
              <w:rPr>
                <w:color w:val="FFFFFF" w:themeColor="background1"/>
              </w:rPr>
            </w:pPr>
            <w:r w:rsidRPr="00FD644F">
              <w:rPr>
                <w:color w:val="FFFFFF" w:themeColor="background1"/>
              </w:rPr>
              <w:t>설                            명</w:t>
            </w:r>
          </w:p>
        </w:tc>
      </w:tr>
      <w:tr w:rsidR="007D5257" w:rsidRPr="001E3C01" w14:paraId="661E5F3E" w14:textId="77777777" w:rsidTr="008307F8">
        <w:trPr>
          <w:trHeight w:val="1889"/>
        </w:trPr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3FE1296" w14:textId="77777777" w:rsidR="007D5257" w:rsidRPr="001E3C01" w:rsidRDefault="007D5257" w:rsidP="00917DF9">
            <w:pPr>
              <w:shd w:val="clear" w:color="auto" w:fill="FFFFFF" w:themeFill="background1"/>
              <w:jc w:val="center"/>
            </w:pPr>
            <w:r>
              <w:rPr>
                <w:rFonts w:hint="eastAsia"/>
              </w:rPr>
              <w:t>근거리</w:t>
            </w:r>
          </w:p>
          <w:p w14:paraId="3A73F6C1" w14:textId="61132E4B" w:rsidR="007D5257" w:rsidRPr="001E3C01" w:rsidRDefault="007D5257" w:rsidP="00917DF9">
            <w:pPr>
              <w:shd w:val="clear" w:color="auto" w:fill="FFFFFF" w:themeFill="background1"/>
              <w:jc w:val="center"/>
            </w:pPr>
            <w:r>
              <w:rPr>
                <w:rFonts w:hint="eastAsia"/>
              </w:rPr>
              <w:t>원거리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CE277A" w14:textId="53B08FBE" w:rsidR="007D5257" w:rsidRPr="001E3C01" w:rsidRDefault="007D5257" w:rsidP="00917DF9">
            <w:pPr>
              <w:jc w:val="center"/>
            </w:pPr>
            <w:r>
              <w:rPr>
                <w:rFonts w:hint="eastAsia"/>
              </w:rPr>
              <w:t>선공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DEA50" w14:textId="77777777" w:rsidR="007D5257" w:rsidRPr="001E3C01" w:rsidRDefault="007D5257" w:rsidP="00917DF9">
            <w:pPr>
              <w:jc w:val="center"/>
            </w:pPr>
            <w:r>
              <w:rPr>
                <w:rFonts w:hint="eastAsia"/>
              </w:rPr>
              <w:t>가능</w:t>
            </w:r>
          </w:p>
          <w:p w14:paraId="38CD333C" w14:textId="278AEB9E" w:rsidR="007D5257" w:rsidRPr="001E3C01" w:rsidRDefault="007D5257" w:rsidP="00917DF9">
            <w:pPr>
              <w:jc w:val="center"/>
            </w:pPr>
            <w:r>
              <w:rPr>
                <w:rFonts w:hint="eastAsia"/>
              </w:rPr>
              <w:t>(비행)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3335C50" w14:textId="0B134F15" w:rsidR="007D5257" w:rsidRPr="001E3C01" w:rsidRDefault="007D5257" w:rsidP="00917DF9">
            <w:pPr>
              <w:jc w:val="center"/>
            </w:pPr>
            <w:r>
              <w:rPr>
                <w:rFonts w:hint="eastAsia"/>
              </w:rPr>
              <w:t>행동</w:t>
            </w:r>
          </w:p>
        </w:tc>
        <w:tc>
          <w:tcPr>
            <w:tcW w:w="6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1F64" w14:textId="67BC23D1" w:rsidR="007D5257" w:rsidRDefault="007D5257" w:rsidP="00FD0876">
            <w:r>
              <w:rPr>
                <w:rFonts w:hint="eastAsia"/>
              </w:rPr>
              <w:t xml:space="preserve">돌진패턴(일반) : 일정한 모션을 취한 뒤 캐릭터 방향으로 </w:t>
            </w:r>
            <w:r w:rsidR="008307F8">
              <w:br/>
            </w:r>
            <w:r>
              <w:rPr>
                <w:rFonts w:hint="eastAsia"/>
              </w:rPr>
              <w:t>돌진공격을 한다.</w:t>
            </w:r>
            <w:r>
              <w:br/>
            </w:r>
            <w:r>
              <w:rPr>
                <w:rFonts w:hint="eastAsia"/>
              </w:rPr>
              <w:t>일반패턴은 기본발판을 생성해 회피를</w:t>
            </w:r>
            <w:r w:rsidR="003002C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0B5F3F96" w14:textId="77777777" w:rsidR="007D5257" w:rsidRDefault="007D5257" w:rsidP="00FD0876">
            <w:r>
              <w:rPr>
                <w:rFonts w:hint="eastAsia"/>
              </w:rPr>
              <w:t>레이저패턴(특수) : 일정한 방향으로 레이저를 발사한다.</w:t>
            </w:r>
          </w:p>
          <w:p w14:paraId="546948E5" w14:textId="2F06F886" w:rsidR="007D5257" w:rsidRPr="001E3C01" w:rsidRDefault="007D5257" w:rsidP="00FD0876">
            <w:r>
              <w:rPr>
                <w:rFonts w:hint="eastAsia"/>
              </w:rPr>
              <w:t>패턴에 맞는 발판을 구조물고 활용하여 보스 공략을 한다.</w:t>
            </w:r>
          </w:p>
        </w:tc>
      </w:tr>
      <w:tr w:rsidR="007D5257" w:rsidRPr="001E3C01" w14:paraId="5E610641" w14:textId="77777777" w:rsidTr="008307F8">
        <w:trPr>
          <w:trHeight w:val="1697"/>
        </w:trPr>
        <w:tc>
          <w:tcPr>
            <w:tcW w:w="9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8A9ED0" w14:textId="14437ED5" w:rsidR="007D5257" w:rsidRPr="001E3C01" w:rsidRDefault="007D5257" w:rsidP="00917DF9">
            <w:pPr>
              <w:jc w:val="center"/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B51DB" w14:textId="7003BFF6" w:rsidR="007D5257" w:rsidRPr="001E3C01" w:rsidRDefault="007D5257" w:rsidP="00917DF9">
            <w:pPr>
              <w:jc w:val="center"/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EC31" w14:textId="5600E4B0" w:rsidR="007D5257" w:rsidRPr="001E3C01" w:rsidRDefault="007D5257" w:rsidP="00917DF9">
            <w:pPr>
              <w:jc w:val="center"/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94DF08" w14:textId="373CD5BA" w:rsidR="007D5257" w:rsidRPr="001E3C01" w:rsidRDefault="007D5257" w:rsidP="00917DF9">
            <w:pPr>
              <w:jc w:val="center"/>
            </w:pPr>
            <w:r>
              <w:rPr>
                <w:rFonts w:hint="eastAsia"/>
              </w:rPr>
              <w:t>의도</w:t>
            </w:r>
          </w:p>
        </w:tc>
        <w:tc>
          <w:tcPr>
            <w:tcW w:w="6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16CAE7" w14:textId="77777777" w:rsidR="007D5257" w:rsidRDefault="003002CD" w:rsidP="00FD0876">
            <w:r>
              <w:rPr>
                <w:rFonts w:hint="eastAsia"/>
              </w:rPr>
              <w:t>해당 스테이지에서 얻은 능력을 위주로 사용하게 구성하여</w:t>
            </w:r>
            <w:r>
              <w:br/>
            </w:r>
            <w:r>
              <w:rPr>
                <w:rFonts w:hint="eastAsia"/>
              </w:rPr>
              <w:t>스킬의 숙련도를 높이는 용도</w:t>
            </w:r>
          </w:p>
          <w:p w14:paraId="413D0E79" w14:textId="5B937F3C" w:rsidR="003002CD" w:rsidRPr="001E3C01" w:rsidRDefault="003002CD" w:rsidP="00FD0876">
            <w:r>
              <w:rPr>
                <w:rFonts w:hint="eastAsia"/>
              </w:rPr>
              <w:t>캐릭터의 공격보다는 특수 기능을 사용하여 다양한 공격 방식을</w:t>
            </w:r>
            <w:r>
              <w:br/>
            </w:r>
            <w:r>
              <w:rPr>
                <w:rFonts w:hint="eastAsia"/>
              </w:rPr>
              <w:t>사용하기 위해 특수 패턴에만 공격이 가능하도록 구성</w:t>
            </w:r>
          </w:p>
        </w:tc>
      </w:tr>
    </w:tbl>
    <w:p w14:paraId="49F7A044" w14:textId="77777777" w:rsidR="00FD0876" w:rsidRDefault="00FD0876" w:rsidP="000D7001">
      <w:pPr>
        <w:pStyle w:val="a3"/>
        <w:numPr>
          <w:ilvl w:val="0"/>
          <w:numId w:val="0"/>
        </w:numPr>
        <w:outlineLvl w:val="1"/>
      </w:pPr>
    </w:p>
    <w:p w14:paraId="3C64483C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6E33FCB6" w14:textId="77777777" w:rsidR="001C4636" w:rsidRPr="003002CD" w:rsidRDefault="001C4636" w:rsidP="000D7001">
      <w:pPr>
        <w:pStyle w:val="a3"/>
        <w:numPr>
          <w:ilvl w:val="0"/>
          <w:numId w:val="0"/>
        </w:numPr>
        <w:outlineLvl w:val="1"/>
      </w:pPr>
    </w:p>
    <w:p w14:paraId="5B72C6EE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5D467931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73A439BE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7E483245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32BD71D6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28C4E075" w14:textId="77777777" w:rsidR="001C4636" w:rsidRDefault="001C4636" w:rsidP="000D7001">
      <w:pPr>
        <w:pStyle w:val="a3"/>
        <w:numPr>
          <w:ilvl w:val="0"/>
          <w:numId w:val="0"/>
        </w:numPr>
        <w:outlineLvl w:val="1"/>
      </w:pPr>
    </w:p>
    <w:p w14:paraId="23E3A772" w14:textId="12362411" w:rsidR="001C4636" w:rsidRDefault="001E357A" w:rsidP="00866C2A">
      <w:pPr>
        <w:pStyle w:val="a1"/>
        <w:ind w:left="426" w:hanging="426"/>
        <w:jc w:val="left"/>
      </w:pPr>
      <w:bookmarkStart w:id="30" w:name="_Toc25064550"/>
      <w:r>
        <w:rPr>
          <w:rFonts w:hint="eastAsia"/>
        </w:rPr>
        <w:lastRenderedPageBreak/>
        <w:t>게임 플레이</w:t>
      </w:r>
      <w:bookmarkEnd w:id="30"/>
    </w:p>
    <w:p w14:paraId="60ED59A3" w14:textId="77777777" w:rsidR="00F77684" w:rsidRPr="00F77684" w:rsidRDefault="00F77684" w:rsidP="00F77684">
      <w:pPr>
        <w:pStyle w:val="a9"/>
        <w:keepNext/>
        <w:numPr>
          <w:ilvl w:val="0"/>
          <w:numId w:val="1"/>
        </w:numPr>
        <w:tabs>
          <w:tab w:val="left" w:pos="426"/>
        </w:tabs>
        <w:ind w:leftChars="0"/>
        <w:outlineLvl w:val="0"/>
        <w:rPr>
          <w:b/>
          <w:vanish/>
          <w:sz w:val="28"/>
          <w:szCs w:val="28"/>
        </w:rPr>
      </w:pPr>
      <w:bookmarkStart w:id="31" w:name="_Toc25053790"/>
      <w:bookmarkStart w:id="32" w:name="_Toc25053987"/>
      <w:bookmarkStart w:id="33" w:name="_Toc25064510"/>
      <w:bookmarkStart w:id="34" w:name="_Toc25064551"/>
      <w:bookmarkEnd w:id="31"/>
      <w:bookmarkEnd w:id="32"/>
      <w:bookmarkEnd w:id="33"/>
      <w:bookmarkEnd w:id="34"/>
    </w:p>
    <w:p w14:paraId="42124ABC" w14:textId="72EF49C1" w:rsidR="001E357A" w:rsidRDefault="001E357A" w:rsidP="00EA612E">
      <w:pPr>
        <w:pStyle w:val="a3"/>
        <w:ind w:left="786"/>
        <w:outlineLvl w:val="1"/>
      </w:pPr>
      <w:bookmarkStart w:id="35" w:name="_Toc25064552"/>
      <w:r>
        <w:rPr>
          <w:rFonts w:hint="eastAsia"/>
        </w:rPr>
        <w:t>일반스테이지(탐색</w:t>
      </w:r>
      <w:r>
        <w:t>)</w:t>
      </w:r>
      <w:bookmarkEnd w:id="35"/>
    </w:p>
    <w:p w14:paraId="4A36E9A8" w14:textId="135869B7" w:rsidR="001E357A" w:rsidRDefault="001E357A" w:rsidP="001E357A"/>
    <w:tbl>
      <w:tblPr>
        <w:tblStyle w:val="af4"/>
        <w:tblpPr w:leftFromText="142" w:rightFromText="142" w:vertAnchor="text" w:horzAnchor="page" w:tblpX="5737" w:tblpYSpec="center"/>
        <w:tblW w:w="0" w:type="auto"/>
        <w:tblLook w:val="04A0" w:firstRow="1" w:lastRow="0" w:firstColumn="1" w:lastColumn="0" w:noHBand="0" w:noVBand="1"/>
      </w:tblPr>
      <w:tblGrid>
        <w:gridCol w:w="2185"/>
        <w:gridCol w:w="2858"/>
      </w:tblGrid>
      <w:tr w:rsidR="00BD64EB" w14:paraId="619DD42D" w14:textId="77777777" w:rsidTr="00BD64EB">
        <w:trPr>
          <w:trHeight w:val="451"/>
        </w:trPr>
        <w:tc>
          <w:tcPr>
            <w:tcW w:w="2185" w:type="dxa"/>
            <w:shd w:val="clear" w:color="auto" w:fill="404040" w:themeFill="text1" w:themeFillTint="BF"/>
            <w:vAlign w:val="center"/>
          </w:tcPr>
          <w:p w14:paraId="499FAF0C" w14:textId="77777777" w:rsidR="00BD64EB" w:rsidRPr="00AF69CE" w:rsidRDefault="00BD64EB" w:rsidP="00AF69CE">
            <w:pPr>
              <w:jc w:val="center"/>
              <w:rPr>
                <w:rFonts w:asciiTheme="minorEastAsia" w:eastAsiaTheme="minorEastAsia" w:hAnsiTheme="minorEastAsia"/>
                <w:color w:val="FFFFFF" w:themeColor="background1"/>
              </w:rPr>
            </w:pPr>
            <w:r w:rsidRPr="00AF69CE">
              <w:rPr>
                <w:rFonts w:asciiTheme="minorEastAsia" w:eastAsiaTheme="minorEastAsia" w:hAnsiTheme="minorEastAsia" w:hint="eastAsia"/>
                <w:color w:val="FFFFFF" w:themeColor="background1"/>
              </w:rPr>
              <w:t>항목</w:t>
            </w:r>
          </w:p>
        </w:tc>
        <w:tc>
          <w:tcPr>
            <w:tcW w:w="2858" w:type="dxa"/>
            <w:shd w:val="clear" w:color="auto" w:fill="404040" w:themeFill="text1" w:themeFillTint="BF"/>
            <w:vAlign w:val="center"/>
          </w:tcPr>
          <w:p w14:paraId="0E0B468A" w14:textId="77777777" w:rsidR="00BD64EB" w:rsidRPr="00AF69CE" w:rsidRDefault="00BD64EB" w:rsidP="00AF69CE">
            <w:pPr>
              <w:jc w:val="center"/>
              <w:rPr>
                <w:rFonts w:asciiTheme="minorEastAsia" w:eastAsiaTheme="minorEastAsia" w:hAnsiTheme="minorEastAsia"/>
                <w:color w:val="FFFFFF" w:themeColor="background1"/>
              </w:rPr>
            </w:pPr>
            <w:r w:rsidRPr="00AF69CE">
              <w:rPr>
                <w:rFonts w:asciiTheme="minorEastAsia" w:eastAsiaTheme="minorEastAsia" w:hAnsiTheme="minorEastAsia" w:hint="eastAsia"/>
                <w:color w:val="FFFFFF" w:themeColor="background1"/>
              </w:rPr>
              <w:t>요소</w:t>
            </w:r>
          </w:p>
        </w:tc>
      </w:tr>
      <w:tr w:rsidR="00BD64EB" w14:paraId="7381784E" w14:textId="77777777" w:rsidTr="00BD64EB">
        <w:trPr>
          <w:trHeight w:val="435"/>
        </w:trPr>
        <w:tc>
          <w:tcPr>
            <w:tcW w:w="2185" w:type="dxa"/>
          </w:tcPr>
          <w:p w14:paraId="468BA24F" w14:textId="77777777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일반 함정</w:t>
            </w:r>
          </w:p>
        </w:tc>
        <w:tc>
          <w:tcPr>
            <w:tcW w:w="2858" w:type="dxa"/>
          </w:tcPr>
          <w:p w14:paraId="75DE7D7F" w14:textId="57C663D5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종유석,가시덤불</w:t>
            </w:r>
          </w:p>
        </w:tc>
      </w:tr>
      <w:tr w:rsidR="00BD64EB" w14:paraId="69B16D06" w14:textId="77777777" w:rsidTr="00BD64EB">
        <w:trPr>
          <w:trHeight w:val="451"/>
        </w:trPr>
        <w:tc>
          <w:tcPr>
            <w:tcW w:w="2185" w:type="dxa"/>
          </w:tcPr>
          <w:p w14:paraId="48F13C40" w14:textId="77777777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특수 함정</w:t>
            </w:r>
          </w:p>
        </w:tc>
        <w:tc>
          <w:tcPr>
            <w:tcW w:w="2858" w:type="dxa"/>
          </w:tcPr>
          <w:p w14:paraId="69A13D16" w14:textId="55743DCE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레이저</w:t>
            </w:r>
          </w:p>
        </w:tc>
      </w:tr>
      <w:tr w:rsidR="00BD64EB" w14:paraId="12EB6F7A" w14:textId="77777777" w:rsidTr="00BD64EB">
        <w:trPr>
          <w:trHeight w:val="451"/>
        </w:trPr>
        <w:tc>
          <w:tcPr>
            <w:tcW w:w="2185" w:type="dxa"/>
          </w:tcPr>
          <w:p w14:paraId="56B07EEE" w14:textId="77777777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오브젝트</w:t>
            </w:r>
          </w:p>
        </w:tc>
        <w:tc>
          <w:tcPr>
            <w:tcW w:w="2858" w:type="dxa"/>
          </w:tcPr>
          <w:p w14:paraId="4C02650D" w14:textId="287A8AF9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반응체</w:t>
            </w:r>
            <w:r w:rsidR="00B756D2" w:rsidRPr="00AF69CE">
              <w:rPr>
                <w:rFonts w:asciiTheme="minorEastAsia" w:eastAsiaTheme="minorEastAsia" w:hAnsiTheme="minorEastAsia" w:hint="eastAsia"/>
              </w:rPr>
              <w:t>,포션</w:t>
            </w:r>
          </w:p>
        </w:tc>
      </w:tr>
      <w:tr w:rsidR="00BD64EB" w14:paraId="0084495F" w14:textId="77777777" w:rsidTr="00BD64EB">
        <w:trPr>
          <w:trHeight w:val="435"/>
        </w:trPr>
        <w:tc>
          <w:tcPr>
            <w:tcW w:w="2185" w:type="dxa"/>
          </w:tcPr>
          <w:p w14:paraId="6D20674C" w14:textId="77777777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지형</w:t>
            </w:r>
          </w:p>
        </w:tc>
        <w:tc>
          <w:tcPr>
            <w:tcW w:w="2858" w:type="dxa"/>
          </w:tcPr>
          <w:p w14:paraId="0F27AF7F" w14:textId="26D3351D" w:rsidR="00BD64EB" w:rsidRPr="00AF69CE" w:rsidRDefault="00BD64EB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이동지형,기본지형</w:t>
            </w:r>
          </w:p>
        </w:tc>
      </w:tr>
    </w:tbl>
    <w:p w14:paraId="1F7E95AA" w14:textId="79D10C98" w:rsidR="002F2A57" w:rsidRDefault="00BD64EB" w:rsidP="00343EBD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73790D" wp14:editId="22452C1B">
                <wp:simplePos x="0" y="0"/>
                <wp:positionH relativeFrom="column">
                  <wp:posOffset>1665305</wp:posOffset>
                </wp:positionH>
                <wp:positionV relativeFrom="paragraph">
                  <wp:posOffset>741736</wp:posOffset>
                </wp:positionV>
                <wp:extent cx="934497" cy="664489"/>
                <wp:effectExtent l="19050" t="19050" r="37465" b="40640"/>
                <wp:wrapNone/>
                <wp:docPr id="649" name="직사각형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497" cy="66448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49" o:spid="_x0000_s1026" style="position:absolute;left:0;text-align:left;margin-left:131.15pt;margin-top:58.4pt;width:73.6pt;height:52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" filled="f" strokecolor="#92d050" strokeweight="4.5pt"/>
            </w:pict>
          </mc:Fallback>
        </mc:AlternateContent>
      </w:r>
      <w:r w:rsidR="001E357A">
        <w:rPr>
          <w:noProof/>
        </w:rPr>
        <w:drawing>
          <wp:inline distT="0" distB="0" distL="0" distR="0" wp14:anchorId="777FC2D2" wp14:editId="6D7FADC1">
            <wp:extent cx="2588906" cy="1424940"/>
            <wp:effectExtent l="0" t="0" r="1905" b="3810"/>
            <wp:docPr id="648" name="그림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81" cy="1432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B8A11" w14:textId="516C076B" w:rsidR="001C4636" w:rsidRDefault="001C4636" w:rsidP="00343EBD"/>
    <w:p w14:paraId="3D0C9D38" w14:textId="5AE871F6" w:rsidR="001C4636" w:rsidRDefault="00B756D2" w:rsidP="00343EBD">
      <w:pPr>
        <w:pStyle w:val="a9"/>
        <w:numPr>
          <w:ilvl w:val="0"/>
          <w:numId w:val="12"/>
        </w:numPr>
        <w:ind w:leftChars="0" w:left="142" w:hanging="142"/>
      </w:pPr>
      <w:r>
        <w:rPr>
          <w:rFonts w:hint="eastAsia"/>
        </w:rPr>
        <w:t>일반스테이지에서는 탐색을 통해 능력</w:t>
      </w:r>
      <w:r w:rsidR="00FE24EB">
        <w:rPr>
          <w:rFonts w:hint="eastAsia"/>
        </w:rPr>
        <w:t xml:space="preserve"> </w:t>
      </w:r>
      <w:r>
        <w:rPr>
          <w:rFonts w:hint="eastAsia"/>
        </w:rPr>
        <w:t>,아이템 획득을 통해 다음 스테이지로 진입을 하거나</w:t>
      </w:r>
      <w:r w:rsidR="00FE24EB">
        <w:rPr>
          <w:rFonts w:hint="eastAsia"/>
        </w:rPr>
        <w:t xml:space="preserve"> </w:t>
      </w:r>
      <w:r w:rsidR="00FE24EB">
        <w:br/>
      </w:r>
      <w:r w:rsidR="0060255A">
        <w:rPr>
          <w:rFonts w:hint="eastAsia"/>
        </w:rPr>
        <w:t>보스스테이지로 가는</w:t>
      </w:r>
      <w:r>
        <w:rPr>
          <w:rFonts w:hint="eastAsia"/>
        </w:rPr>
        <w:t xml:space="preserve"> 입구를 찾는 역</w:t>
      </w:r>
      <w:r w:rsidR="00FE24EB">
        <w:rPr>
          <w:rFonts w:hint="eastAsia"/>
        </w:rPr>
        <w:t>할</w:t>
      </w:r>
    </w:p>
    <w:p w14:paraId="405D758B" w14:textId="2C8EBDB9" w:rsidR="00FE24EB" w:rsidRDefault="00FE24EB" w:rsidP="00343EBD">
      <w:pPr>
        <w:pStyle w:val="a9"/>
        <w:numPr>
          <w:ilvl w:val="0"/>
          <w:numId w:val="12"/>
        </w:numPr>
        <w:ind w:leftChars="0" w:left="142" w:hanging="142"/>
      </w:pPr>
      <w:r>
        <w:rPr>
          <w:rFonts w:hint="eastAsia"/>
        </w:rPr>
        <w:t xml:space="preserve">넓은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 w:rsidR="0060255A">
        <w:rPr>
          <w:rFonts w:hint="eastAsia"/>
        </w:rPr>
        <w:t>가지고 있는</w:t>
      </w:r>
      <w:r>
        <w:rPr>
          <w:rFonts w:hint="eastAsia"/>
        </w:rPr>
        <w:t xml:space="preserve"> 일반 스테이지에서 유저는 초록색영역인 부분이 화면을 통해 볼 수 있는</w:t>
      </w:r>
      <w:r>
        <w:br/>
      </w:r>
      <w:r>
        <w:rPr>
          <w:rFonts w:hint="eastAsia"/>
        </w:rPr>
        <w:t>영역이며 캐릭터를 움직여 맵을 탐사하여 존재하는 특수함정,</w:t>
      </w:r>
      <w:r>
        <w:t xml:space="preserve"> </w:t>
      </w:r>
      <w:r>
        <w:rPr>
          <w:rFonts w:hint="eastAsia"/>
        </w:rPr>
        <w:t>오브젝트 등을 찾아 탐색한다.</w:t>
      </w:r>
    </w:p>
    <w:p w14:paraId="3BE752AD" w14:textId="020E5C69" w:rsidR="00FE24EB" w:rsidRDefault="00FE24EB" w:rsidP="00343EBD">
      <w:pPr>
        <w:pStyle w:val="a9"/>
        <w:numPr>
          <w:ilvl w:val="0"/>
          <w:numId w:val="12"/>
        </w:numPr>
        <w:ind w:leftChars="0" w:left="142" w:hanging="142"/>
      </w:pPr>
      <w:r>
        <w:rPr>
          <w:rFonts w:hint="eastAsia"/>
        </w:rPr>
        <w:t>탐색과정에서 보물을 획득할 시 새로운 능력을 얻을 수 있게 되며, 얻게 된 능력을 통해</w:t>
      </w:r>
      <w:r>
        <w:br/>
      </w:r>
      <w:r>
        <w:rPr>
          <w:rFonts w:hint="eastAsia"/>
        </w:rPr>
        <w:t>보스스테이지,</w:t>
      </w:r>
      <w:r>
        <w:t xml:space="preserve"> </w:t>
      </w:r>
      <w:r w:rsidR="0060255A">
        <w:rPr>
          <w:rFonts w:hint="eastAsia"/>
        </w:rPr>
        <w:t>새로운 곳을</w:t>
      </w:r>
      <w:r>
        <w:rPr>
          <w:rFonts w:hint="eastAsia"/>
        </w:rPr>
        <w:t xml:space="preserve"> 탐사할 수 </w:t>
      </w:r>
      <w:r w:rsidR="00A26808">
        <w:rPr>
          <w:rFonts w:hint="eastAsia"/>
        </w:rPr>
        <w:t>있다.</w:t>
      </w:r>
    </w:p>
    <w:p w14:paraId="7110E175" w14:textId="7948CE24" w:rsidR="00FE24EB" w:rsidRDefault="00FE24EB" w:rsidP="00FE24EB"/>
    <w:p w14:paraId="08F27D61" w14:textId="03E83997" w:rsidR="00FE24EB" w:rsidRPr="00B756D2" w:rsidRDefault="00FE24EB" w:rsidP="00EA612E">
      <w:pPr>
        <w:pStyle w:val="a3"/>
        <w:ind w:leftChars="213" w:left="426" w:firstLine="0"/>
        <w:outlineLvl w:val="1"/>
      </w:pPr>
      <w:bookmarkStart w:id="36" w:name="_Toc25064553"/>
      <w:r>
        <w:rPr>
          <w:rFonts w:hint="eastAsia"/>
        </w:rPr>
        <w:t>보스스테이지(전투</w:t>
      </w:r>
      <w:r>
        <w:t>)</w:t>
      </w:r>
      <w:bookmarkEnd w:id="36"/>
    </w:p>
    <w:p w14:paraId="1EE480D8" w14:textId="21D02741" w:rsidR="001C4636" w:rsidRDefault="00F835F1" w:rsidP="00866C2A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936ED3F" wp14:editId="2717C8BB">
                <wp:simplePos x="0" y="0"/>
                <wp:positionH relativeFrom="column">
                  <wp:posOffset>-10406</wp:posOffset>
                </wp:positionH>
                <wp:positionV relativeFrom="paragraph">
                  <wp:posOffset>201854</wp:posOffset>
                </wp:positionV>
                <wp:extent cx="2606722" cy="1637732"/>
                <wp:effectExtent l="19050" t="19050" r="41275" b="38735"/>
                <wp:wrapNone/>
                <wp:docPr id="671" name="직사각형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722" cy="16377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71" o:spid="_x0000_s1026" style="position:absolute;left:0;text-align:left;margin-left:-.8pt;margin-top:15.9pt;width:205.25pt;height:128.9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" filled="f" strokecolor="#92d050" strokeweight="4.5pt"/>
            </w:pict>
          </mc:Fallback>
        </mc:AlternateContent>
      </w:r>
    </w:p>
    <w:tbl>
      <w:tblPr>
        <w:tblStyle w:val="af4"/>
        <w:tblpPr w:leftFromText="142" w:rightFromText="142" w:vertAnchor="text" w:horzAnchor="margin" w:tblpXSpec="right" w:tblpY="6"/>
        <w:tblW w:w="0" w:type="auto"/>
        <w:tblLook w:val="04A0" w:firstRow="1" w:lastRow="0" w:firstColumn="1" w:lastColumn="0" w:noHBand="0" w:noVBand="1"/>
      </w:tblPr>
      <w:tblGrid>
        <w:gridCol w:w="2185"/>
        <w:gridCol w:w="2858"/>
      </w:tblGrid>
      <w:tr w:rsidR="00343EBD" w:rsidRPr="00BD64EB" w14:paraId="41418036" w14:textId="77777777" w:rsidTr="00343EBD">
        <w:trPr>
          <w:trHeight w:val="451"/>
        </w:trPr>
        <w:tc>
          <w:tcPr>
            <w:tcW w:w="2185" w:type="dxa"/>
            <w:shd w:val="clear" w:color="auto" w:fill="404040" w:themeFill="text1" w:themeFillTint="BF"/>
            <w:vAlign w:val="center"/>
          </w:tcPr>
          <w:p w14:paraId="130D69D3" w14:textId="77777777" w:rsidR="00343EBD" w:rsidRPr="00AF69CE" w:rsidRDefault="00343EBD" w:rsidP="00AF69CE">
            <w:pPr>
              <w:jc w:val="center"/>
              <w:rPr>
                <w:rFonts w:asciiTheme="minorEastAsia" w:eastAsiaTheme="minorEastAsia" w:hAnsiTheme="minorEastAsia"/>
                <w:color w:val="FFFFFF" w:themeColor="background1"/>
              </w:rPr>
            </w:pPr>
            <w:r w:rsidRPr="00AF69CE">
              <w:rPr>
                <w:rFonts w:asciiTheme="minorEastAsia" w:eastAsiaTheme="minorEastAsia" w:hAnsiTheme="minorEastAsia" w:hint="eastAsia"/>
                <w:color w:val="FFFFFF" w:themeColor="background1"/>
              </w:rPr>
              <w:t>항목</w:t>
            </w:r>
          </w:p>
        </w:tc>
        <w:tc>
          <w:tcPr>
            <w:tcW w:w="2858" w:type="dxa"/>
            <w:shd w:val="clear" w:color="auto" w:fill="404040" w:themeFill="text1" w:themeFillTint="BF"/>
            <w:vAlign w:val="center"/>
          </w:tcPr>
          <w:p w14:paraId="04A1763C" w14:textId="77777777" w:rsidR="00343EBD" w:rsidRPr="00AF69CE" w:rsidRDefault="00343EBD" w:rsidP="00AF69CE">
            <w:pPr>
              <w:jc w:val="center"/>
              <w:rPr>
                <w:rFonts w:asciiTheme="minorEastAsia" w:eastAsiaTheme="minorEastAsia" w:hAnsiTheme="minorEastAsia"/>
                <w:color w:val="FFFFFF" w:themeColor="background1"/>
              </w:rPr>
            </w:pPr>
            <w:r w:rsidRPr="00AF69CE">
              <w:rPr>
                <w:rFonts w:asciiTheme="minorEastAsia" w:eastAsiaTheme="minorEastAsia" w:hAnsiTheme="minorEastAsia" w:hint="eastAsia"/>
                <w:color w:val="FFFFFF" w:themeColor="background1"/>
              </w:rPr>
              <w:t>요소</w:t>
            </w:r>
          </w:p>
        </w:tc>
      </w:tr>
      <w:tr w:rsidR="00343EBD" w:rsidRPr="002F2A57" w14:paraId="1C2ABF37" w14:textId="77777777" w:rsidTr="00343EBD">
        <w:trPr>
          <w:trHeight w:val="435"/>
        </w:trPr>
        <w:tc>
          <w:tcPr>
            <w:tcW w:w="2185" w:type="dxa"/>
          </w:tcPr>
          <w:p w14:paraId="08E07C1A" w14:textId="77777777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일반 함정</w:t>
            </w:r>
          </w:p>
        </w:tc>
        <w:tc>
          <w:tcPr>
            <w:tcW w:w="2858" w:type="dxa"/>
          </w:tcPr>
          <w:p w14:paraId="270594D0" w14:textId="6412C450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</w:p>
        </w:tc>
      </w:tr>
      <w:tr w:rsidR="00343EBD" w:rsidRPr="002F2A57" w14:paraId="63B60709" w14:textId="77777777" w:rsidTr="00343EBD">
        <w:trPr>
          <w:trHeight w:val="451"/>
        </w:trPr>
        <w:tc>
          <w:tcPr>
            <w:tcW w:w="2185" w:type="dxa"/>
          </w:tcPr>
          <w:p w14:paraId="2EF657AE" w14:textId="77777777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특수 함정</w:t>
            </w:r>
          </w:p>
        </w:tc>
        <w:tc>
          <w:tcPr>
            <w:tcW w:w="2858" w:type="dxa"/>
          </w:tcPr>
          <w:p w14:paraId="3B8E789E" w14:textId="7A0CFAD6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</w:p>
        </w:tc>
      </w:tr>
      <w:tr w:rsidR="00343EBD" w:rsidRPr="002F2A57" w14:paraId="03214E4D" w14:textId="77777777" w:rsidTr="00343EBD">
        <w:trPr>
          <w:trHeight w:val="451"/>
        </w:trPr>
        <w:tc>
          <w:tcPr>
            <w:tcW w:w="2185" w:type="dxa"/>
          </w:tcPr>
          <w:p w14:paraId="5938C29A" w14:textId="77777777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오브젝트</w:t>
            </w:r>
          </w:p>
        </w:tc>
        <w:tc>
          <w:tcPr>
            <w:tcW w:w="2858" w:type="dxa"/>
          </w:tcPr>
          <w:p w14:paraId="718E8215" w14:textId="0C46B82E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반응체,</w:t>
            </w:r>
          </w:p>
        </w:tc>
      </w:tr>
      <w:tr w:rsidR="00343EBD" w:rsidRPr="002F2A57" w14:paraId="5BC6B435" w14:textId="77777777" w:rsidTr="00343EBD">
        <w:trPr>
          <w:trHeight w:val="435"/>
        </w:trPr>
        <w:tc>
          <w:tcPr>
            <w:tcW w:w="2185" w:type="dxa"/>
          </w:tcPr>
          <w:p w14:paraId="2FC59E64" w14:textId="77777777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지형</w:t>
            </w:r>
          </w:p>
        </w:tc>
        <w:tc>
          <w:tcPr>
            <w:tcW w:w="2858" w:type="dxa"/>
          </w:tcPr>
          <w:p w14:paraId="4B5A2192" w14:textId="317F4980" w:rsidR="00343EBD" w:rsidRPr="00AF69CE" w:rsidRDefault="00343EBD" w:rsidP="00AF69CE">
            <w:pPr>
              <w:rPr>
                <w:rFonts w:asciiTheme="minorEastAsia" w:eastAsiaTheme="minorEastAsia" w:hAnsiTheme="minorEastAsia"/>
              </w:rPr>
            </w:pPr>
            <w:r w:rsidRPr="00AF69CE">
              <w:rPr>
                <w:rFonts w:asciiTheme="minorEastAsia" w:eastAsiaTheme="minorEastAsia" w:hAnsiTheme="minorEastAsia" w:hint="eastAsia"/>
              </w:rPr>
              <w:t>기본지형</w:t>
            </w:r>
          </w:p>
        </w:tc>
      </w:tr>
    </w:tbl>
    <w:p w14:paraId="3F2FABDF" w14:textId="337EC81F" w:rsidR="001C4636" w:rsidRDefault="00343EBD" w:rsidP="00866C2A">
      <w:r>
        <w:rPr>
          <w:noProof/>
        </w:rPr>
        <w:drawing>
          <wp:inline distT="0" distB="0" distL="0" distR="0" wp14:anchorId="76327518" wp14:editId="68815FA9">
            <wp:extent cx="2595952" cy="1624084"/>
            <wp:effectExtent l="0" t="0" r="0" b="0"/>
            <wp:docPr id="667" name="그림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80" cy="162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E155D7" w14:textId="77777777" w:rsidR="001C4636" w:rsidRDefault="001C4636" w:rsidP="00343EBD"/>
    <w:p w14:paraId="12909A4D" w14:textId="77777777" w:rsidR="006C3FBB" w:rsidRDefault="00343EBD" w:rsidP="006C3FBB">
      <w:pPr>
        <w:pStyle w:val="a9"/>
        <w:numPr>
          <w:ilvl w:val="0"/>
          <w:numId w:val="13"/>
        </w:numPr>
        <w:ind w:leftChars="0" w:left="142" w:hanging="142"/>
        <w:rPr>
          <w:rFonts w:hint="eastAsia"/>
        </w:rPr>
      </w:pPr>
      <w:r>
        <w:rPr>
          <w:rFonts w:hint="eastAsia"/>
        </w:rPr>
        <w:t>보스스테이는 스킬들을 퍼즐을 풀어 전투적 요소로 사용되는 구간이다.</w:t>
      </w:r>
    </w:p>
    <w:p w14:paraId="028FB1D6" w14:textId="31DA343F" w:rsidR="00343EBD" w:rsidRDefault="00D50833" w:rsidP="006C3FBB">
      <w:pPr>
        <w:pStyle w:val="a9"/>
        <w:numPr>
          <w:ilvl w:val="0"/>
          <w:numId w:val="13"/>
        </w:numPr>
        <w:ind w:leftChars="0" w:left="142" w:hanging="142"/>
      </w:pPr>
      <w:r>
        <w:rPr>
          <w:rFonts w:hint="eastAsia"/>
        </w:rPr>
        <w:t>보스의 패턴이 일반,특수로 나뉘어져</w:t>
      </w:r>
      <w:r w:rsidR="006C3FBB">
        <w:rPr>
          <w:rFonts w:hint="eastAsia"/>
        </w:rPr>
        <w:t xml:space="preserve"> 있으며</w:t>
      </w:r>
      <w:r>
        <w:rPr>
          <w:rFonts w:hint="eastAsia"/>
        </w:rPr>
        <w:t xml:space="preserve"> 유저는 보스의 패턴을 보고 움직여야 된다.</w:t>
      </w:r>
    </w:p>
    <w:p w14:paraId="76BE17D0" w14:textId="443C5C7D" w:rsidR="00D50833" w:rsidRDefault="006C3FBB" w:rsidP="00343EBD">
      <w:pPr>
        <w:pStyle w:val="a9"/>
        <w:numPr>
          <w:ilvl w:val="0"/>
          <w:numId w:val="13"/>
        </w:numPr>
        <w:ind w:leftChars="0" w:left="142" w:hanging="142"/>
        <w:rPr>
          <w:rFonts w:hint="eastAsia"/>
        </w:rPr>
      </w:pPr>
      <w:r>
        <w:rPr>
          <w:rFonts w:hint="eastAsia"/>
        </w:rPr>
        <w:t>일반 패턴에서의 유저는 회피가 목적이며, 특수 패턴의 경우에서는 회피,공격이 목적이다.</w:t>
      </w:r>
    </w:p>
    <w:p w14:paraId="5AB509B7" w14:textId="7BFBDC4B" w:rsidR="006C3FBB" w:rsidRDefault="006C3FBB" w:rsidP="00343EBD">
      <w:pPr>
        <w:pStyle w:val="a9"/>
        <w:numPr>
          <w:ilvl w:val="0"/>
          <w:numId w:val="13"/>
        </w:numPr>
        <w:ind w:leftChars="0" w:left="142" w:hanging="142"/>
      </w:pPr>
      <w:r>
        <w:rPr>
          <w:rFonts w:hint="eastAsia"/>
        </w:rPr>
        <w:t>보스스테이지를 클리어할</w:t>
      </w:r>
      <w:r w:rsidR="0060255A">
        <w:rPr>
          <w:rFonts w:hint="eastAsia"/>
        </w:rPr>
        <w:t xml:space="preserve"> </w:t>
      </w:r>
      <w:r>
        <w:rPr>
          <w:rFonts w:hint="eastAsia"/>
        </w:rPr>
        <w:t>시 다음 스테이지로 넘어가는 문이 열린다.</w:t>
      </w:r>
    </w:p>
    <w:p w14:paraId="49A53806" w14:textId="77777777" w:rsidR="00D50833" w:rsidRDefault="00D50833" w:rsidP="00866C2A"/>
    <w:p w14:paraId="28718973" w14:textId="77777777" w:rsidR="00343EBD" w:rsidRDefault="00343EBD" w:rsidP="00343EBD"/>
    <w:p w14:paraId="53BA8B7C" w14:textId="4C1A506D" w:rsidR="001C4636" w:rsidRDefault="001C4636" w:rsidP="00343EBD"/>
    <w:p w14:paraId="288C50D2" w14:textId="043F1BB2" w:rsidR="00343EBD" w:rsidRDefault="00343EBD" w:rsidP="00343EBD"/>
    <w:p w14:paraId="04162A33" w14:textId="479C3764" w:rsidR="00343EBD" w:rsidRDefault="00343EBD" w:rsidP="00343EBD"/>
    <w:p w14:paraId="4F05C9AC" w14:textId="77777777" w:rsidR="00343EBD" w:rsidRDefault="00343EBD" w:rsidP="000D7001">
      <w:pPr>
        <w:pStyle w:val="a3"/>
        <w:numPr>
          <w:ilvl w:val="0"/>
          <w:numId w:val="0"/>
        </w:numPr>
        <w:outlineLvl w:val="1"/>
      </w:pPr>
    </w:p>
    <w:p w14:paraId="6C2DAFB7" w14:textId="3C8FAA65" w:rsidR="003023BF" w:rsidRDefault="003023BF" w:rsidP="00173783">
      <w:pPr>
        <w:pStyle w:val="a0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4C3033CE" w14:textId="7A2BBBF7" w:rsidR="00CB78EA" w:rsidRPr="00173783" w:rsidRDefault="00CB78EA" w:rsidP="00F77684">
      <w:pPr>
        <w:pStyle w:val="a1"/>
        <w:ind w:left="426" w:hanging="426"/>
        <w:jc w:val="left"/>
      </w:pPr>
      <w:bookmarkStart w:id="37" w:name="_Toc24982788"/>
      <w:bookmarkStart w:id="38" w:name="_Toc25064554"/>
      <w:r w:rsidRPr="00173783">
        <w:rPr>
          <w:rFonts w:hint="eastAsia"/>
        </w:rPr>
        <w:lastRenderedPageBreak/>
        <w:t xml:space="preserve">시스템 </w:t>
      </w:r>
      <w:r w:rsidR="00546074" w:rsidRPr="00173783">
        <w:rPr>
          <w:rFonts w:hint="eastAsia"/>
        </w:rPr>
        <w:t>데이터 베이스</w:t>
      </w:r>
      <w:bookmarkEnd w:id="37"/>
      <w:bookmarkEnd w:id="38"/>
    </w:p>
    <w:p w14:paraId="65FBC6D2" w14:textId="77777777" w:rsidR="00F77684" w:rsidRPr="00F77684" w:rsidRDefault="00F77684" w:rsidP="00F77684">
      <w:pPr>
        <w:pStyle w:val="a9"/>
        <w:keepNext/>
        <w:numPr>
          <w:ilvl w:val="0"/>
          <w:numId w:val="1"/>
        </w:numPr>
        <w:tabs>
          <w:tab w:val="left" w:pos="426"/>
        </w:tabs>
        <w:ind w:leftChars="0"/>
        <w:outlineLvl w:val="0"/>
        <w:rPr>
          <w:b/>
          <w:vanish/>
          <w:sz w:val="28"/>
          <w:szCs w:val="28"/>
        </w:rPr>
      </w:pPr>
      <w:bookmarkStart w:id="39" w:name="_Toc25053991"/>
      <w:bookmarkStart w:id="40" w:name="_Toc25064555"/>
      <w:bookmarkEnd w:id="39"/>
      <w:bookmarkEnd w:id="40"/>
    </w:p>
    <w:p w14:paraId="3D953DE7" w14:textId="64D54D1A" w:rsidR="00CE551F" w:rsidRDefault="00CB78EA" w:rsidP="00EA612E">
      <w:pPr>
        <w:pStyle w:val="a3"/>
        <w:ind w:left="786"/>
        <w:outlineLvl w:val="1"/>
      </w:pPr>
      <w:r>
        <w:rPr>
          <w:rFonts w:hint="eastAsia"/>
        </w:rPr>
        <w:t xml:space="preserve"> </w:t>
      </w:r>
      <w:bookmarkStart w:id="41" w:name="_Toc24982789"/>
      <w:bookmarkStart w:id="42" w:name="_Toc25064556"/>
      <w:r>
        <w:rPr>
          <w:rFonts w:hint="eastAsia"/>
        </w:rPr>
        <w:t>데이터테이블</w:t>
      </w:r>
      <w:bookmarkEnd w:id="41"/>
      <w:bookmarkEnd w:id="42"/>
    </w:p>
    <w:p w14:paraId="22F28384" w14:textId="259F2453" w:rsidR="002F2DD8" w:rsidRDefault="0001215B" w:rsidP="00085A54">
      <w:bookmarkStart w:id="43" w:name="_Toc24982790"/>
      <w:r>
        <w:rPr>
          <w:rFonts w:hint="eastAsia"/>
        </w:rPr>
        <w:t>NPC데이터 테이블</w:t>
      </w:r>
      <w:bookmarkEnd w:id="43"/>
    </w:p>
    <w:tbl>
      <w:tblPr>
        <w:tblW w:w="9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23"/>
        <w:gridCol w:w="7087"/>
      </w:tblGrid>
      <w:tr w:rsidR="002F2DD8" w:rsidRPr="00E44D39" w14:paraId="3B4A0A96" w14:textId="77777777" w:rsidTr="00FE1DF2">
        <w:trPr>
          <w:trHeight w:val="330"/>
        </w:trPr>
        <w:tc>
          <w:tcPr>
            <w:tcW w:w="9710" w:type="dxa"/>
            <w:gridSpan w:val="2"/>
            <w:shd w:val="clear" w:color="auto" w:fill="BFBFBF" w:themeFill="background1" w:themeFillShade="BF"/>
            <w:noWrap/>
            <w:vAlign w:val="center"/>
          </w:tcPr>
          <w:p w14:paraId="4B19E3EE" w14:textId="4D9C0700" w:rsidR="002F2DD8" w:rsidRPr="00E44D39" w:rsidRDefault="002F2DD8" w:rsidP="002F2DD8">
            <w:pPr>
              <w:jc w:val="center"/>
              <w:rPr>
                <w:b/>
              </w:rPr>
            </w:pPr>
            <w:r>
              <w:rPr>
                <w:rFonts w:hint="eastAsia"/>
              </w:rPr>
              <w:t>NPC DB</w:t>
            </w:r>
          </w:p>
        </w:tc>
      </w:tr>
      <w:tr w:rsidR="002F2DD8" w:rsidRPr="00F10DF5" w14:paraId="283A3578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2284F044" w14:textId="7FB21D71" w:rsidR="002F2DD8" w:rsidRPr="000E156F" w:rsidRDefault="002F2DD8" w:rsidP="00FE1DF2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Type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61021706" w14:textId="6F3C9F64" w:rsidR="002F2DD8" w:rsidRPr="00F10DF5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몬스터,함정,오브젝트,지형을 판별</w:t>
            </w:r>
          </w:p>
        </w:tc>
      </w:tr>
      <w:tr w:rsidR="002F2DD8" w14:paraId="11C54247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5C2212D6" w14:textId="6F207B9F" w:rsidR="002F2DD8" w:rsidRDefault="002F2DD8" w:rsidP="00FE1DF2">
            <w:r>
              <w:rPr>
                <w:rFonts w:hint="eastAsia"/>
              </w:rPr>
              <w:t>Name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22397835" w14:textId="7D51C4B8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객체의 이름 , Txet시트에서 불러옴</w:t>
            </w:r>
          </w:p>
        </w:tc>
      </w:tr>
      <w:tr w:rsidR="002F2DD8" w14:paraId="0CA9B243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578C5A09" w14:textId="4C338177" w:rsidR="002F2DD8" w:rsidRDefault="002F2DD8" w:rsidP="00FE1DF2">
            <w:r>
              <w:rPr>
                <w:rFonts w:hint="eastAsia"/>
              </w:rPr>
              <w:t>Invincibility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3E66E69C" w14:textId="42F354A7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무적상태여부</w:t>
            </w:r>
          </w:p>
        </w:tc>
      </w:tr>
      <w:tr w:rsidR="002F2DD8" w14:paraId="4E9471F0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652861AB" w14:textId="6EFA9210" w:rsidR="002F2DD8" w:rsidRDefault="002F2DD8" w:rsidP="00FE1DF2">
            <w:r>
              <w:rPr>
                <w:rFonts w:hint="eastAsia"/>
              </w:rPr>
              <w:t>Fly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5937D933" w14:textId="526586D4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비행여부 판단</w:t>
            </w:r>
          </w:p>
        </w:tc>
      </w:tr>
      <w:tr w:rsidR="002F2DD8" w14:paraId="204E1F2B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2FE3DA0E" w14:textId="1DC255DE" w:rsidR="002F2DD8" w:rsidRDefault="002F2DD8" w:rsidP="00FE1DF2">
            <w:r>
              <w:rPr>
                <w:rFonts w:hint="eastAsia"/>
              </w:rPr>
              <w:t>HP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53312B11" w14:textId="12D4CBF4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체력</w:t>
            </w:r>
          </w:p>
        </w:tc>
      </w:tr>
      <w:tr w:rsidR="002F2DD8" w14:paraId="3CF3CB98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700E6EFD" w14:textId="4364E869" w:rsidR="002F2DD8" w:rsidRDefault="002F2DD8" w:rsidP="00FE1DF2">
            <w:r>
              <w:rPr>
                <w:rFonts w:hint="eastAsia"/>
              </w:rPr>
              <w:t>ATK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74C4CCDA" w14:textId="37A7733C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공격력</w:t>
            </w:r>
          </w:p>
        </w:tc>
      </w:tr>
      <w:tr w:rsidR="002F2DD8" w:rsidRPr="004A0D28" w14:paraId="42C1C5FD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6FD65E8E" w14:textId="1134D7EB" w:rsidR="002F2DD8" w:rsidRPr="004A0D28" w:rsidRDefault="002F2DD8" w:rsidP="00FE1DF2">
            <w:pPr>
              <w:rPr>
                <w:sz w:val="18"/>
                <w:szCs w:val="18"/>
              </w:rPr>
            </w:pPr>
            <w:r w:rsidRPr="004A0D28">
              <w:rPr>
                <w:rFonts w:hint="eastAsia"/>
                <w:sz w:val="18"/>
                <w:szCs w:val="18"/>
              </w:rPr>
              <w:t>Move_Speed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0DF673B6" w14:textId="1F315F10" w:rsidR="002F2DD8" w:rsidRPr="004A0D2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4A0D28">
              <w:rPr>
                <w:rFonts w:cs="굴림" w:hint="eastAsia"/>
                <w:color w:val="000000"/>
                <w:kern w:val="0"/>
                <w:sz w:val="18"/>
                <w:szCs w:val="18"/>
              </w:rPr>
              <w:t>이동속도</w:t>
            </w:r>
          </w:p>
        </w:tc>
      </w:tr>
      <w:tr w:rsidR="002F2DD8" w14:paraId="4D2B4D2B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1ED54F95" w14:textId="334C08B2" w:rsidR="002F2DD8" w:rsidRDefault="002F2DD8" w:rsidP="00FE1DF2">
            <w:r>
              <w:rPr>
                <w:rFonts w:hint="eastAsia"/>
              </w:rPr>
              <w:t>Rnage_X,Range_Y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785AC458" w14:textId="6B3DDC1F" w:rsidR="002F2DD8" w:rsidRDefault="002F2DD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1.객체의크기, 2정면충돌첵크, 3.하단충돌첵크</w:t>
            </w:r>
          </w:p>
        </w:tc>
      </w:tr>
      <w:tr w:rsidR="002F2DD8" w:rsidRPr="00F10DF5" w14:paraId="6A086235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113C455D" w14:textId="06F66298" w:rsidR="002F2DD8" w:rsidRPr="000E156F" w:rsidRDefault="002F2DD8" w:rsidP="00FE1DF2">
            <w:pPr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Exp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503DB2FD" w14:textId="3F8B4CF3" w:rsidR="002F2DD8" w:rsidRPr="00F10DF5" w:rsidRDefault="00EE51F1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경험치</w:t>
            </w:r>
          </w:p>
        </w:tc>
      </w:tr>
      <w:tr w:rsidR="002F2DD8" w:rsidRPr="00F10DF5" w14:paraId="776D211F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5EAC8456" w14:textId="35311119" w:rsidR="002F2DD8" w:rsidRDefault="002F2DD8" w:rsidP="00FE1DF2">
            <w:r>
              <w:rPr>
                <w:rFonts w:hint="eastAsia"/>
              </w:rPr>
              <w:t>Skill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1B5DC577" w14:textId="500BEA1F" w:rsidR="002F2DD8" w:rsidRPr="00F10DF5" w:rsidRDefault="00EE51F1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NPC가 가지고있는 스킬목록</w:t>
            </w:r>
          </w:p>
        </w:tc>
      </w:tr>
      <w:tr w:rsidR="002F2DD8" w:rsidRPr="00F10DF5" w14:paraId="5A190814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309C99A0" w14:textId="3669C88B" w:rsidR="002F2DD8" w:rsidRDefault="002F2DD8" w:rsidP="00FE1DF2">
            <w:r>
              <w:rPr>
                <w:rFonts w:hint="eastAsia"/>
              </w:rPr>
              <w:t>Image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02BE503E" w14:textId="26C96816" w:rsidR="002F2DD8" w:rsidRPr="00F10DF5" w:rsidRDefault="00EE51F1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캐릭터 이미지</w:t>
            </w:r>
          </w:p>
        </w:tc>
      </w:tr>
      <w:tr w:rsidR="002F2DD8" w14:paraId="348039E1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0D57D1E5" w14:textId="133F5BE2" w:rsidR="002F2DD8" w:rsidRDefault="002F2DD8" w:rsidP="00FE1DF2">
            <w:r>
              <w:rPr>
                <w:rFonts w:hint="eastAsia"/>
              </w:rPr>
              <w:t>Animation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7D1BF483" w14:textId="225DD046" w:rsidR="002F2DD8" w:rsidRDefault="00EE51F1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캐릭터 애니매이션</w:t>
            </w:r>
          </w:p>
        </w:tc>
      </w:tr>
    </w:tbl>
    <w:p w14:paraId="5DB12289" w14:textId="68A3F81F" w:rsidR="00C91195" w:rsidRPr="002F2DD8" w:rsidRDefault="00C91195" w:rsidP="00C63504">
      <w:pPr>
        <w:pStyle w:val="a0"/>
        <w:numPr>
          <w:ilvl w:val="0"/>
          <w:numId w:val="0"/>
        </w:numPr>
        <w:ind w:left="687" w:hanging="403"/>
        <w:rPr>
          <w:rFonts w:asciiTheme="minorEastAsia" w:hAnsiTheme="minorEastAsia"/>
        </w:rPr>
      </w:pPr>
    </w:p>
    <w:p w14:paraId="0072E7A9" w14:textId="0776D017" w:rsidR="00591590" w:rsidRDefault="0001215B" w:rsidP="00085A54">
      <w:bookmarkStart w:id="44" w:name="_Toc24982791"/>
      <w:r>
        <w:rPr>
          <w:rFonts w:hint="eastAsia"/>
        </w:rPr>
        <w:t>Skill데이터 테이블</w:t>
      </w:r>
      <w:bookmarkEnd w:id="44"/>
    </w:p>
    <w:tbl>
      <w:tblPr>
        <w:tblW w:w="9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23"/>
        <w:gridCol w:w="7087"/>
      </w:tblGrid>
      <w:tr w:rsidR="004A0D28" w:rsidRPr="00E44D39" w14:paraId="24BC9892" w14:textId="77777777" w:rsidTr="00FE1DF2">
        <w:trPr>
          <w:trHeight w:val="330"/>
        </w:trPr>
        <w:tc>
          <w:tcPr>
            <w:tcW w:w="9710" w:type="dxa"/>
            <w:gridSpan w:val="2"/>
            <w:shd w:val="clear" w:color="auto" w:fill="BFBFBF" w:themeFill="background1" w:themeFillShade="BF"/>
            <w:noWrap/>
            <w:vAlign w:val="center"/>
          </w:tcPr>
          <w:p w14:paraId="0B0D9FEA" w14:textId="76A96E62" w:rsidR="004A0D28" w:rsidRPr="00E44D39" w:rsidRDefault="004A0D28" w:rsidP="00FE1DF2">
            <w:pPr>
              <w:jc w:val="center"/>
              <w:rPr>
                <w:b/>
              </w:rPr>
            </w:pPr>
            <w:r>
              <w:rPr>
                <w:rFonts w:hint="eastAsia"/>
              </w:rPr>
              <w:t>Skill DB</w:t>
            </w:r>
          </w:p>
        </w:tc>
      </w:tr>
      <w:tr w:rsidR="004A0D28" w:rsidRPr="00F10DF5" w14:paraId="42E02F54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7235D43B" w14:textId="77777777" w:rsidR="004A0D28" w:rsidRPr="000E156F" w:rsidRDefault="004A0D28" w:rsidP="00FE1DF2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Type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161BC84F" w14:textId="51455FEE" w:rsidR="004A0D28" w:rsidRPr="00F10DF5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패시브,액티브를 위한 구분</w:t>
            </w:r>
          </w:p>
        </w:tc>
      </w:tr>
      <w:tr w:rsidR="004A0D28" w14:paraId="458476C6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2D847EEF" w14:textId="77777777" w:rsidR="004A0D28" w:rsidRDefault="004A0D28" w:rsidP="00FE1DF2">
            <w:r>
              <w:rPr>
                <w:rFonts w:hint="eastAsia"/>
              </w:rPr>
              <w:t>Name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4F06735C" w14:textId="39BF91FF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스킬이름, Text시트에서 불러옴</w:t>
            </w:r>
          </w:p>
        </w:tc>
      </w:tr>
      <w:tr w:rsidR="004A0D28" w14:paraId="04C8F8C6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05CD686B" w14:textId="7F699326" w:rsidR="004A0D28" w:rsidRDefault="004A0D28" w:rsidP="00FE1DF2">
            <w:r>
              <w:rPr>
                <w:rFonts w:hint="eastAsia"/>
              </w:rPr>
              <w:t>Duration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342B8639" w14:textId="49F15EEA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스킬유지시간</w:t>
            </w:r>
          </w:p>
        </w:tc>
      </w:tr>
      <w:tr w:rsidR="004A0D28" w14:paraId="6F703295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2CFC8305" w14:textId="103F0814" w:rsidR="004A0D28" w:rsidRDefault="004A0D28" w:rsidP="00FE1DF2">
            <w:r>
              <w:rPr>
                <w:rFonts w:hint="eastAsia"/>
              </w:rPr>
              <w:t>ATK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6E3B2E68" w14:textId="47BCE90F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스킬의 공격력</w:t>
            </w:r>
          </w:p>
        </w:tc>
      </w:tr>
      <w:tr w:rsidR="004A0D28" w14:paraId="516442A7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3E516010" w14:textId="5D2590B3" w:rsidR="004A0D28" w:rsidRDefault="004A0D28" w:rsidP="00FE1DF2">
            <w:r>
              <w:rPr>
                <w:rFonts w:hint="eastAsia"/>
              </w:rPr>
              <w:t>Move_Speed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52DF08DF" w14:textId="7C16E145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스킬의 이동속도</w:t>
            </w:r>
          </w:p>
        </w:tc>
      </w:tr>
      <w:tr w:rsidR="004A0D28" w14:paraId="1F9996DE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0E5DF33D" w14:textId="052D0E07" w:rsidR="004A0D28" w:rsidRDefault="004A0D28" w:rsidP="00FE1DF2">
            <w:r>
              <w:rPr>
                <w:rFonts w:hint="eastAsia"/>
              </w:rPr>
              <w:t>Power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45491439" w14:textId="44C7EEA8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물리연산에 사용</w:t>
            </w:r>
          </w:p>
        </w:tc>
      </w:tr>
      <w:tr w:rsidR="004A0D28" w14:paraId="70E4F67B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623D730D" w14:textId="2C7FE4B5" w:rsidR="004A0D28" w:rsidRDefault="004A0D28" w:rsidP="00FE1DF2">
            <w:r>
              <w:rPr>
                <w:rFonts w:hint="eastAsia"/>
              </w:rPr>
              <w:t>Energy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6A73A099" w14:textId="6AC5F861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에너지소모량</w:t>
            </w:r>
          </w:p>
        </w:tc>
      </w:tr>
      <w:tr w:rsidR="004A0D28" w14:paraId="4463F956" w14:textId="77777777" w:rsidTr="00FE1DF2">
        <w:trPr>
          <w:trHeight w:val="330"/>
        </w:trPr>
        <w:tc>
          <w:tcPr>
            <w:tcW w:w="2623" w:type="dxa"/>
            <w:shd w:val="clear" w:color="auto" w:fill="auto"/>
            <w:noWrap/>
            <w:vAlign w:val="center"/>
          </w:tcPr>
          <w:p w14:paraId="1AD0B1EA" w14:textId="4175B624" w:rsidR="004A0D28" w:rsidRDefault="004A0D28" w:rsidP="00FE1DF2">
            <w:r>
              <w:rPr>
                <w:rFonts w:hint="eastAsia"/>
              </w:rPr>
              <w:t>CoolTime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534620C5" w14:textId="28C12042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재사용 대기시간</w:t>
            </w:r>
          </w:p>
        </w:tc>
      </w:tr>
      <w:tr w:rsidR="004A0D28" w:rsidRPr="00F10DF5" w14:paraId="233D1836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4A6134EE" w14:textId="5BD95A5E" w:rsidR="004A0D28" w:rsidRPr="000E156F" w:rsidRDefault="004A0D28" w:rsidP="00FE1DF2">
            <w:pPr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Range_X,Range_Y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0E385C64" w14:textId="4261E59C" w:rsidR="004A0D28" w:rsidRPr="00F10DF5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스킬의 피격범위값</w:t>
            </w:r>
          </w:p>
        </w:tc>
      </w:tr>
      <w:tr w:rsidR="004A0D28" w:rsidRPr="00F10DF5" w14:paraId="3892ACF7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79D685B6" w14:textId="3C6CB971" w:rsidR="004A0D28" w:rsidRDefault="004A0D28" w:rsidP="00FE1DF2">
            <w:r>
              <w:rPr>
                <w:rFonts w:hint="eastAsia"/>
              </w:rPr>
              <w:t>Explanation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35D49CDD" w14:textId="5774B120" w:rsidR="004A0D28" w:rsidRPr="00F10DF5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 설명 , Text시트에서 불러옴</w:t>
            </w:r>
          </w:p>
        </w:tc>
      </w:tr>
      <w:tr w:rsidR="004A0D28" w:rsidRPr="00F10DF5" w14:paraId="4CD0683A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6E026209" w14:textId="3212F01B" w:rsidR="004A0D28" w:rsidRDefault="004A0D28" w:rsidP="00FE1DF2">
            <w:r>
              <w:rPr>
                <w:rFonts w:hint="eastAsia"/>
              </w:rPr>
              <w:t>Image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6C77D918" w14:textId="45D842BE" w:rsidR="004A0D28" w:rsidRPr="00F10DF5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스킬의 아이콘이미지</w:t>
            </w:r>
          </w:p>
        </w:tc>
      </w:tr>
      <w:tr w:rsidR="004A0D28" w14:paraId="49425BD7" w14:textId="77777777" w:rsidTr="00FE1DF2">
        <w:trPr>
          <w:trHeight w:val="330"/>
        </w:trPr>
        <w:tc>
          <w:tcPr>
            <w:tcW w:w="2623" w:type="dxa"/>
            <w:shd w:val="clear" w:color="auto" w:fill="auto"/>
            <w:vAlign w:val="center"/>
          </w:tcPr>
          <w:p w14:paraId="723B524F" w14:textId="1B91FD4C" w:rsidR="004A0D28" w:rsidRDefault="004A0D28" w:rsidP="00FE1DF2">
            <w:r>
              <w:rPr>
                <w:rFonts w:hint="eastAsia"/>
              </w:rPr>
              <w:t>Animation</w:t>
            </w:r>
          </w:p>
        </w:tc>
        <w:tc>
          <w:tcPr>
            <w:tcW w:w="7087" w:type="dxa"/>
            <w:shd w:val="clear" w:color="auto" w:fill="auto"/>
            <w:noWrap/>
            <w:vAlign w:val="center"/>
          </w:tcPr>
          <w:p w14:paraId="68D18759" w14:textId="4600F129" w:rsidR="004A0D28" w:rsidRDefault="004A0D28" w:rsidP="00FE1DF2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스킬의 애니매이션</w:t>
            </w:r>
          </w:p>
        </w:tc>
      </w:tr>
    </w:tbl>
    <w:p w14:paraId="432FDE37" w14:textId="0F9DA790" w:rsidR="00C75675" w:rsidRDefault="00C75675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0D0DB5BC" w14:textId="2E6E5ED0" w:rsidR="00C20857" w:rsidRDefault="001F042D" w:rsidP="001F042D">
      <w:pPr>
        <w:pStyle w:val="a9"/>
        <w:widowControl/>
        <w:numPr>
          <w:ilvl w:val="0"/>
          <w:numId w:val="14"/>
        </w:numPr>
        <w:wordWrap/>
        <w:autoSpaceDE/>
        <w:autoSpaceDN/>
        <w:ind w:leftChars="0" w:left="142" w:hanging="142"/>
        <w:jc w:val="left"/>
        <w:rPr>
          <w:rFonts w:asciiTheme="minorEastAsia" w:eastAsiaTheme="minorEastAsia" w:hAnsiTheme="minorEastAsia"/>
          <w:szCs w:val="20"/>
        </w:rPr>
      </w:pPr>
      <w:r w:rsidRPr="001F042D">
        <w:rPr>
          <w:rFonts w:asciiTheme="minorEastAsia" w:eastAsiaTheme="minorEastAsia" w:hAnsiTheme="minorEastAsia" w:hint="eastAsia"/>
          <w:szCs w:val="20"/>
        </w:rPr>
        <w:t xml:space="preserve">구조물의 기본 스탯은 </w:t>
      </w:r>
      <w:r w:rsidRPr="001F042D">
        <w:rPr>
          <w:rFonts w:asciiTheme="minorEastAsia" w:eastAsiaTheme="minorEastAsia" w:hAnsiTheme="minorEastAsia"/>
          <w:szCs w:val="20"/>
        </w:rPr>
        <w:t>NPC</w:t>
      </w:r>
      <w:r>
        <w:rPr>
          <w:rFonts w:asciiTheme="minorEastAsia" w:eastAsiaTheme="minorEastAsia" w:hAnsiTheme="minorEastAsia"/>
          <w:szCs w:val="20"/>
        </w:rPr>
        <w:t xml:space="preserve"> DB</w:t>
      </w:r>
      <w:r>
        <w:rPr>
          <w:rFonts w:asciiTheme="minorEastAsia" w:eastAsiaTheme="minorEastAsia" w:hAnsiTheme="minorEastAsia" w:hint="eastAsia"/>
          <w:szCs w:val="20"/>
        </w:rPr>
        <w:t>에 존재하며,</w:t>
      </w:r>
      <w:r>
        <w:rPr>
          <w:rFonts w:asciiTheme="minorEastAsia" w:eastAsiaTheme="minorEastAsia" w:hAnsiTheme="minorEastAsia"/>
          <w:szCs w:val="20"/>
        </w:rPr>
        <w:t xml:space="preserve"> NPC</w:t>
      </w:r>
      <w:r>
        <w:rPr>
          <w:rFonts w:asciiTheme="minorEastAsia" w:eastAsiaTheme="minorEastAsia" w:hAnsiTheme="minorEastAsia" w:hint="eastAsia"/>
          <w:szCs w:val="20"/>
        </w:rPr>
        <w:t xml:space="preserve">의 행동에 관련된 스킬값은 </w:t>
      </w:r>
      <w:r>
        <w:rPr>
          <w:rFonts w:asciiTheme="minorEastAsia" w:eastAsiaTheme="minorEastAsia" w:hAnsiTheme="minorEastAsia"/>
          <w:szCs w:val="20"/>
        </w:rPr>
        <w:t xml:space="preserve">Skill </w:t>
      </w:r>
      <w:r>
        <w:rPr>
          <w:rFonts w:asciiTheme="minorEastAsia" w:eastAsiaTheme="minorEastAsia" w:hAnsiTheme="minorEastAsia" w:hint="eastAsia"/>
          <w:szCs w:val="20"/>
        </w:rPr>
        <w:t>DB에 존재한다.</w:t>
      </w:r>
    </w:p>
    <w:p w14:paraId="5B380FD4" w14:textId="1EDB07D4" w:rsidR="001F042D" w:rsidRPr="001F042D" w:rsidRDefault="001F042D" w:rsidP="001F042D">
      <w:pPr>
        <w:pStyle w:val="a9"/>
        <w:widowControl/>
        <w:numPr>
          <w:ilvl w:val="0"/>
          <w:numId w:val="14"/>
        </w:numPr>
        <w:wordWrap/>
        <w:autoSpaceDE/>
        <w:autoSpaceDN/>
        <w:ind w:leftChars="0" w:left="142" w:hanging="142"/>
        <w:jc w:val="left"/>
        <w:rPr>
          <w:rFonts w:asciiTheme="minorEastAsia" w:eastAsiaTheme="minorEastAsia" w:hAnsiTheme="minorEastAsia"/>
          <w:szCs w:val="20"/>
        </w:rPr>
      </w:pPr>
      <w:r>
        <w:rPr>
          <w:rFonts w:asciiTheme="minorEastAsia" w:eastAsiaTheme="minorEastAsia" w:hAnsiTheme="minorEastAsia" w:hint="eastAsia"/>
          <w:szCs w:val="20"/>
        </w:rPr>
        <w:t xml:space="preserve">행동에 관련된 스킬 값을 따로 분리함으로써 같은 행동을 하지만 스탯값을 다르게 주어 </w:t>
      </w:r>
      <w:r w:rsidR="0060255A">
        <w:rPr>
          <w:rFonts w:asciiTheme="minorEastAsia" w:eastAsiaTheme="minorEastAsia" w:hAnsiTheme="minorEastAsia" w:hint="eastAsia"/>
          <w:szCs w:val="20"/>
        </w:rPr>
        <w:t>여러 가지</w:t>
      </w:r>
      <w:r>
        <w:rPr>
          <w:rFonts w:asciiTheme="minorEastAsia" w:eastAsiaTheme="minorEastAsia" w:hAnsiTheme="minorEastAsia"/>
          <w:szCs w:val="20"/>
        </w:rPr>
        <w:br/>
      </w:r>
      <w:r>
        <w:rPr>
          <w:rFonts w:asciiTheme="minorEastAsia" w:eastAsiaTheme="minorEastAsia" w:hAnsiTheme="minorEastAsia" w:hint="eastAsia"/>
          <w:szCs w:val="20"/>
        </w:rPr>
        <w:t>NPC들을 쉽게 만들게 하기 위해</w:t>
      </w:r>
    </w:p>
    <w:p w14:paraId="6201B740" w14:textId="77777777" w:rsidR="00C20857" w:rsidRDefault="00C20857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76DFF6CD" w14:textId="77777777" w:rsidR="00C20857" w:rsidRDefault="00C20857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090C0D8A" w14:textId="77777777" w:rsidR="00C20857" w:rsidRDefault="00C20857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2E700C60" w14:textId="77777777" w:rsidR="00C20857" w:rsidRDefault="00C20857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7AAEF3F2" w14:textId="7378E35B" w:rsidR="00C20857" w:rsidRDefault="00C20857">
      <w:pPr>
        <w:widowControl/>
        <w:wordWrap/>
        <w:autoSpaceDE/>
        <w:autoSpaceDN/>
        <w:jc w:val="left"/>
        <w:rPr>
          <w:rFonts w:ascii="굴림" w:eastAsiaTheme="minorEastAsia" w:hAnsi="굴림"/>
          <w:sz w:val="18"/>
          <w:szCs w:val="24"/>
        </w:rPr>
      </w:pPr>
    </w:p>
    <w:p w14:paraId="1CE202D4" w14:textId="29023314" w:rsidR="00982EA4" w:rsidRPr="00173783" w:rsidRDefault="009E32DA" w:rsidP="00F77684">
      <w:pPr>
        <w:pStyle w:val="a1"/>
        <w:ind w:left="426" w:hanging="426"/>
        <w:jc w:val="left"/>
      </w:pPr>
      <w:bookmarkStart w:id="45" w:name="_Toc24982792"/>
      <w:bookmarkStart w:id="46" w:name="_Toc25064557"/>
      <w:r w:rsidRPr="00173783">
        <w:rPr>
          <w:rFonts w:hint="eastAsia"/>
        </w:rPr>
        <w:lastRenderedPageBreak/>
        <w:t>플</w:t>
      </w:r>
      <w:r w:rsidRPr="00F77684">
        <w:rPr>
          <w:rStyle w:val="Char"/>
          <w:rFonts w:hint="eastAsia"/>
          <w:b/>
        </w:rPr>
        <w:t>로</w:t>
      </w:r>
      <w:r w:rsidRPr="00173783">
        <w:rPr>
          <w:rFonts w:hint="eastAsia"/>
        </w:rPr>
        <w:t>어차트</w:t>
      </w:r>
      <w:bookmarkEnd w:id="45"/>
      <w:bookmarkEnd w:id="46"/>
    </w:p>
    <w:p w14:paraId="260067C7" w14:textId="77777777" w:rsidR="001F3A03" w:rsidRPr="001F3A03" w:rsidRDefault="001F3A03" w:rsidP="001F3A03">
      <w:pPr>
        <w:pStyle w:val="a9"/>
        <w:keepNext/>
        <w:numPr>
          <w:ilvl w:val="0"/>
          <w:numId w:val="1"/>
        </w:numPr>
        <w:tabs>
          <w:tab w:val="left" w:pos="426"/>
        </w:tabs>
        <w:ind w:leftChars="0"/>
        <w:outlineLvl w:val="0"/>
        <w:rPr>
          <w:b/>
          <w:vanish/>
          <w:sz w:val="28"/>
          <w:szCs w:val="28"/>
        </w:rPr>
      </w:pPr>
      <w:bookmarkStart w:id="47" w:name="_Toc25053994"/>
      <w:bookmarkStart w:id="48" w:name="_Toc25064558"/>
      <w:bookmarkEnd w:id="47"/>
      <w:bookmarkEnd w:id="48"/>
    </w:p>
    <w:p w14:paraId="546E3EFC" w14:textId="3652EAA4" w:rsidR="009E32DA" w:rsidRDefault="009E32DA" w:rsidP="00EA612E">
      <w:pPr>
        <w:pStyle w:val="a3"/>
        <w:ind w:left="786"/>
        <w:outlineLvl w:val="1"/>
      </w:pPr>
      <w:r>
        <w:rPr>
          <w:rFonts w:hint="eastAsia"/>
        </w:rPr>
        <w:t xml:space="preserve"> </w:t>
      </w:r>
      <w:bookmarkStart w:id="49" w:name="_Toc24982793"/>
      <w:bookmarkStart w:id="50" w:name="_Toc25064559"/>
      <w:r w:rsidR="00A55E22">
        <w:rPr>
          <w:rFonts w:hint="eastAsia"/>
        </w:rPr>
        <w:t>구조물 생성</w:t>
      </w:r>
      <w:bookmarkEnd w:id="49"/>
      <w:bookmarkEnd w:id="50"/>
    </w:p>
    <w:p w14:paraId="2EEE3472" w14:textId="75EEE8BE" w:rsidR="009E32DA" w:rsidRDefault="00A55E22" w:rsidP="00085A54">
      <w:bookmarkStart w:id="51" w:name="_Toc24982794"/>
      <w:r>
        <w:rPr>
          <w:rFonts w:hint="eastAsia"/>
        </w:rPr>
        <w:t>체인지버튼</w:t>
      </w:r>
      <w:bookmarkEnd w:id="51"/>
    </w:p>
    <w:p w14:paraId="75800C8C" w14:textId="77777777" w:rsidR="00A55E22" w:rsidRDefault="00A55E22" w:rsidP="009E32DA">
      <w:pPr>
        <w:pStyle w:val="a3"/>
        <w:numPr>
          <w:ilvl w:val="0"/>
          <w:numId w:val="0"/>
        </w:numPr>
      </w:pPr>
    </w:p>
    <w:p w14:paraId="51E244CB" w14:textId="450F3816" w:rsidR="00655C40" w:rsidRDefault="00655C40" w:rsidP="009E32DA">
      <w:pPr>
        <w:pStyle w:val="a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3E78938" wp14:editId="3B1D011F">
            <wp:extent cx="5973048" cy="6964325"/>
            <wp:effectExtent l="0" t="0" r="8890" b="8255"/>
            <wp:docPr id="650" name="그림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34" cy="6961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BEA8A" w14:textId="77777777" w:rsidR="006558A4" w:rsidRDefault="006558A4" w:rsidP="009E32DA">
      <w:pPr>
        <w:pStyle w:val="a3"/>
        <w:numPr>
          <w:ilvl w:val="0"/>
          <w:numId w:val="0"/>
        </w:numPr>
      </w:pPr>
    </w:p>
    <w:p w14:paraId="45FC45BC" w14:textId="77777777" w:rsidR="00F77684" w:rsidRDefault="00F77684" w:rsidP="009E32DA">
      <w:pPr>
        <w:pStyle w:val="a3"/>
        <w:numPr>
          <w:ilvl w:val="0"/>
          <w:numId w:val="0"/>
        </w:numPr>
      </w:pPr>
    </w:p>
    <w:p w14:paraId="7A0C0B4B" w14:textId="77777777" w:rsidR="00F77684" w:rsidRDefault="00F77684" w:rsidP="009E32DA">
      <w:pPr>
        <w:pStyle w:val="a3"/>
        <w:numPr>
          <w:ilvl w:val="0"/>
          <w:numId w:val="0"/>
        </w:numPr>
      </w:pPr>
    </w:p>
    <w:p w14:paraId="024AC1A9" w14:textId="69A278CB" w:rsidR="006558A4" w:rsidRDefault="00A55E22" w:rsidP="00085A54">
      <w:bookmarkStart w:id="52" w:name="_Toc24982795"/>
      <w:r>
        <w:rPr>
          <w:rFonts w:hint="eastAsia"/>
        </w:rPr>
        <w:t xml:space="preserve">생성 </w:t>
      </w:r>
      <w:r w:rsidR="00A44986">
        <w:rPr>
          <w:rFonts w:hint="eastAsia"/>
        </w:rPr>
        <w:t>버튼</w:t>
      </w:r>
      <w:bookmarkEnd w:id="52"/>
    </w:p>
    <w:p w14:paraId="3E9A8511" w14:textId="489AA8FC" w:rsidR="00655C40" w:rsidRDefault="00655C40" w:rsidP="009E32DA">
      <w:pPr>
        <w:pStyle w:val="a3"/>
        <w:numPr>
          <w:ilvl w:val="0"/>
          <w:numId w:val="0"/>
        </w:numPr>
      </w:pPr>
    </w:p>
    <w:p w14:paraId="70194E98" w14:textId="660CF2C6" w:rsidR="006558A4" w:rsidRDefault="006558A4" w:rsidP="009E32DA">
      <w:pPr>
        <w:pStyle w:val="a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4AC39DD" wp14:editId="75C86304">
            <wp:extent cx="5975498" cy="7325833"/>
            <wp:effectExtent l="0" t="0" r="6350" b="8890"/>
            <wp:docPr id="1163" name="그림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06" cy="73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73A4" w:rsidRPr="001E73A4">
        <w:rPr>
          <w:noProof/>
        </w:rPr>
        <w:t xml:space="preserve"> </w:t>
      </w:r>
    </w:p>
    <w:p w14:paraId="15E90047" w14:textId="77777777" w:rsidR="006558A4" w:rsidRDefault="006558A4" w:rsidP="009E32DA">
      <w:pPr>
        <w:pStyle w:val="a3"/>
        <w:numPr>
          <w:ilvl w:val="0"/>
          <w:numId w:val="0"/>
        </w:numPr>
      </w:pPr>
    </w:p>
    <w:p w14:paraId="5EE666A0" w14:textId="77777777" w:rsidR="00B520E0" w:rsidRDefault="00B520E0" w:rsidP="009E32DA">
      <w:pPr>
        <w:pStyle w:val="a3"/>
        <w:numPr>
          <w:ilvl w:val="0"/>
          <w:numId w:val="0"/>
        </w:numPr>
      </w:pPr>
    </w:p>
    <w:p w14:paraId="47FBF06D" w14:textId="77777777" w:rsidR="00B520E0" w:rsidRDefault="00B520E0" w:rsidP="009E32DA">
      <w:pPr>
        <w:pStyle w:val="a3"/>
        <w:numPr>
          <w:ilvl w:val="0"/>
          <w:numId w:val="0"/>
        </w:numPr>
      </w:pPr>
    </w:p>
    <w:p w14:paraId="27435972" w14:textId="77777777" w:rsidR="00B520E0" w:rsidRDefault="00B520E0" w:rsidP="009E32DA">
      <w:pPr>
        <w:pStyle w:val="a3"/>
        <w:numPr>
          <w:ilvl w:val="0"/>
          <w:numId w:val="0"/>
        </w:numPr>
      </w:pPr>
    </w:p>
    <w:p w14:paraId="174D67DC" w14:textId="659371A8" w:rsidR="006558A4" w:rsidRDefault="00A44986" w:rsidP="00085A54">
      <w:bookmarkStart w:id="53" w:name="_Toc24982796"/>
      <w:r>
        <w:rPr>
          <w:rFonts w:hint="eastAsia"/>
        </w:rPr>
        <w:t>고정버</w:t>
      </w:r>
      <w:r w:rsidRPr="00085A54">
        <w:rPr>
          <w:rFonts w:hint="eastAsia"/>
        </w:rPr>
        <w:t>튼</w:t>
      </w:r>
      <w:bookmarkEnd w:id="53"/>
    </w:p>
    <w:p w14:paraId="2959B14F" w14:textId="77777777" w:rsidR="00A44986" w:rsidRDefault="00A44986" w:rsidP="006558A4">
      <w:pPr>
        <w:pStyle w:val="a3"/>
        <w:numPr>
          <w:ilvl w:val="0"/>
          <w:numId w:val="0"/>
        </w:numPr>
      </w:pPr>
    </w:p>
    <w:p w14:paraId="365C5664" w14:textId="512017F4" w:rsidR="00E1212B" w:rsidRDefault="00E1212B" w:rsidP="006558A4">
      <w:pPr>
        <w:pStyle w:val="a3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5743CC72" wp14:editId="3AF3ECC5">
            <wp:extent cx="6379535" cy="6719777"/>
            <wp:effectExtent l="0" t="0" r="2540" b="5080"/>
            <wp:docPr id="1291" name="그림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145" cy="6722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C79D8" w14:textId="77777777" w:rsidR="00E1212B" w:rsidRDefault="00E1212B" w:rsidP="006558A4">
      <w:pPr>
        <w:pStyle w:val="a3"/>
        <w:numPr>
          <w:ilvl w:val="0"/>
          <w:numId w:val="0"/>
        </w:numPr>
        <w:rPr>
          <w:noProof/>
        </w:rPr>
      </w:pPr>
    </w:p>
    <w:p w14:paraId="295F1AB2" w14:textId="77777777" w:rsidR="001E73A4" w:rsidRDefault="001E73A4" w:rsidP="006558A4">
      <w:pPr>
        <w:pStyle w:val="a3"/>
        <w:numPr>
          <w:ilvl w:val="0"/>
          <w:numId w:val="0"/>
        </w:numPr>
      </w:pPr>
    </w:p>
    <w:p w14:paraId="408FF355" w14:textId="77777777" w:rsidR="001E73A4" w:rsidRDefault="001E73A4" w:rsidP="006558A4">
      <w:pPr>
        <w:pStyle w:val="a3"/>
        <w:numPr>
          <w:ilvl w:val="0"/>
          <w:numId w:val="0"/>
        </w:numPr>
      </w:pPr>
    </w:p>
    <w:p w14:paraId="225E879A" w14:textId="77777777" w:rsidR="00F77684" w:rsidRDefault="00F77684" w:rsidP="006558A4">
      <w:pPr>
        <w:pStyle w:val="a3"/>
        <w:numPr>
          <w:ilvl w:val="0"/>
          <w:numId w:val="0"/>
        </w:numPr>
      </w:pPr>
    </w:p>
    <w:p w14:paraId="1F84D56C" w14:textId="77777777" w:rsidR="00F77684" w:rsidRDefault="00F77684" w:rsidP="006558A4">
      <w:pPr>
        <w:pStyle w:val="a3"/>
        <w:numPr>
          <w:ilvl w:val="0"/>
          <w:numId w:val="0"/>
        </w:numPr>
      </w:pPr>
    </w:p>
    <w:p w14:paraId="450D6623" w14:textId="77777777" w:rsidR="00A44986" w:rsidRDefault="00A44986" w:rsidP="006558A4">
      <w:pPr>
        <w:pStyle w:val="a3"/>
        <w:numPr>
          <w:ilvl w:val="0"/>
          <w:numId w:val="0"/>
        </w:numPr>
      </w:pPr>
    </w:p>
    <w:p w14:paraId="059A5CB5" w14:textId="6E410ED5" w:rsidR="001E73A4" w:rsidRPr="001F3A03" w:rsidRDefault="001E73A4" w:rsidP="00EA612E">
      <w:pPr>
        <w:pStyle w:val="a3"/>
        <w:ind w:leftChars="212" w:left="424" w:firstLine="0"/>
        <w:outlineLvl w:val="1"/>
      </w:pPr>
      <w:bookmarkStart w:id="54" w:name="_Toc24982797"/>
      <w:r w:rsidRPr="001F3A03">
        <w:rPr>
          <w:rFonts w:hint="eastAsia"/>
        </w:rPr>
        <w:t xml:space="preserve"> </w:t>
      </w:r>
      <w:bookmarkStart w:id="55" w:name="_Toc25064560"/>
      <w:r w:rsidRPr="001F3A03">
        <w:rPr>
          <w:rFonts w:hint="eastAsia"/>
        </w:rPr>
        <w:t>몬스터 AI</w:t>
      </w:r>
      <w:bookmarkEnd w:id="54"/>
      <w:bookmarkEnd w:id="55"/>
    </w:p>
    <w:p w14:paraId="6D7C3BD2" w14:textId="2E5EBCC5" w:rsidR="00A44986" w:rsidRPr="00A44986" w:rsidRDefault="00A44986" w:rsidP="00085A54">
      <w:bookmarkStart w:id="56" w:name="_Toc24982798"/>
      <w:r w:rsidRPr="00A44986">
        <w:rPr>
          <w:rFonts w:hint="eastAsia"/>
        </w:rPr>
        <w:t>일반몬스터</w:t>
      </w:r>
      <w:bookmarkEnd w:id="56"/>
    </w:p>
    <w:p w14:paraId="38538A23" w14:textId="77777777" w:rsidR="00364FE0" w:rsidRDefault="00364FE0" w:rsidP="006558A4">
      <w:pPr>
        <w:pStyle w:val="a3"/>
        <w:numPr>
          <w:ilvl w:val="0"/>
          <w:numId w:val="0"/>
        </w:numPr>
      </w:pPr>
    </w:p>
    <w:p w14:paraId="1EA57CAA" w14:textId="4CE580F0" w:rsidR="001E73A4" w:rsidRDefault="00A64B77" w:rsidP="006558A4">
      <w:pPr>
        <w:pStyle w:val="a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16747A" wp14:editId="754D4671">
            <wp:extent cx="6030443" cy="6737685"/>
            <wp:effectExtent l="0" t="0" r="8890" b="6350"/>
            <wp:docPr id="1159" name="그림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116" cy="674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C4F30" w14:textId="77777777" w:rsidR="001E73A4" w:rsidRDefault="001E73A4" w:rsidP="006558A4">
      <w:pPr>
        <w:pStyle w:val="a3"/>
        <w:numPr>
          <w:ilvl w:val="0"/>
          <w:numId w:val="0"/>
        </w:numPr>
      </w:pPr>
      <w:bookmarkStart w:id="57" w:name="_GoBack"/>
      <w:bookmarkEnd w:id="57"/>
    </w:p>
    <w:sectPr w:rsidR="001E73A4" w:rsidSect="00B56838">
      <w:headerReference w:type="default" r:id="rId30"/>
      <w:footerReference w:type="default" r:id="rId31"/>
      <w:pgSz w:w="11906" w:h="16838"/>
      <w:pgMar w:top="1701" w:right="1134" w:bottom="992" w:left="1134" w:header="1418" w:footer="36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7EB98A" w14:textId="77777777" w:rsidR="00E4321E" w:rsidRDefault="00E4321E" w:rsidP="00E8393F">
      <w:pPr>
        <w:ind w:left="284"/>
      </w:pPr>
      <w:r>
        <w:separator/>
      </w:r>
    </w:p>
  </w:endnote>
  <w:endnote w:type="continuationSeparator" w:id="0">
    <w:p w14:paraId="61229DC7" w14:textId="77777777" w:rsidR="00E4321E" w:rsidRDefault="00E4321E" w:rsidP="00E8393F">
      <w:pPr>
        <w:ind w:left="28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tka Banner">
    <w:altName w:val="Arial"/>
    <w:charset w:val="00"/>
    <w:family w:val="auto"/>
    <w:pitch w:val="variable"/>
    <w:sig w:usb0="00000001" w:usb1="40002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AC64BE" w14:textId="0B9A55B8" w:rsidR="0000593E" w:rsidRPr="00FD3830" w:rsidRDefault="0000593E" w:rsidP="00B20E57">
    <w:pPr>
      <w:pStyle w:val="af3"/>
      <w:ind w:leftChars="142" w:left="284" w:firstLineChars="900" w:firstLine="1620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2D1920" wp14:editId="1896CAA3">
              <wp:simplePos x="0" y="0"/>
              <wp:positionH relativeFrom="column">
                <wp:posOffset>-85725</wp:posOffset>
              </wp:positionH>
              <wp:positionV relativeFrom="paragraph">
                <wp:posOffset>9525</wp:posOffset>
              </wp:positionV>
              <wp:extent cx="6290945" cy="0"/>
              <wp:effectExtent l="15240" t="15240" r="18415" b="2286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094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-6.75pt;margin-top:.75pt;width:495.3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" strokeweight="2.25pt"/>
          </w:pict>
        </mc:Fallback>
      </mc:AlternateContent>
    </w:r>
    <w:r>
      <w:rPr>
        <w:rFonts w:hint="eastAsia"/>
        <w:b/>
        <w:kern w:val="0"/>
        <w:sz w:val="18"/>
        <w:szCs w:val="18"/>
      </w:rPr>
      <w:t xml:space="preserve">                                                                            </w:t>
    </w:r>
    <w:r w:rsidRPr="00DA4FA8">
      <w:rPr>
        <w:b/>
        <w:kern w:val="0"/>
        <w:sz w:val="18"/>
        <w:szCs w:val="18"/>
      </w:rPr>
      <w:fldChar w:fldCharType="begin"/>
    </w:r>
    <w:r w:rsidRPr="00DA4FA8">
      <w:rPr>
        <w:b/>
        <w:kern w:val="0"/>
        <w:sz w:val="18"/>
        <w:szCs w:val="18"/>
      </w:rPr>
      <w:instrText xml:space="preserve"> PAGE   \* MERGEFORMAT </w:instrText>
    </w:r>
    <w:r w:rsidRPr="00DA4FA8">
      <w:rPr>
        <w:b/>
        <w:kern w:val="0"/>
        <w:sz w:val="18"/>
        <w:szCs w:val="18"/>
      </w:rPr>
      <w:fldChar w:fldCharType="separate"/>
    </w:r>
    <w:r w:rsidR="00430020" w:rsidRPr="00430020">
      <w:rPr>
        <w:b/>
        <w:noProof/>
        <w:kern w:val="0"/>
        <w:sz w:val="18"/>
        <w:szCs w:val="18"/>
        <w:lang w:val="ko-KR"/>
      </w:rPr>
      <w:t>16</w:t>
    </w:r>
    <w:r w:rsidRPr="00DA4FA8">
      <w:rPr>
        <w:b/>
        <w:kern w:val="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4035F4" w14:textId="77777777" w:rsidR="00E4321E" w:rsidRDefault="00E4321E" w:rsidP="00E8393F">
      <w:pPr>
        <w:ind w:left="284"/>
      </w:pPr>
      <w:r>
        <w:separator/>
      </w:r>
    </w:p>
  </w:footnote>
  <w:footnote w:type="continuationSeparator" w:id="0">
    <w:p w14:paraId="7DEEAD1E" w14:textId="77777777" w:rsidR="00E4321E" w:rsidRDefault="00E4321E" w:rsidP="00E8393F">
      <w:pPr>
        <w:ind w:left="28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F5612" w14:textId="3E3CBED3" w:rsidR="0000593E" w:rsidRPr="003056B8" w:rsidRDefault="0000593E" w:rsidP="00E8393F">
    <w:pPr>
      <w:pStyle w:val="af3"/>
      <w:ind w:left="284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448713E" wp14:editId="0983896C">
              <wp:simplePos x="0" y="0"/>
              <wp:positionH relativeFrom="column">
                <wp:posOffset>-85725</wp:posOffset>
              </wp:positionH>
              <wp:positionV relativeFrom="paragraph">
                <wp:posOffset>191135</wp:posOffset>
              </wp:positionV>
              <wp:extent cx="6330950" cy="0"/>
              <wp:effectExtent l="15240" t="15240" r="16510" b="13335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095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6.75pt;margin-top:15.05pt;width:498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" strokeweight="1.5pt"/>
          </w:pict>
        </mc:Fallback>
      </mc:AlternateContent>
    </w:r>
    <w:r>
      <w:rPr>
        <w:rFonts w:hint="eastAsia"/>
        <w:b/>
        <w:kern w:val="0"/>
        <w:sz w:val="18"/>
        <w:szCs w:val="18"/>
      </w:rPr>
      <w:t>기획서</w:t>
    </w:r>
    <w:r>
      <w:rPr>
        <w:rFonts w:hint="eastAsia"/>
        <w:b/>
        <w:kern w:val="0"/>
        <w:sz w:val="18"/>
        <w:szCs w:val="18"/>
      </w:rPr>
      <w:tab/>
    </w:r>
    <w:r>
      <w:rPr>
        <w:rFonts w:hint="eastAsia"/>
        <w:b/>
        <w:kern w:val="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24FA"/>
    <w:multiLevelType w:val="hybridMultilevel"/>
    <w:tmpl w:val="8820D4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360B34"/>
    <w:multiLevelType w:val="hybridMultilevel"/>
    <w:tmpl w:val="F894D874"/>
    <w:lvl w:ilvl="0" w:tplc="63DC4C92">
      <w:start w:val="1"/>
      <w:numFmt w:val="bullet"/>
      <w:pStyle w:val="a"/>
      <w:lvlText w:val="–"/>
      <w:lvlJc w:val="left"/>
      <w:pPr>
        <w:ind w:left="1084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">
    <w:nsid w:val="0CD15AA5"/>
    <w:multiLevelType w:val="hybridMultilevel"/>
    <w:tmpl w:val="4D50702A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EDF39AC"/>
    <w:multiLevelType w:val="hybridMultilevel"/>
    <w:tmpl w:val="5D14370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1453C2"/>
    <w:multiLevelType w:val="hybridMultilevel"/>
    <w:tmpl w:val="D138CDEE"/>
    <w:lvl w:ilvl="0" w:tplc="CA00D8B2">
      <w:start w:val="1"/>
      <w:numFmt w:val="bullet"/>
      <w:pStyle w:val="a0"/>
      <w:lvlText w:val="▪"/>
      <w:lvlJc w:val="left"/>
      <w:pPr>
        <w:ind w:left="1084" w:hanging="400"/>
      </w:pPr>
      <w:rPr>
        <w:rFonts w:ascii="굴림" w:eastAsia="굴림" w:hAnsi="굴림" w:hint="eastAsia"/>
      </w:rPr>
    </w:lvl>
    <w:lvl w:ilvl="1" w:tplc="04090003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5">
    <w:nsid w:val="1A172943"/>
    <w:multiLevelType w:val="hybridMultilevel"/>
    <w:tmpl w:val="5232A9B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3926016"/>
    <w:multiLevelType w:val="hybridMultilevel"/>
    <w:tmpl w:val="F0C448E6"/>
    <w:lvl w:ilvl="0" w:tplc="67D01724">
      <w:start w:val="1"/>
      <w:numFmt w:val="decimal"/>
      <w:pStyle w:val="a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5462EC8"/>
    <w:multiLevelType w:val="hybridMultilevel"/>
    <w:tmpl w:val="F63C03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8904D70"/>
    <w:multiLevelType w:val="multilevel"/>
    <w:tmpl w:val="394ED1DE"/>
    <w:lvl w:ilvl="0">
      <w:start w:val="1"/>
      <w:numFmt w:val="decimal"/>
      <w:pStyle w:val="a2"/>
      <w:lvlText w:val="%1."/>
      <w:lvlJc w:val="left"/>
      <w:pPr>
        <w:ind w:left="418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3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pStyle w:val="a4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">
    <w:nsid w:val="32966778"/>
    <w:multiLevelType w:val="hybridMultilevel"/>
    <w:tmpl w:val="4FD4E71A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3AB62A33"/>
    <w:multiLevelType w:val="hybridMultilevel"/>
    <w:tmpl w:val="3B964798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4663643"/>
    <w:multiLevelType w:val="hybridMultilevel"/>
    <w:tmpl w:val="E2321ACC"/>
    <w:lvl w:ilvl="0" w:tplc="0409000F">
      <w:start w:val="1"/>
      <w:numFmt w:val="decimal"/>
      <w:lvlText w:val="%1."/>
      <w:lvlJc w:val="left"/>
      <w:pPr>
        <w:ind w:left="4988" w:hanging="400"/>
      </w:pPr>
    </w:lvl>
    <w:lvl w:ilvl="1" w:tplc="04090019" w:tentative="1">
      <w:start w:val="1"/>
      <w:numFmt w:val="upperLetter"/>
      <w:lvlText w:val="%2."/>
      <w:lvlJc w:val="left"/>
      <w:pPr>
        <w:ind w:left="5388" w:hanging="400"/>
      </w:pPr>
    </w:lvl>
    <w:lvl w:ilvl="2" w:tplc="0409001B" w:tentative="1">
      <w:start w:val="1"/>
      <w:numFmt w:val="lowerRoman"/>
      <w:lvlText w:val="%3."/>
      <w:lvlJc w:val="right"/>
      <w:pPr>
        <w:ind w:left="5788" w:hanging="400"/>
      </w:pPr>
    </w:lvl>
    <w:lvl w:ilvl="3" w:tplc="0409000F" w:tentative="1">
      <w:start w:val="1"/>
      <w:numFmt w:val="decimal"/>
      <w:lvlText w:val="%4."/>
      <w:lvlJc w:val="left"/>
      <w:pPr>
        <w:ind w:left="6188" w:hanging="400"/>
      </w:pPr>
    </w:lvl>
    <w:lvl w:ilvl="4" w:tplc="04090019" w:tentative="1">
      <w:start w:val="1"/>
      <w:numFmt w:val="upperLetter"/>
      <w:lvlText w:val="%5."/>
      <w:lvlJc w:val="left"/>
      <w:pPr>
        <w:ind w:left="6588" w:hanging="400"/>
      </w:pPr>
    </w:lvl>
    <w:lvl w:ilvl="5" w:tplc="0409001B" w:tentative="1">
      <w:start w:val="1"/>
      <w:numFmt w:val="lowerRoman"/>
      <w:lvlText w:val="%6."/>
      <w:lvlJc w:val="right"/>
      <w:pPr>
        <w:ind w:left="6988" w:hanging="400"/>
      </w:pPr>
    </w:lvl>
    <w:lvl w:ilvl="6" w:tplc="0409000F" w:tentative="1">
      <w:start w:val="1"/>
      <w:numFmt w:val="decimal"/>
      <w:lvlText w:val="%7."/>
      <w:lvlJc w:val="left"/>
      <w:pPr>
        <w:ind w:left="7388" w:hanging="400"/>
      </w:pPr>
    </w:lvl>
    <w:lvl w:ilvl="7" w:tplc="04090019" w:tentative="1">
      <w:start w:val="1"/>
      <w:numFmt w:val="upperLetter"/>
      <w:lvlText w:val="%8."/>
      <w:lvlJc w:val="left"/>
      <w:pPr>
        <w:ind w:left="7788" w:hanging="400"/>
      </w:pPr>
    </w:lvl>
    <w:lvl w:ilvl="8" w:tplc="0409001B" w:tentative="1">
      <w:start w:val="1"/>
      <w:numFmt w:val="lowerRoman"/>
      <w:lvlText w:val="%9."/>
      <w:lvlJc w:val="right"/>
      <w:pPr>
        <w:ind w:left="8188" w:hanging="400"/>
      </w:pPr>
    </w:lvl>
  </w:abstractNum>
  <w:abstractNum w:abstractNumId="12">
    <w:nsid w:val="47F82C23"/>
    <w:multiLevelType w:val="hybridMultilevel"/>
    <w:tmpl w:val="C64846C2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A007210"/>
    <w:multiLevelType w:val="hybridMultilevel"/>
    <w:tmpl w:val="382EB97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60B0448"/>
    <w:multiLevelType w:val="hybridMultilevel"/>
    <w:tmpl w:val="D9A4F44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6B695A54"/>
    <w:multiLevelType w:val="hybridMultilevel"/>
    <w:tmpl w:val="1BB09EE8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CD738FB"/>
    <w:multiLevelType w:val="hybridMultilevel"/>
    <w:tmpl w:val="53E27C68"/>
    <w:lvl w:ilvl="0" w:tplc="1AB05A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18C9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1274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7E23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E02B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B6FA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8DC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E49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1E4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7AF3D44"/>
    <w:multiLevelType w:val="hybridMultilevel"/>
    <w:tmpl w:val="3844E05C"/>
    <w:lvl w:ilvl="0" w:tplc="EB50E93A">
      <w:start w:val="1"/>
      <w:numFmt w:val="bullet"/>
      <w:lvlText w:val="­"/>
      <w:lvlJc w:val="left"/>
      <w:pPr>
        <w:ind w:left="800" w:hanging="400"/>
      </w:pPr>
      <w:rPr>
        <w:rFonts w:ascii="Sitka Banner" w:hAnsi="Sitka Banne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16"/>
  </w:num>
  <w:num w:numId="5">
    <w:abstractNumId w:val="5"/>
  </w:num>
  <w:num w:numId="6">
    <w:abstractNumId w:val="13"/>
  </w:num>
  <w:num w:numId="7">
    <w:abstractNumId w:val="0"/>
  </w:num>
  <w:num w:numId="8">
    <w:abstractNumId w:val="7"/>
  </w:num>
  <w:num w:numId="9">
    <w:abstractNumId w:val="3"/>
  </w:num>
  <w:num w:numId="10">
    <w:abstractNumId w:val="14"/>
  </w:num>
  <w:num w:numId="11">
    <w:abstractNumId w:val="11"/>
  </w:num>
  <w:num w:numId="12">
    <w:abstractNumId w:val="15"/>
  </w:num>
  <w:num w:numId="13">
    <w:abstractNumId w:val="9"/>
  </w:num>
  <w:num w:numId="14">
    <w:abstractNumId w:val="2"/>
  </w:num>
  <w:num w:numId="15">
    <w:abstractNumId w:val="6"/>
  </w:num>
  <w:num w:numId="16">
    <w:abstractNumId w:val="10"/>
  </w:num>
  <w:num w:numId="17">
    <w:abstractNumId w:val="12"/>
  </w:num>
  <w:num w:numId="1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736"/>
    <w:rsid w:val="00001146"/>
    <w:rsid w:val="000021BD"/>
    <w:rsid w:val="000023A9"/>
    <w:rsid w:val="0000593E"/>
    <w:rsid w:val="00006780"/>
    <w:rsid w:val="00006B06"/>
    <w:rsid w:val="000074AB"/>
    <w:rsid w:val="00007767"/>
    <w:rsid w:val="0001215B"/>
    <w:rsid w:val="00013040"/>
    <w:rsid w:val="0001308B"/>
    <w:rsid w:val="0001773F"/>
    <w:rsid w:val="00017BCF"/>
    <w:rsid w:val="00017E42"/>
    <w:rsid w:val="0002436E"/>
    <w:rsid w:val="0002450D"/>
    <w:rsid w:val="00025762"/>
    <w:rsid w:val="00025F7A"/>
    <w:rsid w:val="000272DE"/>
    <w:rsid w:val="0002792E"/>
    <w:rsid w:val="00030B41"/>
    <w:rsid w:val="000334BD"/>
    <w:rsid w:val="00033CED"/>
    <w:rsid w:val="00035C91"/>
    <w:rsid w:val="000368EB"/>
    <w:rsid w:val="00037066"/>
    <w:rsid w:val="00042F36"/>
    <w:rsid w:val="00043FF8"/>
    <w:rsid w:val="00044868"/>
    <w:rsid w:val="00045B0D"/>
    <w:rsid w:val="00046199"/>
    <w:rsid w:val="00050C62"/>
    <w:rsid w:val="00052BF3"/>
    <w:rsid w:val="00052C6B"/>
    <w:rsid w:val="000534DE"/>
    <w:rsid w:val="00054112"/>
    <w:rsid w:val="00057233"/>
    <w:rsid w:val="00057785"/>
    <w:rsid w:val="00057B51"/>
    <w:rsid w:val="00057C1C"/>
    <w:rsid w:val="00057C8D"/>
    <w:rsid w:val="00061801"/>
    <w:rsid w:val="00061990"/>
    <w:rsid w:val="00062CC0"/>
    <w:rsid w:val="00067051"/>
    <w:rsid w:val="000728C8"/>
    <w:rsid w:val="00080C22"/>
    <w:rsid w:val="0008572C"/>
    <w:rsid w:val="00085A54"/>
    <w:rsid w:val="00085D0A"/>
    <w:rsid w:val="00090BB6"/>
    <w:rsid w:val="00090FF9"/>
    <w:rsid w:val="000918DE"/>
    <w:rsid w:val="000923CE"/>
    <w:rsid w:val="000949B8"/>
    <w:rsid w:val="00094C99"/>
    <w:rsid w:val="0009593F"/>
    <w:rsid w:val="00095B24"/>
    <w:rsid w:val="00096AC7"/>
    <w:rsid w:val="000A0904"/>
    <w:rsid w:val="000A18E6"/>
    <w:rsid w:val="000A29E9"/>
    <w:rsid w:val="000A316A"/>
    <w:rsid w:val="000A338B"/>
    <w:rsid w:val="000A5FB3"/>
    <w:rsid w:val="000B1F8D"/>
    <w:rsid w:val="000B2025"/>
    <w:rsid w:val="000B5514"/>
    <w:rsid w:val="000B70D6"/>
    <w:rsid w:val="000C073D"/>
    <w:rsid w:val="000C1B7B"/>
    <w:rsid w:val="000C2510"/>
    <w:rsid w:val="000C357B"/>
    <w:rsid w:val="000C60E4"/>
    <w:rsid w:val="000C69BB"/>
    <w:rsid w:val="000C7FA7"/>
    <w:rsid w:val="000D2BF9"/>
    <w:rsid w:val="000D3A56"/>
    <w:rsid w:val="000D5BA9"/>
    <w:rsid w:val="000D5D3E"/>
    <w:rsid w:val="000D67B7"/>
    <w:rsid w:val="000D6D13"/>
    <w:rsid w:val="000D7001"/>
    <w:rsid w:val="000E156F"/>
    <w:rsid w:val="000E317A"/>
    <w:rsid w:val="000E7C7E"/>
    <w:rsid w:val="000F2387"/>
    <w:rsid w:val="000F480D"/>
    <w:rsid w:val="000F553E"/>
    <w:rsid w:val="000F6409"/>
    <w:rsid w:val="001002C1"/>
    <w:rsid w:val="00100EA5"/>
    <w:rsid w:val="00101F6F"/>
    <w:rsid w:val="00102DB7"/>
    <w:rsid w:val="001032B3"/>
    <w:rsid w:val="00103ECC"/>
    <w:rsid w:val="00104BC8"/>
    <w:rsid w:val="00105FAB"/>
    <w:rsid w:val="00106A89"/>
    <w:rsid w:val="00106D82"/>
    <w:rsid w:val="00107015"/>
    <w:rsid w:val="00110182"/>
    <w:rsid w:val="00113D6C"/>
    <w:rsid w:val="0011454D"/>
    <w:rsid w:val="00114C85"/>
    <w:rsid w:val="00125064"/>
    <w:rsid w:val="00127CEB"/>
    <w:rsid w:val="00130B17"/>
    <w:rsid w:val="00130CDE"/>
    <w:rsid w:val="00131AFE"/>
    <w:rsid w:val="00133181"/>
    <w:rsid w:val="001332B5"/>
    <w:rsid w:val="001338B5"/>
    <w:rsid w:val="00134070"/>
    <w:rsid w:val="00134863"/>
    <w:rsid w:val="00135A18"/>
    <w:rsid w:val="00137AA8"/>
    <w:rsid w:val="00140D94"/>
    <w:rsid w:val="00143B10"/>
    <w:rsid w:val="00143E4F"/>
    <w:rsid w:val="0014444D"/>
    <w:rsid w:val="001461C0"/>
    <w:rsid w:val="00150A17"/>
    <w:rsid w:val="00153017"/>
    <w:rsid w:val="001530EE"/>
    <w:rsid w:val="001538DB"/>
    <w:rsid w:val="00153D09"/>
    <w:rsid w:val="001548FA"/>
    <w:rsid w:val="00156D4B"/>
    <w:rsid w:val="00157E6C"/>
    <w:rsid w:val="00160A19"/>
    <w:rsid w:val="00166B97"/>
    <w:rsid w:val="00170799"/>
    <w:rsid w:val="001708EE"/>
    <w:rsid w:val="001710CA"/>
    <w:rsid w:val="0017213B"/>
    <w:rsid w:val="001735F0"/>
    <w:rsid w:val="00173783"/>
    <w:rsid w:val="001739F1"/>
    <w:rsid w:val="00176F63"/>
    <w:rsid w:val="00180A1F"/>
    <w:rsid w:val="00181368"/>
    <w:rsid w:val="0018394C"/>
    <w:rsid w:val="0019004F"/>
    <w:rsid w:val="00190C7F"/>
    <w:rsid w:val="00193057"/>
    <w:rsid w:val="00193ABD"/>
    <w:rsid w:val="00194830"/>
    <w:rsid w:val="00194B5F"/>
    <w:rsid w:val="001958D9"/>
    <w:rsid w:val="00195C72"/>
    <w:rsid w:val="001972E4"/>
    <w:rsid w:val="00197699"/>
    <w:rsid w:val="0019775B"/>
    <w:rsid w:val="00197C67"/>
    <w:rsid w:val="001A2B89"/>
    <w:rsid w:val="001A62C3"/>
    <w:rsid w:val="001C0932"/>
    <w:rsid w:val="001C254C"/>
    <w:rsid w:val="001C334B"/>
    <w:rsid w:val="001C3F65"/>
    <w:rsid w:val="001C4636"/>
    <w:rsid w:val="001C523E"/>
    <w:rsid w:val="001C5578"/>
    <w:rsid w:val="001D11FE"/>
    <w:rsid w:val="001D35F7"/>
    <w:rsid w:val="001D3C7F"/>
    <w:rsid w:val="001D573C"/>
    <w:rsid w:val="001D62C4"/>
    <w:rsid w:val="001E1D01"/>
    <w:rsid w:val="001E3041"/>
    <w:rsid w:val="001E357A"/>
    <w:rsid w:val="001E3C01"/>
    <w:rsid w:val="001E3CCF"/>
    <w:rsid w:val="001E3DEC"/>
    <w:rsid w:val="001E5FE7"/>
    <w:rsid w:val="001E73A4"/>
    <w:rsid w:val="001F042D"/>
    <w:rsid w:val="001F3A03"/>
    <w:rsid w:val="00201E16"/>
    <w:rsid w:val="00203E83"/>
    <w:rsid w:val="002040D3"/>
    <w:rsid w:val="0020423A"/>
    <w:rsid w:val="00205AE8"/>
    <w:rsid w:val="0020639C"/>
    <w:rsid w:val="0020649C"/>
    <w:rsid w:val="00207799"/>
    <w:rsid w:val="00207C61"/>
    <w:rsid w:val="00207D44"/>
    <w:rsid w:val="00211D4C"/>
    <w:rsid w:val="00224670"/>
    <w:rsid w:val="00225DAD"/>
    <w:rsid w:val="00227675"/>
    <w:rsid w:val="002309D5"/>
    <w:rsid w:val="00230D8F"/>
    <w:rsid w:val="00232975"/>
    <w:rsid w:val="00233A26"/>
    <w:rsid w:val="0023401C"/>
    <w:rsid w:val="00235AAD"/>
    <w:rsid w:val="0023724B"/>
    <w:rsid w:val="00237A1D"/>
    <w:rsid w:val="00242801"/>
    <w:rsid w:val="002429C8"/>
    <w:rsid w:val="002431F3"/>
    <w:rsid w:val="002506F4"/>
    <w:rsid w:val="00252C29"/>
    <w:rsid w:val="00252FE8"/>
    <w:rsid w:val="002539B8"/>
    <w:rsid w:val="0025720F"/>
    <w:rsid w:val="00261379"/>
    <w:rsid w:val="00265BFA"/>
    <w:rsid w:val="00266B17"/>
    <w:rsid w:val="00267102"/>
    <w:rsid w:val="002677DA"/>
    <w:rsid w:val="00271EFF"/>
    <w:rsid w:val="002729F6"/>
    <w:rsid w:val="00273613"/>
    <w:rsid w:val="002749A6"/>
    <w:rsid w:val="00275684"/>
    <w:rsid w:val="00276575"/>
    <w:rsid w:val="002779C6"/>
    <w:rsid w:val="002800C5"/>
    <w:rsid w:val="0028151D"/>
    <w:rsid w:val="00284F8C"/>
    <w:rsid w:val="00285521"/>
    <w:rsid w:val="002868A2"/>
    <w:rsid w:val="002914F4"/>
    <w:rsid w:val="00291F5F"/>
    <w:rsid w:val="00292B77"/>
    <w:rsid w:val="002937CC"/>
    <w:rsid w:val="00293F22"/>
    <w:rsid w:val="00293FC1"/>
    <w:rsid w:val="00295891"/>
    <w:rsid w:val="0029770C"/>
    <w:rsid w:val="00297747"/>
    <w:rsid w:val="002A22DE"/>
    <w:rsid w:val="002A4057"/>
    <w:rsid w:val="002A466B"/>
    <w:rsid w:val="002A614A"/>
    <w:rsid w:val="002A7649"/>
    <w:rsid w:val="002B0205"/>
    <w:rsid w:val="002B0BBA"/>
    <w:rsid w:val="002B211F"/>
    <w:rsid w:val="002B4F22"/>
    <w:rsid w:val="002C1FCB"/>
    <w:rsid w:val="002C2694"/>
    <w:rsid w:val="002C2C38"/>
    <w:rsid w:val="002C414F"/>
    <w:rsid w:val="002C5A38"/>
    <w:rsid w:val="002C6B23"/>
    <w:rsid w:val="002C6C3C"/>
    <w:rsid w:val="002C6CBD"/>
    <w:rsid w:val="002D0C27"/>
    <w:rsid w:val="002D1BE1"/>
    <w:rsid w:val="002D1F20"/>
    <w:rsid w:val="002D299C"/>
    <w:rsid w:val="002D4914"/>
    <w:rsid w:val="002D4CAD"/>
    <w:rsid w:val="002D57A7"/>
    <w:rsid w:val="002D779F"/>
    <w:rsid w:val="002E05D9"/>
    <w:rsid w:val="002E2CCF"/>
    <w:rsid w:val="002E3C94"/>
    <w:rsid w:val="002E653C"/>
    <w:rsid w:val="002F1497"/>
    <w:rsid w:val="002F2A57"/>
    <w:rsid w:val="002F2DA1"/>
    <w:rsid w:val="002F2DD8"/>
    <w:rsid w:val="002F31A3"/>
    <w:rsid w:val="002F3F12"/>
    <w:rsid w:val="002F4867"/>
    <w:rsid w:val="002F4AC1"/>
    <w:rsid w:val="003002CD"/>
    <w:rsid w:val="003023BF"/>
    <w:rsid w:val="00304B8B"/>
    <w:rsid w:val="003056B8"/>
    <w:rsid w:val="003076CF"/>
    <w:rsid w:val="00307718"/>
    <w:rsid w:val="00307F99"/>
    <w:rsid w:val="00307FD5"/>
    <w:rsid w:val="00312D8D"/>
    <w:rsid w:val="0031304E"/>
    <w:rsid w:val="00317D9B"/>
    <w:rsid w:val="00317FD4"/>
    <w:rsid w:val="00320562"/>
    <w:rsid w:val="00323004"/>
    <w:rsid w:val="00326F8A"/>
    <w:rsid w:val="0032782A"/>
    <w:rsid w:val="00327E96"/>
    <w:rsid w:val="00331AD5"/>
    <w:rsid w:val="0033333B"/>
    <w:rsid w:val="00333EAA"/>
    <w:rsid w:val="00335A92"/>
    <w:rsid w:val="0033646B"/>
    <w:rsid w:val="0034059E"/>
    <w:rsid w:val="003409DE"/>
    <w:rsid w:val="00341828"/>
    <w:rsid w:val="00341E81"/>
    <w:rsid w:val="00343EBD"/>
    <w:rsid w:val="00345FF2"/>
    <w:rsid w:val="00351BB9"/>
    <w:rsid w:val="00354EEF"/>
    <w:rsid w:val="003557CA"/>
    <w:rsid w:val="0035679B"/>
    <w:rsid w:val="003575E7"/>
    <w:rsid w:val="003625CB"/>
    <w:rsid w:val="003625D0"/>
    <w:rsid w:val="00362C7B"/>
    <w:rsid w:val="00364FE0"/>
    <w:rsid w:val="00370D28"/>
    <w:rsid w:val="00373FD8"/>
    <w:rsid w:val="00376AFE"/>
    <w:rsid w:val="00377DBF"/>
    <w:rsid w:val="00380568"/>
    <w:rsid w:val="00380B84"/>
    <w:rsid w:val="0038300D"/>
    <w:rsid w:val="00386B1A"/>
    <w:rsid w:val="003907EE"/>
    <w:rsid w:val="00395BFB"/>
    <w:rsid w:val="00396EA0"/>
    <w:rsid w:val="003A0B1D"/>
    <w:rsid w:val="003A45B5"/>
    <w:rsid w:val="003A52B8"/>
    <w:rsid w:val="003A66DB"/>
    <w:rsid w:val="003A79AC"/>
    <w:rsid w:val="003B0340"/>
    <w:rsid w:val="003B34A4"/>
    <w:rsid w:val="003B4ACC"/>
    <w:rsid w:val="003B4B4B"/>
    <w:rsid w:val="003B4B79"/>
    <w:rsid w:val="003B4D67"/>
    <w:rsid w:val="003B59D2"/>
    <w:rsid w:val="003B70ED"/>
    <w:rsid w:val="003C173F"/>
    <w:rsid w:val="003C2982"/>
    <w:rsid w:val="003C4006"/>
    <w:rsid w:val="003C6F68"/>
    <w:rsid w:val="003C744A"/>
    <w:rsid w:val="003C7663"/>
    <w:rsid w:val="003D016E"/>
    <w:rsid w:val="003D1561"/>
    <w:rsid w:val="003D1A29"/>
    <w:rsid w:val="003D1C25"/>
    <w:rsid w:val="003D4B37"/>
    <w:rsid w:val="003D5AED"/>
    <w:rsid w:val="003D5B79"/>
    <w:rsid w:val="003D6EC0"/>
    <w:rsid w:val="003D7D4E"/>
    <w:rsid w:val="003E14DB"/>
    <w:rsid w:val="003E3514"/>
    <w:rsid w:val="003E4AF8"/>
    <w:rsid w:val="003E7169"/>
    <w:rsid w:val="003F0948"/>
    <w:rsid w:val="003F15C1"/>
    <w:rsid w:val="003F189E"/>
    <w:rsid w:val="003F1A63"/>
    <w:rsid w:val="003F3F6C"/>
    <w:rsid w:val="003F5D2B"/>
    <w:rsid w:val="003F63E8"/>
    <w:rsid w:val="00400E4C"/>
    <w:rsid w:val="00402794"/>
    <w:rsid w:val="00402F50"/>
    <w:rsid w:val="00411292"/>
    <w:rsid w:val="00411374"/>
    <w:rsid w:val="0041209B"/>
    <w:rsid w:val="00414547"/>
    <w:rsid w:val="00414EF2"/>
    <w:rsid w:val="00415B86"/>
    <w:rsid w:val="00416C83"/>
    <w:rsid w:val="004174F5"/>
    <w:rsid w:val="0041766B"/>
    <w:rsid w:val="0041768D"/>
    <w:rsid w:val="0042268C"/>
    <w:rsid w:val="00426CD8"/>
    <w:rsid w:val="00427062"/>
    <w:rsid w:val="00430020"/>
    <w:rsid w:val="00430E0B"/>
    <w:rsid w:val="004310EA"/>
    <w:rsid w:val="00431882"/>
    <w:rsid w:val="004336DE"/>
    <w:rsid w:val="004407BD"/>
    <w:rsid w:val="00445329"/>
    <w:rsid w:val="004509A3"/>
    <w:rsid w:val="0045446D"/>
    <w:rsid w:val="00456295"/>
    <w:rsid w:val="0046009C"/>
    <w:rsid w:val="0046028B"/>
    <w:rsid w:val="00460C67"/>
    <w:rsid w:val="0046185E"/>
    <w:rsid w:val="004628C9"/>
    <w:rsid w:val="00462EA2"/>
    <w:rsid w:val="00463E4F"/>
    <w:rsid w:val="00464996"/>
    <w:rsid w:val="0047106D"/>
    <w:rsid w:val="00471A84"/>
    <w:rsid w:val="00471D09"/>
    <w:rsid w:val="0047245C"/>
    <w:rsid w:val="004727A1"/>
    <w:rsid w:val="00476449"/>
    <w:rsid w:val="00476C0D"/>
    <w:rsid w:val="00477A69"/>
    <w:rsid w:val="00484000"/>
    <w:rsid w:val="004848CB"/>
    <w:rsid w:val="00484AAE"/>
    <w:rsid w:val="004856BA"/>
    <w:rsid w:val="00485B0B"/>
    <w:rsid w:val="00487064"/>
    <w:rsid w:val="004928C1"/>
    <w:rsid w:val="00495D94"/>
    <w:rsid w:val="004964AB"/>
    <w:rsid w:val="00496D79"/>
    <w:rsid w:val="00497D5A"/>
    <w:rsid w:val="004A083C"/>
    <w:rsid w:val="004A0A73"/>
    <w:rsid w:val="004A0D28"/>
    <w:rsid w:val="004A11BE"/>
    <w:rsid w:val="004A1AD8"/>
    <w:rsid w:val="004A35AC"/>
    <w:rsid w:val="004A47D0"/>
    <w:rsid w:val="004A6E7E"/>
    <w:rsid w:val="004B194B"/>
    <w:rsid w:val="004B1DD0"/>
    <w:rsid w:val="004B345D"/>
    <w:rsid w:val="004B3C6A"/>
    <w:rsid w:val="004B61A4"/>
    <w:rsid w:val="004B74D7"/>
    <w:rsid w:val="004C1105"/>
    <w:rsid w:val="004C331B"/>
    <w:rsid w:val="004C64B9"/>
    <w:rsid w:val="004C706F"/>
    <w:rsid w:val="004C79F4"/>
    <w:rsid w:val="004D43F7"/>
    <w:rsid w:val="004D749C"/>
    <w:rsid w:val="004E1C5F"/>
    <w:rsid w:val="004E399D"/>
    <w:rsid w:val="004E39CA"/>
    <w:rsid w:val="004E41B4"/>
    <w:rsid w:val="004E5842"/>
    <w:rsid w:val="004F1667"/>
    <w:rsid w:val="004F189D"/>
    <w:rsid w:val="004F20AB"/>
    <w:rsid w:val="004F3EFC"/>
    <w:rsid w:val="004F4630"/>
    <w:rsid w:val="004F505C"/>
    <w:rsid w:val="004F5693"/>
    <w:rsid w:val="004F5B88"/>
    <w:rsid w:val="004F5F82"/>
    <w:rsid w:val="00500FF1"/>
    <w:rsid w:val="00502B98"/>
    <w:rsid w:val="005036E2"/>
    <w:rsid w:val="00505572"/>
    <w:rsid w:val="005055EC"/>
    <w:rsid w:val="00506FB9"/>
    <w:rsid w:val="0050747D"/>
    <w:rsid w:val="00507A45"/>
    <w:rsid w:val="00513275"/>
    <w:rsid w:val="00515920"/>
    <w:rsid w:val="00516EBD"/>
    <w:rsid w:val="00517666"/>
    <w:rsid w:val="005205F6"/>
    <w:rsid w:val="00520C8A"/>
    <w:rsid w:val="0052225A"/>
    <w:rsid w:val="005249BF"/>
    <w:rsid w:val="00525385"/>
    <w:rsid w:val="0052731E"/>
    <w:rsid w:val="0052787F"/>
    <w:rsid w:val="00530BA1"/>
    <w:rsid w:val="005327B8"/>
    <w:rsid w:val="005328A7"/>
    <w:rsid w:val="00532E8B"/>
    <w:rsid w:val="00534893"/>
    <w:rsid w:val="00534C11"/>
    <w:rsid w:val="00534C7F"/>
    <w:rsid w:val="00534D69"/>
    <w:rsid w:val="00536293"/>
    <w:rsid w:val="005370E6"/>
    <w:rsid w:val="0054468C"/>
    <w:rsid w:val="00546074"/>
    <w:rsid w:val="00547B14"/>
    <w:rsid w:val="00547FDF"/>
    <w:rsid w:val="005521A1"/>
    <w:rsid w:val="00553556"/>
    <w:rsid w:val="005565D2"/>
    <w:rsid w:val="005572C3"/>
    <w:rsid w:val="005576C1"/>
    <w:rsid w:val="00562579"/>
    <w:rsid w:val="00564590"/>
    <w:rsid w:val="0056466F"/>
    <w:rsid w:val="005647E8"/>
    <w:rsid w:val="005658D7"/>
    <w:rsid w:val="00570D1C"/>
    <w:rsid w:val="00570F66"/>
    <w:rsid w:val="00571369"/>
    <w:rsid w:val="005730DB"/>
    <w:rsid w:val="00574161"/>
    <w:rsid w:val="00574597"/>
    <w:rsid w:val="005750BD"/>
    <w:rsid w:val="00575763"/>
    <w:rsid w:val="00580E30"/>
    <w:rsid w:val="00581A07"/>
    <w:rsid w:val="00583EDF"/>
    <w:rsid w:val="00584B07"/>
    <w:rsid w:val="00584E5D"/>
    <w:rsid w:val="00585187"/>
    <w:rsid w:val="005863BD"/>
    <w:rsid w:val="00586759"/>
    <w:rsid w:val="0058770C"/>
    <w:rsid w:val="00587F9F"/>
    <w:rsid w:val="0059039F"/>
    <w:rsid w:val="00590D7D"/>
    <w:rsid w:val="0059113A"/>
    <w:rsid w:val="00591590"/>
    <w:rsid w:val="00592C1A"/>
    <w:rsid w:val="005961B5"/>
    <w:rsid w:val="005A211E"/>
    <w:rsid w:val="005A2E7F"/>
    <w:rsid w:val="005A4D4C"/>
    <w:rsid w:val="005A51F7"/>
    <w:rsid w:val="005B1AD0"/>
    <w:rsid w:val="005B2DF6"/>
    <w:rsid w:val="005B30F8"/>
    <w:rsid w:val="005B6472"/>
    <w:rsid w:val="005C2C6B"/>
    <w:rsid w:val="005C3FD5"/>
    <w:rsid w:val="005C434E"/>
    <w:rsid w:val="005C53A6"/>
    <w:rsid w:val="005C5FFA"/>
    <w:rsid w:val="005C74D3"/>
    <w:rsid w:val="005D4992"/>
    <w:rsid w:val="005E1BB1"/>
    <w:rsid w:val="005E2474"/>
    <w:rsid w:val="005E3835"/>
    <w:rsid w:val="005E51B4"/>
    <w:rsid w:val="005E6C82"/>
    <w:rsid w:val="005F12B1"/>
    <w:rsid w:val="005F37B4"/>
    <w:rsid w:val="005F6105"/>
    <w:rsid w:val="00600868"/>
    <w:rsid w:val="0060255A"/>
    <w:rsid w:val="006039DA"/>
    <w:rsid w:val="00606E67"/>
    <w:rsid w:val="006150E7"/>
    <w:rsid w:val="00615AD4"/>
    <w:rsid w:val="006177B7"/>
    <w:rsid w:val="00617981"/>
    <w:rsid w:val="00617B67"/>
    <w:rsid w:val="00617FC6"/>
    <w:rsid w:val="0062177C"/>
    <w:rsid w:val="006221AE"/>
    <w:rsid w:val="00623B54"/>
    <w:rsid w:val="00626978"/>
    <w:rsid w:val="00626D28"/>
    <w:rsid w:val="006307A7"/>
    <w:rsid w:val="0063167D"/>
    <w:rsid w:val="00633CF0"/>
    <w:rsid w:val="00633E94"/>
    <w:rsid w:val="00636D8C"/>
    <w:rsid w:val="00640178"/>
    <w:rsid w:val="0064034D"/>
    <w:rsid w:val="0064465B"/>
    <w:rsid w:val="006455C8"/>
    <w:rsid w:val="00647772"/>
    <w:rsid w:val="006508BD"/>
    <w:rsid w:val="00650AF1"/>
    <w:rsid w:val="00652EA8"/>
    <w:rsid w:val="00653CF6"/>
    <w:rsid w:val="0065555B"/>
    <w:rsid w:val="006558A4"/>
    <w:rsid w:val="00655C40"/>
    <w:rsid w:val="0065788B"/>
    <w:rsid w:val="00657E00"/>
    <w:rsid w:val="006603C5"/>
    <w:rsid w:val="00660716"/>
    <w:rsid w:val="00661070"/>
    <w:rsid w:val="006627EE"/>
    <w:rsid w:val="00663FFB"/>
    <w:rsid w:val="006642B6"/>
    <w:rsid w:val="006651F7"/>
    <w:rsid w:val="006703D4"/>
    <w:rsid w:val="00670851"/>
    <w:rsid w:val="00670AC9"/>
    <w:rsid w:val="00671851"/>
    <w:rsid w:val="00671BB5"/>
    <w:rsid w:val="00671EE5"/>
    <w:rsid w:val="00673447"/>
    <w:rsid w:val="00673810"/>
    <w:rsid w:val="00673EB6"/>
    <w:rsid w:val="00675C74"/>
    <w:rsid w:val="00676EA8"/>
    <w:rsid w:val="006813CE"/>
    <w:rsid w:val="00681C48"/>
    <w:rsid w:val="00681C4B"/>
    <w:rsid w:val="006832D3"/>
    <w:rsid w:val="00684266"/>
    <w:rsid w:val="006866ED"/>
    <w:rsid w:val="00687B2C"/>
    <w:rsid w:val="00695BD8"/>
    <w:rsid w:val="006A09D0"/>
    <w:rsid w:val="006A14BF"/>
    <w:rsid w:val="006A1C18"/>
    <w:rsid w:val="006A29A2"/>
    <w:rsid w:val="006A38ED"/>
    <w:rsid w:val="006A395F"/>
    <w:rsid w:val="006A4142"/>
    <w:rsid w:val="006A449A"/>
    <w:rsid w:val="006A62A3"/>
    <w:rsid w:val="006A7CB5"/>
    <w:rsid w:val="006B6C94"/>
    <w:rsid w:val="006B71DF"/>
    <w:rsid w:val="006B73F1"/>
    <w:rsid w:val="006C0D16"/>
    <w:rsid w:val="006C1EFA"/>
    <w:rsid w:val="006C2576"/>
    <w:rsid w:val="006C379D"/>
    <w:rsid w:val="006C3FBB"/>
    <w:rsid w:val="006C402D"/>
    <w:rsid w:val="006C5FA5"/>
    <w:rsid w:val="006C6A75"/>
    <w:rsid w:val="006C7023"/>
    <w:rsid w:val="006C7424"/>
    <w:rsid w:val="006C791F"/>
    <w:rsid w:val="006C79C9"/>
    <w:rsid w:val="006C7D76"/>
    <w:rsid w:val="006D1A76"/>
    <w:rsid w:val="006D2E6F"/>
    <w:rsid w:val="006D4AB7"/>
    <w:rsid w:val="006D5A38"/>
    <w:rsid w:val="006D7EE6"/>
    <w:rsid w:val="006E0BAB"/>
    <w:rsid w:val="006E77B9"/>
    <w:rsid w:val="006F34AD"/>
    <w:rsid w:val="006F56DE"/>
    <w:rsid w:val="006F6434"/>
    <w:rsid w:val="00701C16"/>
    <w:rsid w:val="00704A9E"/>
    <w:rsid w:val="00704FCE"/>
    <w:rsid w:val="007077E5"/>
    <w:rsid w:val="007078C5"/>
    <w:rsid w:val="00707A01"/>
    <w:rsid w:val="007119A0"/>
    <w:rsid w:val="00712F5B"/>
    <w:rsid w:val="0071337F"/>
    <w:rsid w:val="007140F7"/>
    <w:rsid w:val="00715922"/>
    <w:rsid w:val="00715A4D"/>
    <w:rsid w:val="0072084D"/>
    <w:rsid w:val="00721FEB"/>
    <w:rsid w:val="007251AB"/>
    <w:rsid w:val="0072600F"/>
    <w:rsid w:val="00726B20"/>
    <w:rsid w:val="0073062A"/>
    <w:rsid w:val="00733575"/>
    <w:rsid w:val="007337BE"/>
    <w:rsid w:val="00737DB5"/>
    <w:rsid w:val="007431DF"/>
    <w:rsid w:val="007443D5"/>
    <w:rsid w:val="0074518B"/>
    <w:rsid w:val="00746FF2"/>
    <w:rsid w:val="0075041B"/>
    <w:rsid w:val="007510C2"/>
    <w:rsid w:val="00754511"/>
    <w:rsid w:val="00754B2A"/>
    <w:rsid w:val="00754D50"/>
    <w:rsid w:val="00756215"/>
    <w:rsid w:val="00756466"/>
    <w:rsid w:val="007568E1"/>
    <w:rsid w:val="00756D05"/>
    <w:rsid w:val="00761E8B"/>
    <w:rsid w:val="007634B0"/>
    <w:rsid w:val="00764160"/>
    <w:rsid w:val="007642FB"/>
    <w:rsid w:val="007663EF"/>
    <w:rsid w:val="0076730B"/>
    <w:rsid w:val="00772966"/>
    <w:rsid w:val="00775B15"/>
    <w:rsid w:val="00776800"/>
    <w:rsid w:val="00777F4B"/>
    <w:rsid w:val="00781AE4"/>
    <w:rsid w:val="00783216"/>
    <w:rsid w:val="007839F5"/>
    <w:rsid w:val="00783CAF"/>
    <w:rsid w:val="007844B6"/>
    <w:rsid w:val="0078556B"/>
    <w:rsid w:val="00786FC8"/>
    <w:rsid w:val="00787327"/>
    <w:rsid w:val="007907A5"/>
    <w:rsid w:val="0079495D"/>
    <w:rsid w:val="00795278"/>
    <w:rsid w:val="007977B6"/>
    <w:rsid w:val="00797DDC"/>
    <w:rsid w:val="007A1268"/>
    <w:rsid w:val="007A1761"/>
    <w:rsid w:val="007A1E7F"/>
    <w:rsid w:val="007A30D8"/>
    <w:rsid w:val="007A37E7"/>
    <w:rsid w:val="007A6865"/>
    <w:rsid w:val="007B125C"/>
    <w:rsid w:val="007B48BB"/>
    <w:rsid w:val="007C1DCB"/>
    <w:rsid w:val="007C1E45"/>
    <w:rsid w:val="007C2DBB"/>
    <w:rsid w:val="007C32EC"/>
    <w:rsid w:val="007C34C7"/>
    <w:rsid w:val="007C5320"/>
    <w:rsid w:val="007C6B32"/>
    <w:rsid w:val="007D042E"/>
    <w:rsid w:val="007D0F1B"/>
    <w:rsid w:val="007D17AB"/>
    <w:rsid w:val="007D5257"/>
    <w:rsid w:val="007D6CBD"/>
    <w:rsid w:val="007D6CCD"/>
    <w:rsid w:val="007D73C9"/>
    <w:rsid w:val="007E0F11"/>
    <w:rsid w:val="007E2360"/>
    <w:rsid w:val="007E2C4D"/>
    <w:rsid w:val="007E2C4E"/>
    <w:rsid w:val="007E4057"/>
    <w:rsid w:val="007E457E"/>
    <w:rsid w:val="007E4944"/>
    <w:rsid w:val="007E63E7"/>
    <w:rsid w:val="007F0645"/>
    <w:rsid w:val="007F12E0"/>
    <w:rsid w:val="007F14D4"/>
    <w:rsid w:val="007F3ECD"/>
    <w:rsid w:val="007F6D65"/>
    <w:rsid w:val="007F7ACC"/>
    <w:rsid w:val="008031EE"/>
    <w:rsid w:val="0080469D"/>
    <w:rsid w:val="00812AEE"/>
    <w:rsid w:val="008135FC"/>
    <w:rsid w:val="00813BFF"/>
    <w:rsid w:val="00814ED6"/>
    <w:rsid w:val="00816611"/>
    <w:rsid w:val="00825B0C"/>
    <w:rsid w:val="00826309"/>
    <w:rsid w:val="008307F8"/>
    <w:rsid w:val="00831F7D"/>
    <w:rsid w:val="00833FC0"/>
    <w:rsid w:val="008345FC"/>
    <w:rsid w:val="00837172"/>
    <w:rsid w:val="00837A80"/>
    <w:rsid w:val="0084125C"/>
    <w:rsid w:val="00841ED0"/>
    <w:rsid w:val="008428AF"/>
    <w:rsid w:val="00842FA2"/>
    <w:rsid w:val="00845714"/>
    <w:rsid w:val="00845AF9"/>
    <w:rsid w:val="00846652"/>
    <w:rsid w:val="00847227"/>
    <w:rsid w:val="008479EB"/>
    <w:rsid w:val="00847A07"/>
    <w:rsid w:val="00853E10"/>
    <w:rsid w:val="00854AAB"/>
    <w:rsid w:val="008550E3"/>
    <w:rsid w:val="00855726"/>
    <w:rsid w:val="008564BC"/>
    <w:rsid w:val="00861395"/>
    <w:rsid w:val="0086318E"/>
    <w:rsid w:val="0086361A"/>
    <w:rsid w:val="00865FB9"/>
    <w:rsid w:val="00866698"/>
    <w:rsid w:val="00866A7F"/>
    <w:rsid w:val="00866C2A"/>
    <w:rsid w:val="0086754D"/>
    <w:rsid w:val="00867FC4"/>
    <w:rsid w:val="00871C76"/>
    <w:rsid w:val="008726C6"/>
    <w:rsid w:val="00875268"/>
    <w:rsid w:val="00875942"/>
    <w:rsid w:val="00875DB5"/>
    <w:rsid w:val="00881721"/>
    <w:rsid w:val="00883A2D"/>
    <w:rsid w:val="00883B08"/>
    <w:rsid w:val="008841D3"/>
    <w:rsid w:val="00884BCF"/>
    <w:rsid w:val="008868C1"/>
    <w:rsid w:val="008935E1"/>
    <w:rsid w:val="00896A5E"/>
    <w:rsid w:val="00897C71"/>
    <w:rsid w:val="008A2007"/>
    <w:rsid w:val="008A45C7"/>
    <w:rsid w:val="008A6437"/>
    <w:rsid w:val="008A7A70"/>
    <w:rsid w:val="008A7F53"/>
    <w:rsid w:val="008B0F75"/>
    <w:rsid w:val="008B224E"/>
    <w:rsid w:val="008B3239"/>
    <w:rsid w:val="008B3B82"/>
    <w:rsid w:val="008B52AF"/>
    <w:rsid w:val="008C02A8"/>
    <w:rsid w:val="008C21AD"/>
    <w:rsid w:val="008C37B0"/>
    <w:rsid w:val="008C43FD"/>
    <w:rsid w:val="008C49CE"/>
    <w:rsid w:val="008C5388"/>
    <w:rsid w:val="008C68CA"/>
    <w:rsid w:val="008C6E9D"/>
    <w:rsid w:val="008C7581"/>
    <w:rsid w:val="008D0D81"/>
    <w:rsid w:val="008D1585"/>
    <w:rsid w:val="008D2374"/>
    <w:rsid w:val="008D42BA"/>
    <w:rsid w:val="008D4956"/>
    <w:rsid w:val="008D499D"/>
    <w:rsid w:val="008D5C2E"/>
    <w:rsid w:val="008D6A31"/>
    <w:rsid w:val="008E006F"/>
    <w:rsid w:val="008E00AA"/>
    <w:rsid w:val="008E00B3"/>
    <w:rsid w:val="008E2ECA"/>
    <w:rsid w:val="008E37CB"/>
    <w:rsid w:val="008E3970"/>
    <w:rsid w:val="008E70AE"/>
    <w:rsid w:val="008E7ABB"/>
    <w:rsid w:val="008F0987"/>
    <w:rsid w:val="008F1CBC"/>
    <w:rsid w:val="008F2F82"/>
    <w:rsid w:val="008F3F20"/>
    <w:rsid w:val="008F4502"/>
    <w:rsid w:val="008F4B65"/>
    <w:rsid w:val="008F6512"/>
    <w:rsid w:val="008F78AF"/>
    <w:rsid w:val="008F7BE4"/>
    <w:rsid w:val="0090178D"/>
    <w:rsid w:val="00906A31"/>
    <w:rsid w:val="009072F9"/>
    <w:rsid w:val="00907FFA"/>
    <w:rsid w:val="00912106"/>
    <w:rsid w:val="009141B8"/>
    <w:rsid w:val="00914380"/>
    <w:rsid w:val="00915922"/>
    <w:rsid w:val="00916F23"/>
    <w:rsid w:val="0091798D"/>
    <w:rsid w:val="00917DF9"/>
    <w:rsid w:val="0092063E"/>
    <w:rsid w:val="0092163B"/>
    <w:rsid w:val="00925CD3"/>
    <w:rsid w:val="00926579"/>
    <w:rsid w:val="00932F2E"/>
    <w:rsid w:val="0093555E"/>
    <w:rsid w:val="009360D0"/>
    <w:rsid w:val="00936D79"/>
    <w:rsid w:val="00937199"/>
    <w:rsid w:val="00940395"/>
    <w:rsid w:val="00940919"/>
    <w:rsid w:val="00941FBF"/>
    <w:rsid w:val="0094443A"/>
    <w:rsid w:val="009503E2"/>
    <w:rsid w:val="00952B38"/>
    <w:rsid w:val="00955062"/>
    <w:rsid w:val="00956885"/>
    <w:rsid w:val="00960BA7"/>
    <w:rsid w:val="009635BD"/>
    <w:rsid w:val="00964701"/>
    <w:rsid w:val="00964900"/>
    <w:rsid w:val="00966C3C"/>
    <w:rsid w:val="00966EDE"/>
    <w:rsid w:val="009702FC"/>
    <w:rsid w:val="00970947"/>
    <w:rsid w:val="00972C0F"/>
    <w:rsid w:val="00973F4B"/>
    <w:rsid w:val="00974A8E"/>
    <w:rsid w:val="00976A4E"/>
    <w:rsid w:val="009816A9"/>
    <w:rsid w:val="00982756"/>
    <w:rsid w:val="00982C77"/>
    <w:rsid w:val="00982EA4"/>
    <w:rsid w:val="00984980"/>
    <w:rsid w:val="00984C0C"/>
    <w:rsid w:val="00984C5D"/>
    <w:rsid w:val="009855D6"/>
    <w:rsid w:val="00990145"/>
    <w:rsid w:val="00990B82"/>
    <w:rsid w:val="009931F0"/>
    <w:rsid w:val="0099435B"/>
    <w:rsid w:val="009969E2"/>
    <w:rsid w:val="009A2864"/>
    <w:rsid w:val="009A341A"/>
    <w:rsid w:val="009A5D84"/>
    <w:rsid w:val="009A60D4"/>
    <w:rsid w:val="009A6297"/>
    <w:rsid w:val="009A6BA9"/>
    <w:rsid w:val="009A7AB2"/>
    <w:rsid w:val="009B14AB"/>
    <w:rsid w:val="009B4C0A"/>
    <w:rsid w:val="009C0507"/>
    <w:rsid w:val="009C065B"/>
    <w:rsid w:val="009C17DC"/>
    <w:rsid w:val="009C29F0"/>
    <w:rsid w:val="009C416B"/>
    <w:rsid w:val="009C4837"/>
    <w:rsid w:val="009C6FC7"/>
    <w:rsid w:val="009C72C4"/>
    <w:rsid w:val="009D0039"/>
    <w:rsid w:val="009D00CD"/>
    <w:rsid w:val="009D03CD"/>
    <w:rsid w:val="009D142B"/>
    <w:rsid w:val="009D22DB"/>
    <w:rsid w:val="009D4F5A"/>
    <w:rsid w:val="009D5245"/>
    <w:rsid w:val="009D7F48"/>
    <w:rsid w:val="009E0A0B"/>
    <w:rsid w:val="009E22C2"/>
    <w:rsid w:val="009E2595"/>
    <w:rsid w:val="009E32DA"/>
    <w:rsid w:val="009E3A45"/>
    <w:rsid w:val="009E3BE4"/>
    <w:rsid w:val="009E44EB"/>
    <w:rsid w:val="009E44F7"/>
    <w:rsid w:val="009E6526"/>
    <w:rsid w:val="009E702C"/>
    <w:rsid w:val="009E7537"/>
    <w:rsid w:val="009F15D5"/>
    <w:rsid w:val="009F1AC0"/>
    <w:rsid w:val="009F3A16"/>
    <w:rsid w:val="00A00D24"/>
    <w:rsid w:val="00A01996"/>
    <w:rsid w:val="00A0258E"/>
    <w:rsid w:val="00A063C4"/>
    <w:rsid w:val="00A1018B"/>
    <w:rsid w:val="00A112AD"/>
    <w:rsid w:val="00A143E8"/>
    <w:rsid w:val="00A17DA4"/>
    <w:rsid w:val="00A22DD2"/>
    <w:rsid w:val="00A22F40"/>
    <w:rsid w:val="00A24BFB"/>
    <w:rsid w:val="00A24EB2"/>
    <w:rsid w:val="00A26808"/>
    <w:rsid w:val="00A277E8"/>
    <w:rsid w:val="00A30E1D"/>
    <w:rsid w:val="00A311D4"/>
    <w:rsid w:val="00A31460"/>
    <w:rsid w:val="00A36D99"/>
    <w:rsid w:val="00A415D6"/>
    <w:rsid w:val="00A42874"/>
    <w:rsid w:val="00A43059"/>
    <w:rsid w:val="00A43262"/>
    <w:rsid w:val="00A43CA4"/>
    <w:rsid w:val="00A448A8"/>
    <w:rsid w:val="00A44986"/>
    <w:rsid w:val="00A45D0F"/>
    <w:rsid w:val="00A46077"/>
    <w:rsid w:val="00A50FF8"/>
    <w:rsid w:val="00A51DCC"/>
    <w:rsid w:val="00A52408"/>
    <w:rsid w:val="00A5286A"/>
    <w:rsid w:val="00A52A1A"/>
    <w:rsid w:val="00A55DD2"/>
    <w:rsid w:val="00A55E22"/>
    <w:rsid w:val="00A56847"/>
    <w:rsid w:val="00A5796B"/>
    <w:rsid w:val="00A57EBA"/>
    <w:rsid w:val="00A6222B"/>
    <w:rsid w:val="00A64B77"/>
    <w:rsid w:val="00A65298"/>
    <w:rsid w:val="00A66995"/>
    <w:rsid w:val="00A66EA6"/>
    <w:rsid w:val="00A67917"/>
    <w:rsid w:val="00A707D6"/>
    <w:rsid w:val="00A7086B"/>
    <w:rsid w:val="00A7139D"/>
    <w:rsid w:val="00A72662"/>
    <w:rsid w:val="00A75AA3"/>
    <w:rsid w:val="00A760B8"/>
    <w:rsid w:val="00A773BE"/>
    <w:rsid w:val="00A84182"/>
    <w:rsid w:val="00A84CA6"/>
    <w:rsid w:val="00A9131A"/>
    <w:rsid w:val="00A91A3B"/>
    <w:rsid w:val="00A9530C"/>
    <w:rsid w:val="00A97B82"/>
    <w:rsid w:val="00A97DB0"/>
    <w:rsid w:val="00AA059D"/>
    <w:rsid w:val="00AA2F2E"/>
    <w:rsid w:val="00AA2FA6"/>
    <w:rsid w:val="00AA4F3A"/>
    <w:rsid w:val="00AA5044"/>
    <w:rsid w:val="00AA5C87"/>
    <w:rsid w:val="00AB2E9B"/>
    <w:rsid w:val="00AB663F"/>
    <w:rsid w:val="00AB778B"/>
    <w:rsid w:val="00AC0B11"/>
    <w:rsid w:val="00AC640F"/>
    <w:rsid w:val="00AD0E27"/>
    <w:rsid w:val="00AD1725"/>
    <w:rsid w:val="00AD1C62"/>
    <w:rsid w:val="00AD536C"/>
    <w:rsid w:val="00AD55A6"/>
    <w:rsid w:val="00AD7A1E"/>
    <w:rsid w:val="00AE00FA"/>
    <w:rsid w:val="00AE47D7"/>
    <w:rsid w:val="00AF69CE"/>
    <w:rsid w:val="00B0010A"/>
    <w:rsid w:val="00B00D26"/>
    <w:rsid w:val="00B02297"/>
    <w:rsid w:val="00B0241D"/>
    <w:rsid w:val="00B033FE"/>
    <w:rsid w:val="00B03F16"/>
    <w:rsid w:val="00B045DB"/>
    <w:rsid w:val="00B05410"/>
    <w:rsid w:val="00B067B2"/>
    <w:rsid w:val="00B0790E"/>
    <w:rsid w:val="00B07E9E"/>
    <w:rsid w:val="00B10102"/>
    <w:rsid w:val="00B11189"/>
    <w:rsid w:val="00B11A2A"/>
    <w:rsid w:val="00B12708"/>
    <w:rsid w:val="00B14612"/>
    <w:rsid w:val="00B20302"/>
    <w:rsid w:val="00B20E57"/>
    <w:rsid w:val="00B23200"/>
    <w:rsid w:val="00B23380"/>
    <w:rsid w:val="00B260BF"/>
    <w:rsid w:val="00B26686"/>
    <w:rsid w:val="00B27A04"/>
    <w:rsid w:val="00B30179"/>
    <w:rsid w:val="00B30D3D"/>
    <w:rsid w:val="00B3292B"/>
    <w:rsid w:val="00B32C6C"/>
    <w:rsid w:val="00B34510"/>
    <w:rsid w:val="00B3598B"/>
    <w:rsid w:val="00B426B3"/>
    <w:rsid w:val="00B431BC"/>
    <w:rsid w:val="00B4518D"/>
    <w:rsid w:val="00B47E0D"/>
    <w:rsid w:val="00B51539"/>
    <w:rsid w:val="00B520E0"/>
    <w:rsid w:val="00B5271F"/>
    <w:rsid w:val="00B547A2"/>
    <w:rsid w:val="00B55321"/>
    <w:rsid w:val="00B56806"/>
    <w:rsid w:val="00B56838"/>
    <w:rsid w:val="00B579BF"/>
    <w:rsid w:val="00B600F2"/>
    <w:rsid w:val="00B639A2"/>
    <w:rsid w:val="00B653E7"/>
    <w:rsid w:val="00B70500"/>
    <w:rsid w:val="00B70E01"/>
    <w:rsid w:val="00B7231E"/>
    <w:rsid w:val="00B74ADF"/>
    <w:rsid w:val="00B756D2"/>
    <w:rsid w:val="00B76ED2"/>
    <w:rsid w:val="00B83732"/>
    <w:rsid w:val="00B87010"/>
    <w:rsid w:val="00B874E9"/>
    <w:rsid w:val="00B91008"/>
    <w:rsid w:val="00B93286"/>
    <w:rsid w:val="00B934F5"/>
    <w:rsid w:val="00B9379B"/>
    <w:rsid w:val="00B93978"/>
    <w:rsid w:val="00B93B11"/>
    <w:rsid w:val="00B96104"/>
    <w:rsid w:val="00B96C15"/>
    <w:rsid w:val="00BA2FAB"/>
    <w:rsid w:val="00BA3FEE"/>
    <w:rsid w:val="00BA4369"/>
    <w:rsid w:val="00BA6036"/>
    <w:rsid w:val="00BB104A"/>
    <w:rsid w:val="00BB190F"/>
    <w:rsid w:val="00BB2B62"/>
    <w:rsid w:val="00BB3D10"/>
    <w:rsid w:val="00BB597D"/>
    <w:rsid w:val="00BB5C83"/>
    <w:rsid w:val="00BB5C8C"/>
    <w:rsid w:val="00BB67C0"/>
    <w:rsid w:val="00BC0426"/>
    <w:rsid w:val="00BC1290"/>
    <w:rsid w:val="00BC45D3"/>
    <w:rsid w:val="00BC47C0"/>
    <w:rsid w:val="00BC47DB"/>
    <w:rsid w:val="00BC4B50"/>
    <w:rsid w:val="00BC5938"/>
    <w:rsid w:val="00BC7657"/>
    <w:rsid w:val="00BC7676"/>
    <w:rsid w:val="00BC7ECC"/>
    <w:rsid w:val="00BD1C17"/>
    <w:rsid w:val="00BD266E"/>
    <w:rsid w:val="00BD2E76"/>
    <w:rsid w:val="00BD2E79"/>
    <w:rsid w:val="00BD62E2"/>
    <w:rsid w:val="00BD64EB"/>
    <w:rsid w:val="00BD6F3E"/>
    <w:rsid w:val="00BD7E97"/>
    <w:rsid w:val="00BE020C"/>
    <w:rsid w:val="00BF0938"/>
    <w:rsid w:val="00BF2095"/>
    <w:rsid w:val="00BF31B3"/>
    <w:rsid w:val="00BF39B1"/>
    <w:rsid w:val="00BF54F2"/>
    <w:rsid w:val="00BF6B4C"/>
    <w:rsid w:val="00BF72B4"/>
    <w:rsid w:val="00BF7E52"/>
    <w:rsid w:val="00C01029"/>
    <w:rsid w:val="00C02805"/>
    <w:rsid w:val="00C03F20"/>
    <w:rsid w:val="00C0440F"/>
    <w:rsid w:val="00C050F9"/>
    <w:rsid w:val="00C110B7"/>
    <w:rsid w:val="00C1219D"/>
    <w:rsid w:val="00C144F2"/>
    <w:rsid w:val="00C15565"/>
    <w:rsid w:val="00C20857"/>
    <w:rsid w:val="00C20E84"/>
    <w:rsid w:val="00C21AF7"/>
    <w:rsid w:val="00C21C50"/>
    <w:rsid w:val="00C22F83"/>
    <w:rsid w:val="00C23092"/>
    <w:rsid w:val="00C25F06"/>
    <w:rsid w:val="00C30267"/>
    <w:rsid w:val="00C32D50"/>
    <w:rsid w:val="00C342B8"/>
    <w:rsid w:val="00C345E5"/>
    <w:rsid w:val="00C35093"/>
    <w:rsid w:val="00C3682E"/>
    <w:rsid w:val="00C4052D"/>
    <w:rsid w:val="00C42265"/>
    <w:rsid w:val="00C43151"/>
    <w:rsid w:val="00C522D3"/>
    <w:rsid w:val="00C52CED"/>
    <w:rsid w:val="00C57A7F"/>
    <w:rsid w:val="00C60450"/>
    <w:rsid w:val="00C61534"/>
    <w:rsid w:val="00C63504"/>
    <w:rsid w:val="00C63A22"/>
    <w:rsid w:val="00C646F4"/>
    <w:rsid w:val="00C6477D"/>
    <w:rsid w:val="00C6550D"/>
    <w:rsid w:val="00C66752"/>
    <w:rsid w:val="00C66FFC"/>
    <w:rsid w:val="00C67887"/>
    <w:rsid w:val="00C70358"/>
    <w:rsid w:val="00C71F5D"/>
    <w:rsid w:val="00C72D70"/>
    <w:rsid w:val="00C74EB1"/>
    <w:rsid w:val="00C75675"/>
    <w:rsid w:val="00C75A4B"/>
    <w:rsid w:val="00C80009"/>
    <w:rsid w:val="00C81467"/>
    <w:rsid w:val="00C819BC"/>
    <w:rsid w:val="00C8477B"/>
    <w:rsid w:val="00C862DB"/>
    <w:rsid w:val="00C87C65"/>
    <w:rsid w:val="00C91195"/>
    <w:rsid w:val="00C91D1B"/>
    <w:rsid w:val="00C91D54"/>
    <w:rsid w:val="00C92934"/>
    <w:rsid w:val="00C955A5"/>
    <w:rsid w:val="00C96A66"/>
    <w:rsid w:val="00CA168D"/>
    <w:rsid w:val="00CA1E04"/>
    <w:rsid w:val="00CA2A3E"/>
    <w:rsid w:val="00CA363A"/>
    <w:rsid w:val="00CA4CD7"/>
    <w:rsid w:val="00CA4EAB"/>
    <w:rsid w:val="00CA5761"/>
    <w:rsid w:val="00CA675F"/>
    <w:rsid w:val="00CB21B0"/>
    <w:rsid w:val="00CB3FAA"/>
    <w:rsid w:val="00CB3FB7"/>
    <w:rsid w:val="00CB583F"/>
    <w:rsid w:val="00CB6464"/>
    <w:rsid w:val="00CB695C"/>
    <w:rsid w:val="00CB78EA"/>
    <w:rsid w:val="00CC1E0D"/>
    <w:rsid w:val="00CC1EAE"/>
    <w:rsid w:val="00CC2F91"/>
    <w:rsid w:val="00CC3D6C"/>
    <w:rsid w:val="00CC52EB"/>
    <w:rsid w:val="00CC7E08"/>
    <w:rsid w:val="00CD1498"/>
    <w:rsid w:val="00CD46B3"/>
    <w:rsid w:val="00CE4E4C"/>
    <w:rsid w:val="00CE551F"/>
    <w:rsid w:val="00CE5DB7"/>
    <w:rsid w:val="00CE608E"/>
    <w:rsid w:val="00CE72E1"/>
    <w:rsid w:val="00CF0B53"/>
    <w:rsid w:val="00CF53FE"/>
    <w:rsid w:val="00CF562E"/>
    <w:rsid w:val="00CF5877"/>
    <w:rsid w:val="00CF5FA9"/>
    <w:rsid w:val="00CF6DDF"/>
    <w:rsid w:val="00D01AED"/>
    <w:rsid w:val="00D02C1E"/>
    <w:rsid w:val="00D0347B"/>
    <w:rsid w:val="00D035D7"/>
    <w:rsid w:val="00D04BC7"/>
    <w:rsid w:val="00D06A16"/>
    <w:rsid w:val="00D10812"/>
    <w:rsid w:val="00D1183E"/>
    <w:rsid w:val="00D11FAE"/>
    <w:rsid w:val="00D121F8"/>
    <w:rsid w:val="00D12766"/>
    <w:rsid w:val="00D15843"/>
    <w:rsid w:val="00D16085"/>
    <w:rsid w:val="00D1774D"/>
    <w:rsid w:val="00D20EEB"/>
    <w:rsid w:val="00D23515"/>
    <w:rsid w:val="00D24962"/>
    <w:rsid w:val="00D26CC4"/>
    <w:rsid w:val="00D3049A"/>
    <w:rsid w:val="00D32BFE"/>
    <w:rsid w:val="00D32D42"/>
    <w:rsid w:val="00D33733"/>
    <w:rsid w:val="00D42020"/>
    <w:rsid w:val="00D43359"/>
    <w:rsid w:val="00D44343"/>
    <w:rsid w:val="00D446B4"/>
    <w:rsid w:val="00D454D7"/>
    <w:rsid w:val="00D45C29"/>
    <w:rsid w:val="00D4718C"/>
    <w:rsid w:val="00D50833"/>
    <w:rsid w:val="00D54E0E"/>
    <w:rsid w:val="00D55A40"/>
    <w:rsid w:val="00D600ED"/>
    <w:rsid w:val="00D603B6"/>
    <w:rsid w:val="00D61AD9"/>
    <w:rsid w:val="00D61ADC"/>
    <w:rsid w:val="00D63395"/>
    <w:rsid w:val="00D6456C"/>
    <w:rsid w:val="00D6473A"/>
    <w:rsid w:val="00D66778"/>
    <w:rsid w:val="00D669E2"/>
    <w:rsid w:val="00D67F16"/>
    <w:rsid w:val="00D726CD"/>
    <w:rsid w:val="00D72738"/>
    <w:rsid w:val="00D7290C"/>
    <w:rsid w:val="00D731FB"/>
    <w:rsid w:val="00D7408E"/>
    <w:rsid w:val="00D76AC7"/>
    <w:rsid w:val="00D8000B"/>
    <w:rsid w:val="00D8260D"/>
    <w:rsid w:val="00D826CB"/>
    <w:rsid w:val="00D82B5F"/>
    <w:rsid w:val="00D84029"/>
    <w:rsid w:val="00D85424"/>
    <w:rsid w:val="00D85AFC"/>
    <w:rsid w:val="00D87014"/>
    <w:rsid w:val="00D90E4E"/>
    <w:rsid w:val="00D918F1"/>
    <w:rsid w:val="00D93945"/>
    <w:rsid w:val="00D96020"/>
    <w:rsid w:val="00DA000A"/>
    <w:rsid w:val="00DA01F0"/>
    <w:rsid w:val="00DA0906"/>
    <w:rsid w:val="00DA177B"/>
    <w:rsid w:val="00DA265B"/>
    <w:rsid w:val="00DA274B"/>
    <w:rsid w:val="00DA4FA8"/>
    <w:rsid w:val="00DA5C81"/>
    <w:rsid w:val="00DA6736"/>
    <w:rsid w:val="00DA7C17"/>
    <w:rsid w:val="00DB0B6F"/>
    <w:rsid w:val="00DB0D3E"/>
    <w:rsid w:val="00DB54E4"/>
    <w:rsid w:val="00DB56AB"/>
    <w:rsid w:val="00DB79CE"/>
    <w:rsid w:val="00DC04BD"/>
    <w:rsid w:val="00DC2438"/>
    <w:rsid w:val="00DC4281"/>
    <w:rsid w:val="00DC5B4E"/>
    <w:rsid w:val="00DC7901"/>
    <w:rsid w:val="00DD0D9E"/>
    <w:rsid w:val="00DD421D"/>
    <w:rsid w:val="00DE33B0"/>
    <w:rsid w:val="00DE3AC2"/>
    <w:rsid w:val="00DE49A9"/>
    <w:rsid w:val="00DE4A98"/>
    <w:rsid w:val="00DE666E"/>
    <w:rsid w:val="00DE6E36"/>
    <w:rsid w:val="00DF496B"/>
    <w:rsid w:val="00DF6ACE"/>
    <w:rsid w:val="00DF787F"/>
    <w:rsid w:val="00DF79EE"/>
    <w:rsid w:val="00E00A7D"/>
    <w:rsid w:val="00E01310"/>
    <w:rsid w:val="00E03293"/>
    <w:rsid w:val="00E05066"/>
    <w:rsid w:val="00E05AFF"/>
    <w:rsid w:val="00E05F2F"/>
    <w:rsid w:val="00E06A08"/>
    <w:rsid w:val="00E07690"/>
    <w:rsid w:val="00E077E4"/>
    <w:rsid w:val="00E10A34"/>
    <w:rsid w:val="00E1212B"/>
    <w:rsid w:val="00E1343C"/>
    <w:rsid w:val="00E14369"/>
    <w:rsid w:val="00E14D3B"/>
    <w:rsid w:val="00E15C1B"/>
    <w:rsid w:val="00E15DF6"/>
    <w:rsid w:val="00E20E9F"/>
    <w:rsid w:val="00E21833"/>
    <w:rsid w:val="00E2204A"/>
    <w:rsid w:val="00E22621"/>
    <w:rsid w:val="00E231B7"/>
    <w:rsid w:val="00E24A16"/>
    <w:rsid w:val="00E24EEB"/>
    <w:rsid w:val="00E2557B"/>
    <w:rsid w:val="00E25E8C"/>
    <w:rsid w:val="00E26FDD"/>
    <w:rsid w:val="00E277DE"/>
    <w:rsid w:val="00E3121A"/>
    <w:rsid w:val="00E320EA"/>
    <w:rsid w:val="00E40BC9"/>
    <w:rsid w:val="00E42996"/>
    <w:rsid w:val="00E4321E"/>
    <w:rsid w:val="00E44D39"/>
    <w:rsid w:val="00E453F9"/>
    <w:rsid w:val="00E4580F"/>
    <w:rsid w:val="00E45944"/>
    <w:rsid w:val="00E461D3"/>
    <w:rsid w:val="00E47824"/>
    <w:rsid w:val="00E500C8"/>
    <w:rsid w:val="00E52731"/>
    <w:rsid w:val="00E53DE9"/>
    <w:rsid w:val="00E61465"/>
    <w:rsid w:val="00E61A4E"/>
    <w:rsid w:val="00E631FA"/>
    <w:rsid w:val="00E63FD8"/>
    <w:rsid w:val="00E660D6"/>
    <w:rsid w:val="00E66637"/>
    <w:rsid w:val="00E66DC5"/>
    <w:rsid w:val="00E70347"/>
    <w:rsid w:val="00E7046A"/>
    <w:rsid w:val="00E724C2"/>
    <w:rsid w:val="00E73CA7"/>
    <w:rsid w:val="00E754DD"/>
    <w:rsid w:val="00E7574B"/>
    <w:rsid w:val="00E77B1D"/>
    <w:rsid w:val="00E81164"/>
    <w:rsid w:val="00E81666"/>
    <w:rsid w:val="00E81CCB"/>
    <w:rsid w:val="00E81D9F"/>
    <w:rsid w:val="00E826B7"/>
    <w:rsid w:val="00E8393F"/>
    <w:rsid w:val="00E84086"/>
    <w:rsid w:val="00E84116"/>
    <w:rsid w:val="00E84B00"/>
    <w:rsid w:val="00E85135"/>
    <w:rsid w:val="00E86F8B"/>
    <w:rsid w:val="00E918DE"/>
    <w:rsid w:val="00E922A9"/>
    <w:rsid w:val="00E934DF"/>
    <w:rsid w:val="00E93678"/>
    <w:rsid w:val="00E949B3"/>
    <w:rsid w:val="00E94D73"/>
    <w:rsid w:val="00E96707"/>
    <w:rsid w:val="00E97EA0"/>
    <w:rsid w:val="00EA37BE"/>
    <w:rsid w:val="00EA44EF"/>
    <w:rsid w:val="00EA453C"/>
    <w:rsid w:val="00EA5135"/>
    <w:rsid w:val="00EA5C11"/>
    <w:rsid w:val="00EA612E"/>
    <w:rsid w:val="00EA6BC6"/>
    <w:rsid w:val="00EB13A8"/>
    <w:rsid w:val="00EB33DA"/>
    <w:rsid w:val="00EB479E"/>
    <w:rsid w:val="00EB4CE9"/>
    <w:rsid w:val="00EB5796"/>
    <w:rsid w:val="00EB7323"/>
    <w:rsid w:val="00EB79D5"/>
    <w:rsid w:val="00EB7CF2"/>
    <w:rsid w:val="00EB7DB4"/>
    <w:rsid w:val="00EC0B83"/>
    <w:rsid w:val="00EC1263"/>
    <w:rsid w:val="00EC38D3"/>
    <w:rsid w:val="00EC3B96"/>
    <w:rsid w:val="00EC6010"/>
    <w:rsid w:val="00EC71EA"/>
    <w:rsid w:val="00ED0EDE"/>
    <w:rsid w:val="00ED123A"/>
    <w:rsid w:val="00ED1C8D"/>
    <w:rsid w:val="00ED3CC2"/>
    <w:rsid w:val="00ED740B"/>
    <w:rsid w:val="00ED778C"/>
    <w:rsid w:val="00EE07EE"/>
    <w:rsid w:val="00EE11E0"/>
    <w:rsid w:val="00EE136D"/>
    <w:rsid w:val="00EE23AA"/>
    <w:rsid w:val="00EE51F1"/>
    <w:rsid w:val="00EE605D"/>
    <w:rsid w:val="00EE7E7D"/>
    <w:rsid w:val="00EF027A"/>
    <w:rsid w:val="00EF4891"/>
    <w:rsid w:val="00EF4E5A"/>
    <w:rsid w:val="00EF4F31"/>
    <w:rsid w:val="00EF4FD1"/>
    <w:rsid w:val="00EF5ED3"/>
    <w:rsid w:val="00F003EC"/>
    <w:rsid w:val="00F00E47"/>
    <w:rsid w:val="00F02370"/>
    <w:rsid w:val="00F028EA"/>
    <w:rsid w:val="00F030E4"/>
    <w:rsid w:val="00F03DA3"/>
    <w:rsid w:val="00F05151"/>
    <w:rsid w:val="00F05CF2"/>
    <w:rsid w:val="00F06890"/>
    <w:rsid w:val="00F10DF5"/>
    <w:rsid w:val="00F11837"/>
    <w:rsid w:val="00F13FDA"/>
    <w:rsid w:val="00F143BE"/>
    <w:rsid w:val="00F146D3"/>
    <w:rsid w:val="00F148E1"/>
    <w:rsid w:val="00F14B03"/>
    <w:rsid w:val="00F158E9"/>
    <w:rsid w:val="00F15D30"/>
    <w:rsid w:val="00F20082"/>
    <w:rsid w:val="00F20827"/>
    <w:rsid w:val="00F228D1"/>
    <w:rsid w:val="00F229E3"/>
    <w:rsid w:val="00F24465"/>
    <w:rsid w:val="00F2613A"/>
    <w:rsid w:val="00F30752"/>
    <w:rsid w:val="00F32A12"/>
    <w:rsid w:val="00F41B7B"/>
    <w:rsid w:val="00F42090"/>
    <w:rsid w:val="00F5135E"/>
    <w:rsid w:val="00F51C3D"/>
    <w:rsid w:val="00F51C97"/>
    <w:rsid w:val="00F53273"/>
    <w:rsid w:val="00F6229E"/>
    <w:rsid w:val="00F633F2"/>
    <w:rsid w:val="00F636C5"/>
    <w:rsid w:val="00F6413F"/>
    <w:rsid w:val="00F643E4"/>
    <w:rsid w:val="00F65856"/>
    <w:rsid w:val="00F65874"/>
    <w:rsid w:val="00F7043F"/>
    <w:rsid w:val="00F70EBA"/>
    <w:rsid w:val="00F72232"/>
    <w:rsid w:val="00F7608F"/>
    <w:rsid w:val="00F7657F"/>
    <w:rsid w:val="00F76ECE"/>
    <w:rsid w:val="00F77684"/>
    <w:rsid w:val="00F82422"/>
    <w:rsid w:val="00F83269"/>
    <w:rsid w:val="00F835F1"/>
    <w:rsid w:val="00F83820"/>
    <w:rsid w:val="00F8500A"/>
    <w:rsid w:val="00F8596A"/>
    <w:rsid w:val="00F85DC2"/>
    <w:rsid w:val="00F8708B"/>
    <w:rsid w:val="00F923EC"/>
    <w:rsid w:val="00F94427"/>
    <w:rsid w:val="00FA0665"/>
    <w:rsid w:val="00FA088F"/>
    <w:rsid w:val="00FA117F"/>
    <w:rsid w:val="00FA39F2"/>
    <w:rsid w:val="00FA3F27"/>
    <w:rsid w:val="00FA5639"/>
    <w:rsid w:val="00FA798B"/>
    <w:rsid w:val="00FB011C"/>
    <w:rsid w:val="00FB0D83"/>
    <w:rsid w:val="00FB21FE"/>
    <w:rsid w:val="00FB368F"/>
    <w:rsid w:val="00FB463E"/>
    <w:rsid w:val="00FC125C"/>
    <w:rsid w:val="00FC1706"/>
    <w:rsid w:val="00FC447A"/>
    <w:rsid w:val="00FC4E9E"/>
    <w:rsid w:val="00FC56E2"/>
    <w:rsid w:val="00FD0876"/>
    <w:rsid w:val="00FD11C9"/>
    <w:rsid w:val="00FD2864"/>
    <w:rsid w:val="00FD3077"/>
    <w:rsid w:val="00FD3830"/>
    <w:rsid w:val="00FD5592"/>
    <w:rsid w:val="00FD641E"/>
    <w:rsid w:val="00FD644F"/>
    <w:rsid w:val="00FD7473"/>
    <w:rsid w:val="00FE0EB1"/>
    <w:rsid w:val="00FE0F47"/>
    <w:rsid w:val="00FE1DF2"/>
    <w:rsid w:val="00FE24EB"/>
    <w:rsid w:val="00FE2746"/>
    <w:rsid w:val="00FE4F32"/>
    <w:rsid w:val="00FE51F8"/>
    <w:rsid w:val="00FE667B"/>
    <w:rsid w:val="00FE679D"/>
    <w:rsid w:val="00FE6985"/>
    <w:rsid w:val="00FE6B11"/>
    <w:rsid w:val="00FE7EB4"/>
    <w:rsid w:val="00FF1675"/>
    <w:rsid w:val="00FF19CF"/>
    <w:rsid w:val="00FF2B9A"/>
    <w:rsid w:val="00FF35B6"/>
    <w:rsid w:val="00FF3988"/>
    <w:rsid w:val="00FF4E2D"/>
    <w:rsid w:val="00FF6422"/>
    <w:rsid w:val="00FF65F1"/>
    <w:rsid w:val="00FF6B01"/>
    <w:rsid w:val="00FF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57C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AA5044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5"/>
    <w:next w:val="a5"/>
    <w:link w:val="1Char"/>
    <w:uiPriority w:val="9"/>
    <w:qFormat/>
    <w:rsid w:val="00F8708B"/>
    <w:pPr>
      <w:keepNext/>
      <w:outlineLvl w:val="0"/>
    </w:pPr>
    <w:rPr>
      <w:sz w:val="28"/>
      <w:szCs w:val="28"/>
    </w:rPr>
  </w:style>
  <w:style w:type="paragraph" w:styleId="2">
    <w:name w:val="heading 2"/>
    <w:basedOn w:val="a5"/>
    <w:next w:val="a5"/>
    <w:link w:val="2Char"/>
    <w:uiPriority w:val="9"/>
    <w:unhideWhenUsed/>
    <w:qFormat/>
    <w:rsid w:val="00507A45"/>
    <w:pPr>
      <w:keepNext/>
      <w:outlineLvl w:val="1"/>
    </w:pPr>
  </w:style>
  <w:style w:type="paragraph" w:styleId="3">
    <w:name w:val="heading 3"/>
    <w:basedOn w:val="a5"/>
    <w:next w:val="a5"/>
    <w:link w:val="3Char"/>
    <w:uiPriority w:val="9"/>
    <w:semiHidden/>
    <w:unhideWhenUsed/>
    <w:qFormat/>
    <w:rsid w:val="00507A45"/>
    <w:pPr>
      <w:keepNext/>
      <w:ind w:leftChars="300" w:left="300" w:hangingChars="200" w:hanging="2000"/>
      <w:outlineLvl w:val="2"/>
    </w:pPr>
  </w:style>
  <w:style w:type="paragraph" w:styleId="4">
    <w:name w:val="heading 4"/>
    <w:basedOn w:val="a5"/>
    <w:next w:val="a5"/>
    <w:link w:val="4Char"/>
    <w:uiPriority w:val="9"/>
    <w:semiHidden/>
    <w:unhideWhenUsed/>
    <w:qFormat/>
    <w:rsid w:val="0040279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5"/>
    <w:next w:val="a5"/>
    <w:link w:val="5Char"/>
    <w:uiPriority w:val="9"/>
    <w:semiHidden/>
    <w:unhideWhenUsed/>
    <w:qFormat/>
    <w:rsid w:val="00402794"/>
    <w:pPr>
      <w:keepNext/>
      <w:ind w:leftChars="500" w:left="500" w:hangingChars="200" w:hanging="2000"/>
      <w:outlineLvl w:val="4"/>
    </w:p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40279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402794"/>
    <w:pPr>
      <w:keepNext/>
      <w:ind w:leftChars="700" w:left="700" w:hangingChars="200" w:hanging="2000"/>
      <w:outlineLvl w:val="6"/>
    </w:p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402794"/>
    <w:pPr>
      <w:keepNext/>
      <w:ind w:leftChars="800" w:left="800" w:hangingChars="200" w:hanging="2000"/>
      <w:outlineLvl w:val="7"/>
    </w:p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402794"/>
    <w:pPr>
      <w:keepNext/>
      <w:ind w:leftChars="900" w:left="900" w:hangingChars="200" w:hanging="2000"/>
      <w:outlineLvl w:val="8"/>
    </w:p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1">
    <w:name w:val="Title"/>
    <w:basedOn w:val="a5"/>
    <w:next w:val="a5"/>
    <w:link w:val="Char"/>
    <w:uiPriority w:val="10"/>
    <w:qFormat/>
    <w:rsid w:val="00085A54"/>
    <w:pPr>
      <w:numPr>
        <w:numId w:val="15"/>
      </w:num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basedOn w:val="a6"/>
    <w:link w:val="a1"/>
    <w:uiPriority w:val="10"/>
    <w:rsid w:val="00085A54"/>
    <w:rPr>
      <w:b/>
      <w:bCs/>
      <w:kern w:val="2"/>
      <w:sz w:val="32"/>
      <w:szCs w:val="32"/>
    </w:rPr>
  </w:style>
  <w:style w:type="character" w:customStyle="1" w:styleId="1Char">
    <w:name w:val="제목 1 Char"/>
    <w:basedOn w:val="a6"/>
    <w:link w:val="1"/>
    <w:uiPriority w:val="9"/>
    <w:rsid w:val="00F8708B"/>
    <w:rPr>
      <w:rFonts w:ascii="맑은 고딕" w:eastAsia="맑은 고딕" w:hAnsi="맑은 고딕" w:cs="Times New Roman"/>
      <w:sz w:val="28"/>
      <w:szCs w:val="28"/>
    </w:rPr>
  </w:style>
  <w:style w:type="paragraph" w:customStyle="1" w:styleId="a2">
    <w:name w:val="대분류"/>
    <w:basedOn w:val="1"/>
    <w:link w:val="Char0"/>
    <w:qFormat/>
    <w:rsid w:val="00F8708B"/>
    <w:pPr>
      <w:numPr>
        <w:numId w:val="1"/>
      </w:numPr>
      <w:tabs>
        <w:tab w:val="left" w:pos="426"/>
      </w:tabs>
    </w:pPr>
    <w:rPr>
      <w:b/>
    </w:rPr>
  </w:style>
  <w:style w:type="paragraph" w:styleId="a9">
    <w:name w:val="List Paragraph"/>
    <w:basedOn w:val="a5"/>
    <w:link w:val="Char1"/>
    <w:uiPriority w:val="34"/>
    <w:qFormat/>
    <w:rsid w:val="00F8708B"/>
    <w:pPr>
      <w:ind w:leftChars="400" w:left="800"/>
    </w:pPr>
  </w:style>
  <w:style w:type="character" w:customStyle="1" w:styleId="Char0">
    <w:name w:val="대분류 Char"/>
    <w:basedOn w:val="1Char"/>
    <w:link w:val="a2"/>
    <w:rsid w:val="00F8708B"/>
    <w:rPr>
      <w:rFonts w:ascii="맑은 고딕" w:eastAsia="맑은 고딕" w:hAnsi="맑은 고딕" w:cs="Times New Roman"/>
      <w:b/>
      <w:kern w:val="2"/>
      <w:sz w:val="28"/>
      <w:szCs w:val="28"/>
    </w:rPr>
  </w:style>
  <w:style w:type="paragraph" w:customStyle="1" w:styleId="a3">
    <w:name w:val="중분류"/>
    <w:basedOn w:val="a9"/>
    <w:link w:val="Char2"/>
    <w:qFormat/>
    <w:rsid w:val="00F8708B"/>
    <w:pPr>
      <w:numPr>
        <w:ilvl w:val="1"/>
        <w:numId w:val="1"/>
      </w:numPr>
      <w:pBdr>
        <w:bottom w:val="single" w:sz="6" w:space="1" w:color="auto"/>
      </w:pBdr>
      <w:tabs>
        <w:tab w:val="left" w:pos="567"/>
      </w:tabs>
      <w:ind w:leftChars="0" w:left="0"/>
    </w:pPr>
    <w:rPr>
      <w:b/>
      <w:sz w:val="24"/>
      <w:szCs w:val="24"/>
    </w:rPr>
  </w:style>
  <w:style w:type="paragraph" w:customStyle="1" w:styleId="aa">
    <w:name w:val="소분류"/>
    <w:basedOn w:val="a9"/>
    <w:link w:val="Char3"/>
    <w:autoRedefine/>
    <w:qFormat/>
    <w:rsid w:val="006C791F"/>
    <w:pPr>
      <w:pBdr>
        <w:bottom w:val="single" w:sz="6" w:space="1" w:color="auto"/>
      </w:pBdr>
      <w:tabs>
        <w:tab w:val="left" w:pos="851"/>
      </w:tabs>
      <w:ind w:leftChars="0" w:left="284"/>
    </w:pPr>
    <w:rPr>
      <w:b/>
    </w:rPr>
  </w:style>
  <w:style w:type="character" w:customStyle="1" w:styleId="Char1">
    <w:name w:val="목록 단락 Char"/>
    <w:basedOn w:val="a6"/>
    <w:link w:val="a9"/>
    <w:uiPriority w:val="34"/>
    <w:rsid w:val="00F8708B"/>
  </w:style>
  <w:style w:type="character" w:customStyle="1" w:styleId="Char2">
    <w:name w:val="중분류 Char"/>
    <w:basedOn w:val="Char1"/>
    <w:link w:val="a3"/>
    <w:rsid w:val="00F8708B"/>
    <w:rPr>
      <w:b/>
      <w:kern w:val="2"/>
      <w:sz w:val="24"/>
      <w:szCs w:val="24"/>
    </w:rPr>
  </w:style>
  <w:style w:type="paragraph" w:customStyle="1" w:styleId="a4">
    <w:name w:val="소소분류"/>
    <w:basedOn w:val="a9"/>
    <w:link w:val="Char4"/>
    <w:qFormat/>
    <w:rsid w:val="00F8708B"/>
    <w:pPr>
      <w:numPr>
        <w:ilvl w:val="3"/>
        <w:numId w:val="1"/>
      </w:numPr>
      <w:tabs>
        <w:tab w:val="left" w:pos="993"/>
      </w:tabs>
      <w:ind w:leftChars="0" w:left="0"/>
    </w:pPr>
    <w:rPr>
      <w:b/>
      <w:sz w:val="18"/>
      <w:szCs w:val="18"/>
    </w:rPr>
  </w:style>
  <w:style w:type="character" w:customStyle="1" w:styleId="Char3">
    <w:name w:val="소분류 Char"/>
    <w:basedOn w:val="Char1"/>
    <w:link w:val="aa"/>
    <w:rsid w:val="006C791F"/>
    <w:rPr>
      <w:b/>
      <w:kern w:val="2"/>
      <w:szCs w:val="22"/>
    </w:rPr>
  </w:style>
  <w:style w:type="paragraph" w:customStyle="1" w:styleId="ab">
    <w:name w:val="소소분류 내용"/>
    <w:basedOn w:val="a4"/>
    <w:link w:val="Char5"/>
    <w:qFormat/>
    <w:rsid w:val="00EA44EF"/>
    <w:pPr>
      <w:numPr>
        <w:ilvl w:val="0"/>
        <w:numId w:val="0"/>
      </w:numPr>
      <w:ind w:left="284"/>
    </w:pPr>
    <w:rPr>
      <w:b w:val="0"/>
    </w:rPr>
  </w:style>
  <w:style w:type="character" w:customStyle="1" w:styleId="Char4">
    <w:name w:val="소소분류 Char"/>
    <w:basedOn w:val="Char1"/>
    <w:link w:val="a4"/>
    <w:rsid w:val="00F8708B"/>
    <w:rPr>
      <w:b/>
      <w:kern w:val="2"/>
      <w:sz w:val="18"/>
      <w:szCs w:val="18"/>
    </w:rPr>
  </w:style>
  <w:style w:type="paragraph" w:customStyle="1" w:styleId="ac">
    <w:name w:val="목차제목"/>
    <w:basedOn w:val="a1"/>
    <w:link w:val="Char6"/>
    <w:qFormat/>
    <w:rsid w:val="00F8708B"/>
    <w:pPr>
      <w:pBdr>
        <w:bottom w:val="single" w:sz="6" w:space="1" w:color="auto"/>
      </w:pBdr>
      <w:jc w:val="left"/>
    </w:pPr>
  </w:style>
  <w:style w:type="character" w:customStyle="1" w:styleId="Char5">
    <w:name w:val="소소분류 내용 Char"/>
    <w:basedOn w:val="Char4"/>
    <w:link w:val="ab"/>
    <w:rsid w:val="00EA44EF"/>
    <w:rPr>
      <w:b/>
      <w:kern w:val="2"/>
      <w:sz w:val="18"/>
      <w:szCs w:val="18"/>
    </w:rPr>
  </w:style>
  <w:style w:type="paragraph" w:styleId="TOC">
    <w:name w:val="TOC Heading"/>
    <w:basedOn w:val="1"/>
    <w:next w:val="a5"/>
    <w:uiPriority w:val="39"/>
    <w:unhideWhenUsed/>
    <w:qFormat/>
    <w:rsid w:val="00507A4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  <w:lang w:val="ko-KR"/>
    </w:rPr>
  </w:style>
  <w:style w:type="character" w:customStyle="1" w:styleId="Char6">
    <w:name w:val="목차제목 Char"/>
    <w:basedOn w:val="Char"/>
    <w:link w:val="ac"/>
    <w:rsid w:val="00F8708B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styleId="10">
    <w:name w:val="toc 1"/>
    <w:basedOn w:val="a5"/>
    <w:next w:val="a5"/>
    <w:autoRedefine/>
    <w:uiPriority w:val="39"/>
    <w:unhideWhenUsed/>
    <w:qFormat/>
    <w:rsid w:val="00335A92"/>
    <w:pPr>
      <w:tabs>
        <w:tab w:val="left" w:pos="440"/>
        <w:tab w:val="right" w:leader="dot" w:pos="9016"/>
      </w:tabs>
    </w:pPr>
    <w:rPr>
      <w:sz w:val="18"/>
    </w:rPr>
  </w:style>
  <w:style w:type="character" w:styleId="ad">
    <w:name w:val="Hyperlink"/>
    <w:basedOn w:val="a6"/>
    <w:uiPriority w:val="99"/>
    <w:unhideWhenUsed/>
    <w:rsid w:val="00F8708B"/>
    <w:rPr>
      <w:color w:val="0000FF"/>
      <w:u w:val="single"/>
    </w:rPr>
  </w:style>
  <w:style w:type="paragraph" w:styleId="ae">
    <w:name w:val="Balloon Text"/>
    <w:basedOn w:val="a5"/>
    <w:link w:val="Char7"/>
    <w:uiPriority w:val="99"/>
    <w:semiHidden/>
    <w:unhideWhenUsed/>
    <w:rsid w:val="00F8708B"/>
    <w:rPr>
      <w:sz w:val="18"/>
      <w:szCs w:val="18"/>
    </w:rPr>
  </w:style>
  <w:style w:type="character" w:customStyle="1" w:styleId="Char7">
    <w:name w:val="풍선 도움말 텍스트 Char"/>
    <w:basedOn w:val="a6"/>
    <w:link w:val="ae"/>
    <w:uiPriority w:val="99"/>
    <w:semiHidden/>
    <w:rsid w:val="00F8708B"/>
    <w:rPr>
      <w:rFonts w:ascii="맑은 고딕" w:eastAsia="맑은 고딕" w:hAnsi="맑은 고딕" w:cs="Times New Roman"/>
      <w:sz w:val="18"/>
      <w:szCs w:val="18"/>
    </w:rPr>
  </w:style>
  <w:style w:type="paragraph" w:styleId="20">
    <w:name w:val="toc 2"/>
    <w:basedOn w:val="a5"/>
    <w:next w:val="a5"/>
    <w:autoRedefine/>
    <w:uiPriority w:val="39"/>
    <w:unhideWhenUsed/>
    <w:qFormat/>
    <w:rsid w:val="00D454D7"/>
    <w:pPr>
      <w:widowControl/>
      <w:tabs>
        <w:tab w:val="left" w:pos="800"/>
        <w:tab w:val="left" w:pos="1701"/>
        <w:tab w:val="right" w:leader="dot" w:pos="9016"/>
      </w:tabs>
      <w:wordWrap/>
      <w:autoSpaceDE/>
      <w:autoSpaceDN/>
      <w:ind w:left="221"/>
      <w:jc w:val="left"/>
    </w:pPr>
    <w:rPr>
      <w:kern w:val="0"/>
      <w:sz w:val="18"/>
    </w:rPr>
  </w:style>
  <w:style w:type="paragraph" w:styleId="30">
    <w:name w:val="toc 3"/>
    <w:basedOn w:val="a5"/>
    <w:next w:val="a5"/>
    <w:autoRedefine/>
    <w:uiPriority w:val="39"/>
    <w:unhideWhenUsed/>
    <w:qFormat/>
    <w:rsid w:val="00335A92"/>
    <w:pPr>
      <w:widowControl/>
      <w:tabs>
        <w:tab w:val="left" w:pos="1200"/>
        <w:tab w:val="right" w:leader="dot" w:pos="9016"/>
      </w:tabs>
      <w:wordWrap/>
      <w:autoSpaceDE/>
      <w:autoSpaceDN/>
      <w:ind w:left="442"/>
      <w:jc w:val="left"/>
    </w:pPr>
    <w:rPr>
      <w:kern w:val="0"/>
      <w:sz w:val="18"/>
    </w:rPr>
  </w:style>
  <w:style w:type="character" w:customStyle="1" w:styleId="3Char">
    <w:name w:val="제목 3 Char"/>
    <w:basedOn w:val="a6"/>
    <w:link w:val="3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6"/>
    <w:link w:val="2"/>
    <w:uiPriority w:val="9"/>
    <w:rsid w:val="00507A45"/>
    <w:rPr>
      <w:rFonts w:ascii="맑은 고딕" w:eastAsia="맑은 고딕" w:hAnsi="맑은 고딕" w:cs="Times New Roman"/>
    </w:rPr>
  </w:style>
  <w:style w:type="character" w:customStyle="1" w:styleId="4Char">
    <w:name w:val="제목 4 Char"/>
    <w:basedOn w:val="a6"/>
    <w:link w:val="4"/>
    <w:uiPriority w:val="9"/>
    <w:semiHidden/>
    <w:rsid w:val="00402794"/>
    <w:rPr>
      <w:b/>
      <w:bCs/>
    </w:rPr>
  </w:style>
  <w:style w:type="character" w:customStyle="1" w:styleId="5Char">
    <w:name w:val="제목 5 Char"/>
    <w:basedOn w:val="a6"/>
    <w:link w:val="5"/>
    <w:uiPriority w:val="9"/>
    <w:semiHidden/>
    <w:rsid w:val="00402794"/>
    <w:rPr>
      <w:rFonts w:ascii="맑은 고딕" w:eastAsia="맑은 고딕" w:hAnsi="맑은 고딕" w:cs="Times New Roman"/>
    </w:rPr>
  </w:style>
  <w:style w:type="character" w:customStyle="1" w:styleId="6Char">
    <w:name w:val="제목 6 Char"/>
    <w:basedOn w:val="a6"/>
    <w:link w:val="6"/>
    <w:uiPriority w:val="9"/>
    <w:semiHidden/>
    <w:rsid w:val="00402794"/>
    <w:rPr>
      <w:b/>
      <w:bCs/>
    </w:rPr>
  </w:style>
  <w:style w:type="character" w:customStyle="1" w:styleId="7Char">
    <w:name w:val="제목 7 Char"/>
    <w:basedOn w:val="a6"/>
    <w:link w:val="7"/>
    <w:uiPriority w:val="9"/>
    <w:semiHidden/>
    <w:rsid w:val="00402794"/>
  </w:style>
  <w:style w:type="character" w:customStyle="1" w:styleId="8Char">
    <w:name w:val="제목 8 Char"/>
    <w:basedOn w:val="a6"/>
    <w:link w:val="8"/>
    <w:uiPriority w:val="9"/>
    <w:semiHidden/>
    <w:rsid w:val="00402794"/>
  </w:style>
  <w:style w:type="character" w:customStyle="1" w:styleId="9Char">
    <w:name w:val="제목 9 Char"/>
    <w:basedOn w:val="a6"/>
    <w:link w:val="9"/>
    <w:uiPriority w:val="9"/>
    <w:semiHidden/>
    <w:rsid w:val="00402794"/>
  </w:style>
  <w:style w:type="paragraph" w:styleId="af">
    <w:name w:val="footer"/>
    <w:basedOn w:val="a5"/>
    <w:link w:val="Char8"/>
    <w:rsid w:val="00402794"/>
    <w:pPr>
      <w:tabs>
        <w:tab w:val="center" w:pos="4252"/>
        <w:tab w:val="right" w:pos="8504"/>
      </w:tabs>
      <w:snapToGrid w:val="0"/>
    </w:pPr>
    <w:rPr>
      <w:rFonts w:ascii="돋움" w:eastAsia="돋움" w:hAnsi="돋움"/>
      <w:szCs w:val="24"/>
    </w:rPr>
  </w:style>
  <w:style w:type="character" w:customStyle="1" w:styleId="Char8">
    <w:name w:val="바닥글 Char"/>
    <w:basedOn w:val="a6"/>
    <w:link w:val="af"/>
    <w:rsid w:val="00402794"/>
    <w:rPr>
      <w:rFonts w:ascii="돋움" w:eastAsia="돋움" w:hAnsi="돋움" w:cs="Times New Roman"/>
      <w:szCs w:val="24"/>
    </w:rPr>
  </w:style>
  <w:style w:type="paragraph" w:customStyle="1" w:styleId="af0">
    <w:name w:val="버전정보"/>
    <w:basedOn w:val="a5"/>
    <w:rsid w:val="00402794"/>
    <w:pPr>
      <w:snapToGrid w:val="0"/>
      <w:jc w:val="center"/>
    </w:pPr>
    <w:rPr>
      <w:rFonts w:ascii="돋움" w:eastAsia="돋움" w:hAnsi="돋움" w:cs="바탕"/>
      <w:b/>
      <w:sz w:val="22"/>
      <w:szCs w:val="20"/>
    </w:rPr>
  </w:style>
  <w:style w:type="paragraph" w:customStyle="1" w:styleId="11">
    <w:name w:val="&lt;표&gt;내용 스타일1+중정렬"/>
    <w:basedOn w:val="a5"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szCs w:val="18"/>
    </w:rPr>
  </w:style>
  <w:style w:type="paragraph" w:customStyle="1" w:styleId="12">
    <w:name w:val="&lt;표&gt;캡션 스타일1"/>
    <w:basedOn w:val="a5"/>
    <w:autoRedefine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color w:val="FFFFFF"/>
      <w:sz w:val="22"/>
      <w:szCs w:val="18"/>
    </w:rPr>
  </w:style>
  <w:style w:type="paragraph" w:customStyle="1" w:styleId="13">
    <w:name w:val="&lt;표&gt;내용 스타일1+좌정렬"/>
    <w:basedOn w:val="11"/>
    <w:rsid w:val="00402794"/>
    <w:pPr>
      <w:jc w:val="both"/>
    </w:pPr>
    <w:rPr>
      <w:szCs w:val="20"/>
    </w:rPr>
  </w:style>
  <w:style w:type="paragraph" w:customStyle="1" w:styleId="af1">
    <w:name w:val="문서제목"/>
    <w:basedOn w:val="a5"/>
    <w:autoRedefine/>
    <w:rsid w:val="004C1105"/>
    <w:pPr>
      <w:snapToGrid w:val="0"/>
      <w:ind w:left="284"/>
      <w:jc w:val="center"/>
    </w:pPr>
    <w:rPr>
      <w:rFonts w:cs="바탕"/>
      <w:b/>
      <w:sz w:val="48"/>
      <w:szCs w:val="48"/>
    </w:rPr>
  </w:style>
  <w:style w:type="character" w:styleId="af2">
    <w:name w:val="Book Title"/>
    <w:uiPriority w:val="33"/>
    <w:qFormat/>
    <w:rsid w:val="00402794"/>
  </w:style>
  <w:style w:type="paragraph" w:styleId="af3">
    <w:name w:val="header"/>
    <w:basedOn w:val="a5"/>
    <w:link w:val="Char9"/>
    <w:unhideWhenUsed/>
    <w:rsid w:val="00FE679D"/>
    <w:pPr>
      <w:tabs>
        <w:tab w:val="center" w:pos="4513"/>
        <w:tab w:val="right" w:pos="9026"/>
      </w:tabs>
      <w:snapToGrid w:val="0"/>
    </w:pPr>
  </w:style>
  <w:style w:type="character" w:customStyle="1" w:styleId="Char9">
    <w:name w:val="머리글 Char"/>
    <w:basedOn w:val="a6"/>
    <w:link w:val="af3"/>
    <w:uiPriority w:val="99"/>
    <w:semiHidden/>
    <w:rsid w:val="00FE679D"/>
  </w:style>
  <w:style w:type="table" w:styleId="af4">
    <w:name w:val="Table Grid"/>
    <w:basedOn w:val="a7"/>
    <w:rsid w:val="00FE679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표준 2탭"/>
    <w:basedOn w:val="a5"/>
    <w:link w:val="2Char0"/>
    <w:autoRedefine/>
    <w:rsid w:val="00F20827"/>
    <w:pPr>
      <w:jc w:val="center"/>
    </w:pPr>
    <w:rPr>
      <w:rFonts w:cs="바탕"/>
      <w:b/>
      <w:bCs/>
      <w:sz w:val="18"/>
      <w:szCs w:val="18"/>
    </w:rPr>
  </w:style>
  <w:style w:type="character" w:customStyle="1" w:styleId="2Char0">
    <w:name w:val="표준 2탭 Char"/>
    <w:basedOn w:val="a6"/>
    <w:link w:val="21"/>
    <w:rsid w:val="00F20827"/>
    <w:rPr>
      <w:rFonts w:cs="바탕"/>
      <w:b/>
      <w:bCs/>
      <w:kern w:val="2"/>
      <w:sz w:val="18"/>
      <w:szCs w:val="18"/>
    </w:rPr>
  </w:style>
  <w:style w:type="paragraph" w:customStyle="1" w:styleId="af5">
    <w:name w:val="분류(내용)"/>
    <w:basedOn w:val="a5"/>
    <w:link w:val="Chara"/>
    <w:autoRedefine/>
    <w:rsid w:val="00F20827"/>
    <w:pPr>
      <w:widowControl/>
      <w:wordWrap/>
      <w:autoSpaceDE/>
      <w:autoSpaceDN/>
      <w:jc w:val="left"/>
      <w:outlineLvl w:val="4"/>
    </w:pPr>
    <w:rPr>
      <w:rFonts w:ascii="돋움" w:eastAsia="돋움" w:hAnsi="돋움"/>
      <w:sz w:val="18"/>
      <w:szCs w:val="18"/>
    </w:rPr>
  </w:style>
  <w:style w:type="character" w:customStyle="1" w:styleId="Chara">
    <w:name w:val="분류(내용) Char"/>
    <w:basedOn w:val="a6"/>
    <w:link w:val="af5"/>
    <w:rsid w:val="00F20827"/>
    <w:rPr>
      <w:rFonts w:ascii="돋움" w:eastAsia="돋움" w:hAnsi="돋움"/>
      <w:kern w:val="2"/>
      <w:sz w:val="18"/>
      <w:szCs w:val="18"/>
    </w:rPr>
  </w:style>
  <w:style w:type="table" w:styleId="2-4">
    <w:name w:val="Medium Grid 2 Accent 4"/>
    <w:basedOn w:val="a7"/>
    <w:uiPriority w:val="68"/>
    <w:rsid w:val="00A1018B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3">
    <w:name w:val="Medium Grid 2 Accent 3"/>
    <w:basedOn w:val="a7"/>
    <w:uiPriority w:val="68"/>
    <w:rsid w:val="001D3C7F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-3">
    <w:name w:val="Colorful Grid Accent 3"/>
    <w:basedOn w:val="a7"/>
    <w:uiPriority w:val="73"/>
    <w:rsid w:val="001D3C7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">
    <w:name w:val="Light List Accent 4"/>
    <w:basedOn w:val="a7"/>
    <w:uiPriority w:val="61"/>
    <w:rsid w:val="00054112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2-5">
    <w:name w:val="Medium Grid 2 Accent 5"/>
    <w:basedOn w:val="a7"/>
    <w:uiPriority w:val="68"/>
    <w:rsid w:val="00054112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14">
    <w:name w:val="밝은 목록1"/>
    <w:basedOn w:val="a7"/>
    <w:uiPriority w:val="61"/>
    <w:rsid w:val="00C6477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f6">
    <w:name w:val="No Spacing"/>
    <w:uiPriority w:val="1"/>
    <w:qFormat/>
    <w:rsid w:val="00DF496B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table" w:styleId="1-6">
    <w:name w:val="Medium Grid 1 Accent 6"/>
    <w:basedOn w:val="a7"/>
    <w:uiPriority w:val="67"/>
    <w:rsid w:val="00E2204A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f7">
    <w:name w:val="caption"/>
    <w:basedOn w:val="a5"/>
    <w:next w:val="a5"/>
    <w:uiPriority w:val="35"/>
    <w:unhideWhenUsed/>
    <w:qFormat/>
    <w:rsid w:val="007E2360"/>
    <w:rPr>
      <w:b/>
      <w:bCs/>
      <w:szCs w:val="20"/>
    </w:rPr>
  </w:style>
  <w:style w:type="paragraph" w:customStyle="1" w:styleId="a0">
    <w:name w:val="중분류 내용"/>
    <w:basedOn w:val="a3"/>
    <w:link w:val="Charb"/>
    <w:qFormat/>
    <w:rsid w:val="00EA44EF"/>
    <w:pPr>
      <w:numPr>
        <w:ilvl w:val="0"/>
        <w:numId w:val="2"/>
      </w:numPr>
      <w:pBdr>
        <w:bottom w:val="none" w:sz="0" w:space="0" w:color="auto"/>
      </w:pBdr>
      <w:tabs>
        <w:tab w:val="clear" w:pos="567"/>
        <w:tab w:val="left" w:pos="590"/>
        <w:tab w:val="left" w:pos="994"/>
      </w:tabs>
    </w:pPr>
    <w:rPr>
      <w:rFonts w:ascii="굴림" w:eastAsiaTheme="minorEastAsia" w:hAnsi="굴림"/>
      <w:b w:val="0"/>
      <w:sz w:val="18"/>
    </w:rPr>
  </w:style>
  <w:style w:type="paragraph" w:customStyle="1" w:styleId="a">
    <w:name w:val="소분류 내용"/>
    <w:basedOn w:val="aa"/>
    <w:link w:val="Charc"/>
    <w:qFormat/>
    <w:rsid w:val="00EA44EF"/>
    <w:pPr>
      <w:numPr>
        <w:numId w:val="3"/>
      </w:numPr>
      <w:pBdr>
        <w:bottom w:val="none" w:sz="0" w:space="0" w:color="auto"/>
      </w:pBdr>
      <w:tabs>
        <w:tab w:val="left" w:pos="590"/>
      </w:tabs>
      <w:ind w:left="687" w:hanging="403"/>
    </w:pPr>
    <w:rPr>
      <w:b w:val="0"/>
      <w:sz w:val="18"/>
    </w:rPr>
  </w:style>
  <w:style w:type="character" w:customStyle="1" w:styleId="Charb">
    <w:name w:val="중분류 내용 Char"/>
    <w:basedOn w:val="Char2"/>
    <w:link w:val="a0"/>
    <w:rsid w:val="00EA44EF"/>
    <w:rPr>
      <w:rFonts w:ascii="굴림" w:eastAsiaTheme="minorEastAsia" w:hAnsi="굴림"/>
      <w:b w:val="0"/>
      <w:kern w:val="2"/>
      <w:sz w:val="18"/>
      <w:szCs w:val="24"/>
    </w:rPr>
  </w:style>
  <w:style w:type="character" w:customStyle="1" w:styleId="Charc">
    <w:name w:val="소분류 내용 Char"/>
    <w:basedOn w:val="Char3"/>
    <w:link w:val="a"/>
    <w:rsid w:val="00EA44EF"/>
    <w:rPr>
      <w:b w:val="0"/>
      <w:kern w:val="2"/>
      <w:sz w:val="18"/>
      <w:szCs w:val="22"/>
    </w:rPr>
  </w:style>
  <w:style w:type="character" w:customStyle="1" w:styleId="UnresolvedMention">
    <w:name w:val="Unresolved Mention"/>
    <w:basedOn w:val="a6"/>
    <w:uiPriority w:val="99"/>
    <w:semiHidden/>
    <w:unhideWhenUsed/>
    <w:rsid w:val="0092063E"/>
    <w:rPr>
      <w:color w:val="605E5C"/>
      <w:shd w:val="clear" w:color="auto" w:fill="E1DFDD"/>
    </w:rPr>
  </w:style>
  <w:style w:type="paragraph" w:styleId="af8">
    <w:name w:val="Normal (Web)"/>
    <w:basedOn w:val="a5"/>
    <w:uiPriority w:val="99"/>
    <w:semiHidden/>
    <w:unhideWhenUsed/>
    <w:rsid w:val="006558A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AA5044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5"/>
    <w:next w:val="a5"/>
    <w:link w:val="1Char"/>
    <w:uiPriority w:val="9"/>
    <w:qFormat/>
    <w:rsid w:val="00F8708B"/>
    <w:pPr>
      <w:keepNext/>
      <w:outlineLvl w:val="0"/>
    </w:pPr>
    <w:rPr>
      <w:sz w:val="28"/>
      <w:szCs w:val="28"/>
    </w:rPr>
  </w:style>
  <w:style w:type="paragraph" w:styleId="2">
    <w:name w:val="heading 2"/>
    <w:basedOn w:val="a5"/>
    <w:next w:val="a5"/>
    <w:link w:val="2Char"/>
    <w:uiPriority w:val="9"/>
    <w:unhideWhenUsed/>
    <w:qFormat/>
    <w:rsid w:val="00507A45"/>
    <w:pPr>
      <w:keepNext/>
      <w:outlineLvl w:val="1"/>
    </w:pPr>
  </w:style>
  <w:style w:type="paragraph" w:styleId="3">
    <w:name w:val="heading 3"/>
    <w:basedOn w:val="a5"/>
    <w:next w:val="a5"/>
    <w:link w:val="3Char"/>
    <w:uiPriority w:val="9"/>
    <w:semiHidden/>
    <w:unhideWhenUsed/>
    <w:qFormat/>
    <w:rsid w:val="00507A45"/>
    <w:pPr>
      <w:keepNext/>
      <w:ind w:leftChars="300" w:left="300" w:hangingChars="200" w:hanging="2000"/>
      <w:outlineLvl w:val="2"/>
    </w:pPr>
  </w:style>
  <w:style w:type="paragraph" w:styleId="4">
    <w:name w:val="heading 4"/>
    <w:basedOn w:val="a5"/>
    <w:next w:val="a5"/>
    <w:link w:val="4Char"/>
    <w:uiPriority w:val="9"/>
    <w:semiHidden/>
    <w:unhideWhenUsed/>
    <w:qFormat/>
    <w:rsid w:val="0040279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5"/>
    <w:next w:val="a5"/>
    <w:link w:val="5Char"/>
    <w:uiPriority w:val="9"/>
    <w:semiHidden/>
    <w:unhideWhenUsed/>
    <w:qFormat/>
    <w:rsid w:val="00402794"/>
    <w:pPr>
      <w:keepNext/>
      <w:ind w:leftChars="500" w:left="500" w:hangingChars="200" w:hanging="2000"/>
      <w:outlineLvl w:val="4"/>
    </w:p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40279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402794"/>
    <w:pPr>
      <w:keepNext/>
      <w:ind w:leftChars="700" w:left="700" w:hangingChars="200" w:hanging="2000"/>
      <w:outlineLvl w:val="6"/>
    </w:p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402794"/>
    <w:pPr>
      <w:keepNext/>
      <w:ind w:leftChars="800" w:left="800" w:hangingChars="200" w:hanging="2000"/>
      <w:outlineLvl w:val="7"/>
    </w:p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402794"/>
    <w:pPr>
      <w:keepNext/>
      <w:ind w:leftChars="900" w:left="900" w:hangingChars="200" w:hanging="2000"/>
      <w:outlineLvl w:val="8"/>
    </w:p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1">
    <w:name w:val="Title"/>
    <w:basedOn w:val="a5"/>
    <w:next w:val="a5"/>
    <w:link w:val="Char"/>
    <w:uiPriority w:val="10"/>
    <w:qFormat/>
    <w:rsid w:val="00085A54"/>
    <w:pPr>
      <w:numPr>
        <w:numId w:val="15"/>
      </w:num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basedOn w:val="a6"/>
    <w:link w:val="a1"/>
    <w:uiPriority w:val="10"/>
    <w:rsid w:val="00085A54"/>
    <w:rPr>
      <w:b/>
      <w:bCs/>
      <w:kern w:val="2"/>
      <w:sz w:val="32"/>
      <w:szCs w:val="32"/>
    </w:rPr>
  </w:style>
  <w:style w:type="character" w:customStyle="1" w:styleId="1Char">
    <w:name w:val="제목 1 Char"/>
    <w:basedOn w:val="a6"/>
    <w:link w:val="1"/>
    <w:uiPriority w:val="9"/>
    <w:rsid w:val="00F8708B"/>
    <w:rPr>
      <w:rFonts w:ascii="맑은 고딕" w:eastAsia="맑은 고딕" w:hAnsi="맑은 고딕" w:cs="Times New Roman"/>
      <w:sz w:val="28"/>
      <w:szCs w:val="28"/>
    </w:rPr>
  </w:style>
  <w:style w:type="paragraph" w:customStyle="1" w:styleId="a2">
    <w:name w:val="대분류"/>
    <w:basedOn w:val="1"/>
    <w:link w:val="Char0"/>
    <w:qFormat/>
    <w:rsid w:val="00F8708B"/>
    <w:pPr>
      <w:numPr>
        <w:numId w:val="1"/>
      </w:numPr>
      <w:tabs>
        <w:tab w:val="left" w:pos="426"/>
      </w:tabs>
    </w:pPr>
    <w:rPr>
      <w:b/>
    </w:rPr>
  </w:style>
  <w:style w:type="paragraph" w:styleId="a9">
    <w:name w:val="List Paragraph"/>
    <w:basedOn w:val="a5"/>
    <w:link w:val="Char1"/>
    <w:uiPriority w:val="34"/>
    <w:qFormat/>
    <w:rsid w:val="00F8708B"/>
    <w:pPr>
      <w:ind w:leftChars="400" w:left="800"/>
    </w:pPr>
  </w:style>
  <w:style w:type="character" w:customStyle="1" w:styleId="Char0">
    <w:name w:val="대분류 Char"/>
    <w:basedOn w:val="1Char"/>
    <w:link w:val="a2"/>
    <w:rsid w:val="00F8708B"/>
    <w:rPr>
      <w:rFonts w:ascii="맑은 고딕" w:eastAsia="맑은 고딕" w:hAnsi="맑은 고딕" w:cs="Times New Roman"/>
      <w:b/>
      <w:kern w:val="2"/>
      <w:sz w:val="28"/>
      <w:szCs w:val="28"/>
    </w:rPr>
  </w:style>
  <w:style w:type="paragraph" w:customStyle="1" w:styleId="a3">
    <w:name w:val="중분류"/>
    <w:basedOn w:val="a9"/>
    <w:link w:val="Char2"/>
    <w:qFormat/>
    <w:rsid w:val="00F8708B"/>
    <w:pPr>
      <w:numPr>
        <w:ilvl w:val="1"/>
        <w:numId w:val="1"/>
      </w:numPr>
      <w:pBdr>
        <w:bottom w:val="single" w:sz="6" w:space="1" w:color="auto"/>
      </w:pBdr>
      <w:tabs>
        <w:tab w:val="left" w:pos="567"/>
      </w:tabs>
      <w:ind w:leftChars="0" w:left="0"/>
    </w:pPr>
    <w:rPr>
      <w:b/>
      <w:sz w:val="24"/>
      <w:szCs w:val="24"/>
    </w:rPr>
  </w:style>
  <w:style w:type="paragraph" w:customStyle="1" w:styleId="aa">
    <w:name w:val="소분류"/>
    <w:basedOn w:val="a9"/>
    <w:link w:val="Char3"/>
    <w:autoRedefine/>
    <w:qFormat/>
    <w:rsid w:val="006C791F"/>
    <w:pPr>
      <w:pBdr>
        <w:bottom w:val="single" w:sz="6" w:space="1" w:color="auto"/>
      </w:pBdr>
      <w:tabs>
        <w:tab w:val="left" w:pos="851"/>
      </w:tabs>
      <w:ind w:leftChars="0" w:left="284"/>
    </w:pPr>
    <w:rPr>
      <w:b/>
    </w:rPr>
  </w:style>
  <w:style w:type="character" w:customStyle="1" w:styleId="Char1">
    <w:name w:val="목록 단락 Char"/>
    <w:basedOn w:val="a6"/>
    <w:link w:val="a9"/>
    <w:uiPriority w:val="34"/>
    <w:rsid w:val="00F8708B"/>
  </w:style>
  <w:style w:type="character" w:customStyle="1" w:styleId="Char2">
    <w:name w:val="중분류 Char"/>
    <w:basedOn w:val="Char1"/>
    <w:link w:val="a3"/>
    <w:rsid w:val="00F8708B"/>
    <w:rPr>
      <w:b/>
      <w:kern w:val="2"/>
      <w:sz w:val="24"/>
      <w:szCs w:val="24"/>
    </w:rPr>
  </w:style>
  <w:style w:type="paragraph" w:customStyle="1" w:styleId="a4">
    <w:name w:val="소소분류"/>
    <w:basedOn w:val="a9"/>
    <w:link w:val="Char4"/>
    <w:qFormat/>
    <w:rsid w:val="00F8708B"/>
    <w:pPr>
      <w:numPr>
        <w:ilvl w:val="3"/>
        <w:numId w:val="1"/>
      </w:numPr>
      <w:tabs>
        <w:tab w:val="left" w:pos="993"/>
      </w:tabs>
      <w:ind w:leftChars="0" w:left="0"/>
    </w:pPr>
    <w:rPr>
      <w:b/>
      <w:sz w:val="18"/>
      <w:szCs w:val="18"/>
    </w:rPr>
  </w:style>
  <w:style w:type="character" w:customStyle="1" w:styleId="Char3">
    <w:name w:val="소분류 Char"/>
    <w:basedOn w:val="Char1"/>
    <w:link w:val="aa"/>
    <w:rsid w:val="006C791F"/>
    <w:rPr>
      <w:b/>
      <w:kern w:val="2"/>
      <w:szCs w:val="22"/>
    </w:rPr>
  </w:style>
  <w:style w:type="paragraph" w:customStyle="1" w:styleId="ab">
    <w:name w:val="소소분류 내용"/>
    <w:basedOn w:val="a4"/>
    <w:link w:val="Char5"/>
    <w:qFormat/>
    <w:rsid w:val="00EA44EF"/>
    <w:pPr>
      <w:numPr>
        <w:ilvl w:val="0"/>
        <w:numId w:val="0"/>
      </w:numPr>
      <w:ind w:left="284"/>
    </w:pPr>
    <w:rPr>
      <w:b w:val="0"/>
    </w:rPr>
  </w:style>
  <w:style w:type="character" w:customStyle="1" w:styleId="Char4">
    <w:name w:val="소소분류 Char"/>
    <w:basedOn w:val="Char1"/>
    <w:link w:val="a4"/>
    <w:rsid w:val="00F8708B"/>
    <w:rPr>
      <w:b/>
      <w:kern w:val="2"/>
      <w:sz w:val="18"/>
      <w:szCs w:val="18"/>
    </w:rPr>
  </w:style>
  <w:style w:type="paragraph" w:customStyle="1" w:styleId="ac">
    <w:name w:val="목차제목"/>
    <w:basedOn w:val="a1"/>
    <w:link w:val="Char6"/>
    <w:qFormat/>
    <w:rsid w:val="00F8708B"/>
    <w:pPr>
      <w:pBdr>
        <w:bottom w:val="single" w:sz="6" w:space="1" w:color="auto"/>
      </w:pBdr>
      <w:jc w:val="left"/>
    </w:pPr>
  </w:style>
  <w:style w:type="character" w:customStyle="1" w:styleId="Char5">
    <w:name w:val="소소분류 내용 Char"/>
    <w:basedOn w:val="Char4"/>
    <w:link w:val="ab"/>
    <w:rsid w:val="00EA44EF"/>
    <w:rPr>
      <w:b/>
      <w:kern w:val="2"/>
      <w:sz w:val="18"/>
      <w:szCs w:val="18"/>
    </w:rPr>
  </w:style>
  <w:style w:type="paragraph" w:styleId="TOC">
    <w:name w:val="TOC Heading"/>
    <w:basedOn w:val="1"/>
    <w:next w:val="a5"/>
    <w:uiPriority w:val="39"/>
    <w:unhideWhenUsed/>
    <w:qFormat/>
    <w:rsid w:val="00507A4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  <w:lang w:val="ko-KR"/>
    </w:rPr>
  </w:style>
  <w:style w:type="character" w:customStyle="1" w:styleId="Char6">
    <w:name w:val="목차제목 Char"/>
    <w:basedOn w:val="Char"/>
    <w:link w:val="ac"/>
    <w:rsid w:val="00F8708B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styleId="10">
    <w:name w:val="toc 1"/>
    <w:basedOn w:val="a5"/>
    <w:next w:val="a5"/>
    <w:autoRedefine/>
    <w:uiPriority w:val="39"/>
    <w:unhideWhenUsed/>
    <w:qFormat/>
    <w:rsid w:val="00335A92"/>
    <w:pPr>
      <w:tabs>
        <w:tab w:val="left" w:pos="440"/>
        <w:tab w:val="right" w:leader="dot" w:pos="9016"/>
      </w:tabs>
    </w:pPr>
    <w:rPr>
      <w:sz w:val="18"/>
    </w:rPr>
  </w:style>
  <w:style w:type="character" w:styleId="ad">
    <w:name w:val="Hyperlink"/>
    <w:basedOn w:val="a6"/>
    <w:uiPriority w:val="99"/>
    <w:unhideWhenUsed/>
    <w:rsid w:val="00F8708B"/>
    <w:rPr>
      <w:color w:val="0000FF"/>
      <w:u w:val="single"/>
    </w:rPr>
  </w:style>
  <w:style w:type="paragraph" w:styleId="ae">
    <w:name w:val="Balloon Text"/>
    <w:basedOn w:val="a5"/>
    <w:link w:val="Char7"/>
    <w:uiPriority w:val="99"/>
    <w:semiHidden/>
    <w:unhideWhenUsed/>
    <w:rsid w:val="00F8708B"/>
    <w:rPr>
      <w:sz w:val="18"/>
      <w:szCs w:val="18"/>
    </w:rPr>
  </w:style>
  <w:style w:type="character" w:customStyle="1" w:styleId="Char7">
    <w:name w:val="풍선 도움말 텍스트 Char"/>
    <w:basedOn w:val="a6"/>
    <w:link w:val="ae"/>
    <w:uiPriority w:val="99"/>
    <w:semiHidden/>
    <w:rsid w:val="00F8708B"/>
    <w:rPr>
      <w:rFonts w:ascii="맑은 고딕" w:eastAsia="맑은 고딕" w:hAnsi="맑은 고딕" w:cs="Times New Roman"/>
      <w:sz w:val="18"/>
      <w:szCs w:val="18"/>
    </w:rPr>
  </w:style>
  <w:style w:type="paragraph" w:styleId="20">
    <w:name w:val="toc 2"/>
    <w:basedOn w:val="a5"/>
    <w:next w:val="a5"/>
    <w:autoRedefine/>
    <w:uiPriority w:val="39"/>
    <w:unhideWhenUsed/>
    <w:qFormat/>
    <w:rsid w:val="00D454D7"/>
    <w:pPr>
      <w:widowControl/>
      <w:tabs>
        <w:tab w:val="left" w:pos="800"/>
        <w:tab w:val="left" w:pos="1701"/>
        <w:tab w:val="right" w:leader="dot" w:pos="9016"/>
      </w:tabs>
      <w:wordWrap/>
      <w:autoSpaceDE/>
      <w:autoSpaceDN/>
      <w:ind w:left="221"/>
      <w:jc w:val="left"/>
    </w:pPr>
    <w:rPr>
      <w:kern w:val="0"/>
      <w:sz w:val="18"/>
    </w:rPr>
  </w:style>
  <w:style w:type="paragraph" w:styleId="30">
    <w:name w:val="toc 3"/>
    <w:basedOn w:val="a5"/>
    <w:next w:val="a5"/>
    <w:autoRedefine/>
    <w:uiPriority w:val="39"/>
    <w:unhideWhenUsed/>
    <w:qFormat/>
    <w:rsid w:val="00335A92"/>
    <w:pPr>
      <w:widowControl/>
      <w:tabs>
        <w:tab w:val="left" w:pos="1200"/>
        <w:tab w:val="right" w:leader="dot" w:pos="9016"/>
      </w:tabs>
      <w:wordWrap/>
      <w:autoSpaceDE/>
      <w:autoSpaceDN/>
      <w:ind w:left="442"/>
      <w:jc w:val="left"/>
    </w:pPr>
    <w:rPr>
      <w:kern w:val="0"/>
      <w:sz w:val="18"/>
    </w:rPr>
  </w:style>
  <w:style w:type="character" w:customStyle="1" w:styleId="3Char">
    <w:name w:val="제목 3 Char"/>
    <w:basedOn w:val="a6"/>
    <w:link w:val="3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6"/>
    <w:link w:val="2"/>
    <w:uiPriority w:val="9"/>
    <w:rsid w:val="00507A45"/>
    <w:rPr>
      <w:rFonts w:ascii="맑은 고딕" w:eastAsia="맑은 고딕" w:hAnsi="맑은 고딕" w:cs="Times New Roman"/>
    </w:rPr>
  </w:style>
  <w:style w:type="character" w:customStyle="1" w:styleId="4Char">
    <w:name w:val="제목 4 Char"/>
    <w:basedOn w:val="a6"/>
    <w:link w:val="4"/>
    <w:uiPriority w:val="9"/>
    <w:semiHidden/>
    <w:rsid w:val="00402794"/>
    <w:rPr>
      <w:b/>
      <w:bCs/>
    </w:rPr>
  </w:style>
  <w:style w:type="character" w:customStyle="1" w:styleId="5Char">
    <w:name w:val="제목 5 Char"/>
    <w:basedOn w:val="a6"/>
    <w:link w:val="5"/>
    <w:uiPriority w:val="9"/>
    <w:semiHidden/>
    <w:rsid w:val="00402794"/>
    <w:rPr>
      <w:rFonts w:ascii="맑은 고딕" w:eastAsia="맑은 고딕" w:hAnsi="맑은 고딕" w:cs="Times New Roman"/>
    </w:rPr>
  </w:style>
  <w:style w:type="character" w:customStyle="1" w:styleId="6Char">
    <w:name w:val="제목 6 Char"/>
    <w:basedOn w:val="a6"/>
    <w:link w:val="6"/>
    <w:uiPriority w:val="9"/>
    <w:semiHidden/>
    <w:rsid w:val="00402794"/>
    <w:rPr>
      <w:b/>
      <w:bCs/>
    </w:rPr>
  </w:style>
  <w:style w:type="character" w:customStyle="1" w:styleId="7Char">
    <w:name w:val="제목 7 Char"/>
    <w:basedOn w:val="a6"/>
    <w:link w:val="7"/>
    <w:uiPriority w:val="9"/>
    <w:semiHidden/>
    <w:rsid w:val="00402794"/>
  </w:style>
  <w:style w:type="character" w:customStyle="1" w:styleId="8Char">
    <w:name w:val="제목 8 Char"/>
    <w:basedOn w:val="a6"/>
    <w:link w:val="8"/>
    <w:uiPriority w:val="9"/>
    <w:semiHidden/>
    <w:rsid w:val="00402794"/>
  </w:style>
  <w:style w:type="character" w:customStyle="1" w:styleId="9Char">
    <w:name w:val="제목 9 Char"/>
    <w:basedOn w:val="a6"/>
    <w:link w:val="9"/>
    <w:uiPriority w:val="9"/>
    <w:semiHidden/>
    <w:rsid w:val="00402794"/>
  </w:style>
  <w:style w:type="paragraph" w:styleId="af">
    <w:name w:val="footer"/>
    <w:basedOn w:val="a5"/>
    <w:link w:val="Char8"/>
    <w:rsid w:val="00402794"/>
    <w:pPr>
      <w:tabs>
        <w:tab w:val="center" w:pos="4252"/>
        <w:tab w:val="right" w:pos="8504"/>
      </w:tabs>
      <w:snapToGrid w:val="0"/>
    </w:pPr>
    <w:rPr>
      <w:rFonts w:ascii="돋움" w:eastAsia="돋움" w:hAnsi="돋움"/>
      <w:szCs w:val="24"/>
    </w:rPr>
  </w:style>
  <w:style w:type="character" w:customStyle="1" w:styleId="Char8">
    <w:name w:val="바닥글 Char"/>
    <w:basedOn w:val="a6"/>
    <w:link w:val="af"/>
    <w:rsid w:val="00402794"/>
    <w:rPr>
      <w:rFonts w:ascii="돋움" w:eastAsia="돋움" w:hAnsi="돋움" w:cs="Times New Roman"/>
      <w:szCs w:val="24"/>
    </w:rPr>
  </w:style>
  <w:style w:type="paragraph" w:customStyle="1" w:styleId="af0">
    <w:name w:val="버전정보"/>
    <w:basedOn w:val="a5"/>
    <w:rsid w:val="00402794"/>
    <w:pPr>
      <w:snapToGrid w:val="0"/>
      <w:jc w:val="center"/>
    </w:pPr>
    <w:rPr>
      <w:rFonts w:ascii="돋움" w:eastAsia="돋움" w:hAnsi="돋움" w:cs="바탕"/>
      <w:b/>
      <w:sz w:val="22"/>
      <w:szCs w:val="20"/>
    </w:rPr>
  </w:style>
  <w:style w:type="paragraph" w:customStyle="1" w:styleId="11">
    <w:name w:val="&lt;표&gt;내용 스타일1+중정렬"/>
    <w:basedOn w:val="a5"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szCs w:val="18"/>
    </w:rPr>
  </w:style>
  <w:style w:type="paragraph" w:customStyle="1" w:styleId="12">
    <w:name w:val="&lt;표&gt;캡션 스타일1"/>
    <w:basedOn w:val="a5"/>
    <w:autoRedefine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color w:val="FFFFFF"/>
      <w:sz w:val="22"/>
      <w:szCs w:val="18"/>
    </w:rPr>
  </w:style>
  <w:style w:type="paragraph" w:customStyle="1" w:styleId="13">
    <w:name w:val="&lt;표&gt;내용 스타일1+좌정렬"/>
    <w:basedOn w:val="11"/>
    <w:rsid w:val="00402794"/>
    <w:pPr>
      <w:jc w:val="both"/>
    </w:pPr>
    <w:rPr>
      <w:szCs w:val="20"/>
    </w:rPr>
  </w:style>
  <w:style w:type="paragraph" w:customStyle="1" w:styleId="af1">
    <w:name w:val="문서제목"/>
    <w:basedOn w:val="a5"/>
    <w:autoRedefine/>
    <w:rsid w:val="004C1105"/>
    <w:pPr>
      <w:snapToGrid w:val="0"/>
      <w:ind w:left="284"/>
      <w:jc w:val="center"/>
    </w:pPr>
    <w:rPr>
      <w:rFonts w:cs="바탕"/>
      <w:b/>
      <w:sz w:val="48"/>
      <w:szCs w:val="48"/>
    </w:rPr>
  </w:style>
  <w:style w:type="character" w:styleId="af2">
    <w:name w:val="Book Title"/>
    <w:uiPriority w:val="33"/>
    <w:qFormat/>
    <w:rsid w:val="00402794"/>
  </w:style>
  <w:style w:type="paragraph" w:styleId="af3">
    <w:name w:val="header"/>
    <w:basedOn w:val="a5"/>
    <w:link w:val="Char9"/>
    <w:unhideWhenUsed/>
    <w:rsid w:val="00FE679D"/>
    <w:pPr>
      <w:tabs>
        <w:tab w:val="center" w:pos="4513"/>
        <w:tab w:val="right" w:pos="9026"/>
      </w:tabs>
      <w:snapToGrid w:val="0"/>
    </w:pPr>
  </w:style>
  <w:style w:type="character" w:customStyle="1" w:styleId="Char9">
    <w:name w:val="머리글 Char"/>
    <w:basedOn w:val="a6"/>
    <w:link w:val="af3"/>
    <w:uiPriority w:val="99"/>
    <w:semiHidden/>
    <w:rsid w:val="00FE679D"/>
  </w:style>
  <w:style w:type="table" w:styleId="af4">
    <w:name w:val="Table Grid"/>
    <w:basedOn w:val="a7"/>
    <w:rsid w:val="00FE679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표준 2탭"/>
    <w:basedOn w:val="a5"/>
    <w:link w:val="2Char0"/>
    <w:autoRedefine/>
    <w:rsid w:val="00F20827"/>
    <w:pPr>
      <w:jc w:val="center"/>
    </w:pPr>
    <w:rPr>
      <w:rFonts w:cs="바탕"/>
      <w:b/>
      <w:bCs/>
      <w:sz w:val="18"/>
      <w:szCs w:val="18"/>
    </w:rPr>
  </w:style>
  <w:style w:type="character" w:customStyle="1" w:styleId="2Char0">
    <w:name w:val="표준 2탭 Char"/>
    <w:basedOn w:val="a6"/>
    <w:link w:val="21"/>
    <w:rsid w:val="00F20827"/>
    <w:rPr>
      <w:rFonts w:cs="바탕"/>
      <w:b/>
      <w:bCs/>
      <w:kern w:val="2"/>
      <w:sz w:val="18"/>
      <w:szCs w:val="18"/>
    </w:rPr>
  </w:style>
  <w:style w:type="paragraph" w:customStyle="1" w:styleId="af5">
    <w:name w:val="분류(내용)"/>
    <w:basedOn w:val="a5"/>
    <w:link w:val="Chara"/>
    <w:autoRedefine/>
    <w:rsid w:val="00F20827"/>
    <w:pPr>
      <w:widowControl/>
      <w:wordWrap/>
      <w:autoSpaceDE/>
      <w:autoSpaceDN/>
      <w:jc w:val="left"/>
      <w:outlineLvl w:val="4"/>
    </w:pPr>
    <w:rPr>
      <w:rFonts w:ascii="돋움" w:eastAsia="돋움" w:hAnsi="돋움"/>
      <w:sz w:val="18"/>
      <w:szCs w:val="18"/>
    </w:rPr>
  </w:style>
  <w:style w:type="character" w:customStyle="1" w:styleId="Chara">
    <w:name w:val="분류(내용) Char"/>
    <w:basedOn w:val="a6"/>
    <w:link w:val="af5"/>
    <w:rsid w:val="00F20827"/>
    <w:rPr>
      <w:rFonts w:ascii="돋움" w:eastAsia="돋움" w:hAnsi="돋움"/>
      <w:kern w:val="2"/>
      <w:sz w:val="18"/>
      <w:szCs w:val="18"/>
    </w:rPr>
  </w:style>
  <w:style w:type="table" w:styleId="2-4">
    <w:name w:val="Medium Grid 2 Accent 4"/>
    <w:basedOn w:val="a7"/>
    <w:uiPriority w:val="68"/>
    <w:rsid w:val="00A1018B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3">
    <w:name w:val="Medium Grid 2 Accent 3"/>
    <w:basedOn w:val="a7"/>
    <w:uiPriority w:val="68"/>
    <w:rsid w:val="001D3C7F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-3">
    <w:name w:val="Colorful Grid Accent 3"/>
    <w:basedOn w:val="a7"/>
    <w:uiPriority w:val="73"/>
    <w:rsid w:val="001D3C7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">
    <w:name w:val="Light List Accent 4"/>
    <w:basedOn w:val="a7"/>
    <w:uiPriority w:val="61"/>
    <w:rsid w:val="00054112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2-5">
    <w:name w:val="Medium Grid 2 Accent 5"/>
    <w:basedOn w:val="a7"/>
    <w:uiPriority w:val="68"/>
    <w:rsid w:val="00054112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14">
    <w:name w:val="밝은 목록1"/>
    <w:basedOn w:val="a7"/>
    <w:uiPriority w:val="61"/>
    <w:rsid w:val="00C6477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f6">
    <w:name w:val="No Spacing"/>
    <w:uiPriority w:val="1"/>
    <w:qFormat/>
    <w:rsid w:val="00DF496B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table" w:styleId="1-6">
    <w:name w:val="Medium Grid 1 Accent 6"/>
    <w:basedOn w:val="a7"/>
    <w:uiPriority w:val="67"/>
    <w:rsid w:val="00E2204A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f7">
    <w:name w:val="caption"/>
    <w:basedOn w:val="a5"/>
    <w:next w:val="a5"/>
    <w:uiPriority w:val="35"/>
    <w:unhideWhenUsed/>
    <w:qFormat/>
    <w:rsid w:val="007E2360"/>
    <w:rPr>
      <w:b/>
      <w:bCs/>
      <w:szCs w:val="20"/>
    </w:rPr>
  </w:style>
  <w:style w:type="paragraph" w:customStyle="1" w:styleId="a0">
    <w:name w:val="중분류 내용"/>
    <w:basedOn w:val="a3"/>
    <w:link w:val="Charb"/>
    <w:qFormat/>
    <w:rsid w:val="00EA44EF"/>
    <w:pPr>
      <w:numPr>
        <w:ilvl w:val="0"/>
        <w:numId w:val="2"/>
      </w:numPr>
      <w:pBdr>
        <w:bottom w:val="none" w:sz="0" w:space="0" w:color="auto"/>
      </w:pBdr>
      <w:tabs>
        <w:tab w:val="clear" w:pos="567"/>
        <w:tab w:val="left" w:pos="590"/>
        <w:tab w:val="left" w:pos="994"/>
      </w:tabs>
    </w:pPr>
    <w:rPr>
      <w:rFonts w:ascii="굴림" w:eastAsiaTheme="minorEastAsia" w:hAnsi="굴림"/>
      <w:b w:val="0"/>
      <w:sz w:val="18"/>
    </w:rPr>
  </w:style>
  <w:style w:type="paragraph" w:customStyle="1" w:styleId="a">
    <w:name w:val="소분류 내용"/>
    <w:basedOn w:val="aa"/>
    <w:link w:val="Charc"/>
    <w:qFormat/>
    <w:rsid w:val="00EA44EF"/>
    <w:pPr>
      <w:numPr>
        <w:numId w:val="3"/>
      </w:numPr>
      <w:pBdr>
        <w:bottom w:val="none" w:sz="0" w:space="0" w:color="auto"/>
      </w:pBdr>
      <w:tabs>
        <w:tab w:val="left" w:pos="590"/>
      </w:tabs>
      <w:ind w:left="687" w:hanging="403"/>
    </w:pPr>
    <w:rPr>
      <w:b w:val="0"/>
      <w:sz w:val="18"/>
    </w:rPr>
  </w:style>
  <w:style w:type="character" w:customStyle="1" w:styleId="Charb">
    <w:name w:val="중분류 내용 Char"/>
    <w:basedOn w:val="Char2"/>
    <w:link w:val="a0"/>
    <w:rsid w:val="00EA44EF"/>
    <w:rPr>
      <w:rFonts w:ascii="굴림" w:eastAsiaTheme="minorEastAsia" w:hAnsi="굴림"/>
      <w:b w:val="0"/>
      <w:kern w:val="2"/>
      <w:sz w:val="18"/>
      <w:szCs w:val="24"/>
    </w:rPr>
  </w:style>
  <w:style w:type="character" w:customStyle="1" w:styleId="Charc">
    <w:name w:val="소분류 내용 Char"/>
    <w:basedOn w:val="Char3"/>
    <w:link w:val="a"/>
    <w:rsid w:val="00EA44EF"/>
    <w:rPr>
      <w:b w:val="0"/>
      <w:kern w:val="2"/>
      <w:sz w:val="18"/>
      <w:szCs w:val="22"/>
    </w:rPr>
  </w:style>
  <w:style w:type="character" w:customStyle="1" w:styleId="UnresolvedMention">
    <w:name w:val="Unresolved Mention"/>
    <w:basedOn w:val="a6"/>
    <w:uiPriority w:val="99"/>
    <w:semiHidden/>
    <w:unhideWhenUsed/>
    <w:rsid w:val="0092063E"/>
    <w:rPr>
      <w:color w:val="605E5C"/>
      <w:shd w:val="clear" w:color="auto" w:fill="E1DFDD"/>
    </w:rPr>
  </w:style>
  <w:style w:type="paragraph" w:styleId="af8">
    <w:name w:val="Normal (Web)"/>
    <w:basedOn w:val="a5"/>
    <w:uiPriority w:val="99"/>
    <w:semiHidden/>
    <w:unhideWhenUsed/>
    <w:rsid w:val="006558A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18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53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8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4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51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03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6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8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0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4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95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1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8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62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68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17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69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73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20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7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2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71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9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83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74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8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03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59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7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1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7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5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432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4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7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90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82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231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587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8368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57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45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26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1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7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1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2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9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54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23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59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7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35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56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21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6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41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8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4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2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72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1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1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69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7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18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1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2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18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7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27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1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78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6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77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60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7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8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4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77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2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6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2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41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86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70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19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74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40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6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25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RK\&#47928;&#49436;&#54268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606C2-763B-4619-BFF3-BFBF709F7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문서폼</Template>
  <TotalTime>778</TotalTime>
  <Pages>16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Sonnori</Company>
  <LinksUpToDate>false</LinksUpToDate>
  <CharactersWithSpaces>7184</CharactersWithSpaces>
  <SharedDoc>false</SharedDoc>
  <HLinks>
    <vt:vector size="18" baseType="variant"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_Toc261942392</vt:lpwstr>
      </vt:variant>
      <vt:variant>
        <vt:i4>1245236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_Toc261942391</vt:lpwstr>
      </vt:variant>
      <vt:variant>
        <vt:i4>1245236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_Toc261942390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박성현</dc:creator>
  <cp:lastModifiedBy>FullName</cp:lastModifiedBy>
  <cp:revision>114</cp:revision>
  <cp:lastPrinted>2009-09-14T02:31:00Z</cp:lastPrinted>
  <dcterms:created xsi:type="dcterms:W3CDTF">2019-11-16T02:28:00Z</dcterms:created>
  <dcterms:modified xsi:type="dcterms:W3CDTF">2019-11-19T05:23:00Z</dcterms:modified>
</cp:coreProperties>
</file>